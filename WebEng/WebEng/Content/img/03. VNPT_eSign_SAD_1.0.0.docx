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1D77A3" w14:textId="77777777" w:rsidR="007E3368" w:rsidRDefault="007E3368" w:rsidP="00C11531"/>
    <w:p w14:paraId="1A835699" w14:textId="77777777" w:rsidR="00076B01" w:rsidRDefault="00076B01" w:rsidP="00C11531"/>
    <w:p w14:paraId="3B9DEFC4" w14:textId="77777777" w:rsidR="00076B01" w:rsidRDefault="00076B01" w:rsidP="00C11531"/>
    <w:p w14:paraId="35041748" w14:textId="77777777" w:rsidR="00076B01" w:rsidRDefault="00076B01" w:rsidP="00C11531"/>
    <w:p w14:paraId="78FE0044" w14:textId="77777777" w:rsidR="00076B01" w:rsidRDefault="00076B01" w:rsidP="00C11531"/>
    <w:p w14:paraId="435D2C1C" w14:textId="77777777" w:rsidR="00076B01" w:rsidRDefault="00076B01" w:rsidP="00C11531"/>
    <w:p w14:paraId="68720E4D" w14:textId="77777777" w:rsidR="00076B01" w:rsidRDefault="00076B01" w:rsidP="00C11531"/>
    <w:p w14:paraId="7A9BA1E5" w14:textId="77777777" w:rsidR="00076B01" w:rsidRDefault="00076B01" w:rsidP="00C11531"/>
    <w:p w14:paraId="3F9ECD0C" w14:textId="77777777" w:rsidR="00076B01" w:rsidRDefault="00076B01" w:rsidP="00C11531"/>
    <w:p w14:paraId="4A2D0CC4" w14:textId="77777777" w:rsidR="00076B01" w:rsidRDefault="00076B01" w:rsidP="00C11531"/>
    <w:p w14:paraId="7343410E" w14:textId="00A1C89F" w:rsidR="0006580F" w:rsidRDefault="0006580F" w:rsidP="00C11531">
      <w:pPr>
        <w:pStyle w:val="Title"/>
        <w:pBdr>
          <w:bottom w:val="single" w:sz="6" w:space="1" w:color="auto"/>
        </w:pBdr>
        <w:spacing w:after="120"/>
        <w:contextualSpacing/>
        <w:jc w:val="both"/>
        <w:rPr>
          <w:i/>
          <w:sz w:val="36"/>
          <w:szCs w:val="26"/>
        </w:rPr>
      </w:pPr>
      <w:r>
        <w:rPr>
          <w:i/>
          <w:sz w:val="36"/>
          <w:szCs w:val="26"/>
        </w:rPr>
        <w:t>HỆ THỐNG KÝ ĐIỆN TỬ</w:t>
      </w:r>
      <w:r w:rsidR="00AB0CF7">
        <w:rPr>
          <w:i/>
          <w:sz w:val="36"/>
          <w:szCs w:val="26"/>
        </w:rPr>
        <w:t xml:space="preserve"> -</w:t>
      </w:r>
      <w:r>
        <w:rPr>
          <w:i/>
          <w:sz w:val="36"/>
          <w:szCs w:val="26"/>
        </w:rPr>
        <w:t xml:space="preserve"> ESIGN</w:t>
      </w:r>
    </w:p>
    <w:p w14:paraId="31ADF1D1" w14:textId="7623B41D" w:rsidR="00076B01" w:rsidRPr="00E93736" w:rsidRDefault="00E93736" w:rsidP="00C11531">
      <w:pPr>
        <w:pStyle w:val="Title"/>
        <w:pBdr>
          <w:bottom w:val="single" w:sz="6" w:space="1" w:color="auto"/>
        </w:pBdr>
        <w:spacing w:after="120"/>
        <w:contextualSpacing/>
        <w:jc w:val="both"/>
        <w:rPr>
          <w:b w:val="0"/>
          <w:i/>
          <w:sz w:val="32"/>
          <w:szCs w:val="32"/>
        </w:rPr>
      </w:pPr>
      <w:r>
        <w:rPr>
          <w:i/>
          <w:sz w:val="32"/>
          <w:szCs w:val="32"/>
        </w:rPr>
        <w:t>KIẾN TRÚC PHẦN MỀM</w:t>
      </w:r>
    </w:p>
    <w:tbl>
      <w:tblPr>
        <w:tblStyle w:val="TableGrid"/>
        <w:tblW w:w="4728" w:type="dxa"/>
        <w:tblInd w:w="4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176"/>
      </w:tblGrid>
      <w:tr w:rsidR="00076B01" w:rsidRPr="00633692" w14:paraId="4171004F" w14:textId="77777777" w:rsidTr="00192333">
        <w:tc>
          <w:tcPr>
            <w:tcW w:w="2552" w:type="dxa"/>
          </w:tcPr>
          <w:p w14:paraId="79229DB6" w14:textId="77777777" w:rsidR="00076B01" w:rsidRPr="00633692" w:rsidRDefault="00076B01" w:rsidP="00C11531">
            <w:pPr>
              <w:pStyle w:val="StyleSubtitleCover2TopNoborder"/>
              <w:spacing w:line="240" w:lineRule="auto"/>
              <w:contextualSpacing/>
              <w:jc w:val="both"/>
              <w:rPr>
                <w:i/>
              </w:rPr>
            </w:pPr>
            <w:r w:rsidRPr="00633692">
              <w:t xml:space="preserve">Ngày: </w:t>
            </w:r>
          </w:p>
        </w:tc>
        <w:tc>
          <w:tcPr>
            <w:tcW w:w="2176" w:type="dxa"/>
          </w:tcPr>
          <w:p w14:paraId="40095790" w14:textId="64DB531A" w:rsidR="00076B01" w:rsidRPr="00633692" w:rsidRDefault="0035599A" w:rsidP="00C11531">
            <w:pPr>
              <w:pStyle w:val="StyleSubtitleCover2TopNoborder"/>
              <w:spacing w:line="240" w:lineRule="auto"/>
              <w:contextualSpacing/>
              <w:jc w:val="both"/>
            </w:pPr>
            <w:r>
              <w:t>22</w:t>
            </w:r>
            <w:r w:rsidR="00076B01">
              <w:t>-</w:t>
            </w:r>
            <w:r w:rsidR="009277D4">
              <w:t>1</w:t>
            </w:r>
            <w:r w:rsidR="0006580F">
              <w:t>2</w:t>
            </w:r>
            <w:r w:rsidR="00076B01">
              <w:t>-</w:t>
            </w:r>
            <w:r w:rsidR="009277D4">
              <w:t>2020</w:t>
            </w:r>
          </w:p>
        </w:tc>
      </w:tr>
      <w:tr w:rsidR="00076B01" w:rsidRPr="00633692" w14:paraId="4680E96F" w14:textId="77777777" w:rsidTr="00192333">
        <w:tc>
          <w:tcPr>
            <w:tcW w:w="2552" w:type="dxa"/>
          </w:tcPr>
          <w:p w14:paraId="2725BE1A" w14:textId="77777777" w:rsidR="00076B01" w:rsidRPr="00633692" w:rsidRDefault="00076B01" w:rsidP="00C11531">
            <w:pPr>
              <w:pStyle w:val="StyleSubtitleCover2TopNoborder"/>
              <w:spacing w:line="240" w:lineRule="auto"/>
              <w:contextualSpacing/>
              <w:jc w:val="both"/>
              <w:rPr>
                <w:i/>
              </w:rPr>
            </w:pPr>
            <w:r w:rsidRPr="00633692">
              <w:rPr>
                <w:lang w:val="de-DE"/>
              </w:rPr>
              <w:t xml:space="preserve">Phiên bản: </w:t>
            </w:r>
          </w:p>
        </w:tc>
        <w:tc>
          <w:tcPr>
            <w:tcW w:w="2176" w:type="dxa"/>
          </w:tcPr>
          <w:p w14:paraId="6DFAB865" w14:textId="6242D2AA" w:rsidR="00076B01" w:rsidRPr="00633692" w:rsidRDefault="009277D4" w:rsidP="00C11531">
            <w:pPr>
              <w:pStyle w:val="StyleSubtitleCover2TopNoborder"/>
              <w:spacing w:line="240" w:lineRule="auto"/>
              <w:contextualSpacing/>
              <w:jc w:val="both"/>
            </w:pPr>
            <w:r>
              <w:t>1</w:t>
            </w:r>
            <w:r w:rsidR="00076B01">
              <w:t>.</w:t>
            </w:r>
            <w:r>
              <w:t>0.0</w:t>
            </w:r>
          </w:p>
        </w:tc>
      </w:tr>
    </w:tbl>
    <w:p w14:paraId="5A883325" w14:textId="77777777" w:rsidR="00076B01" w:rsidRDefault="00076B01" w:rsidP="00C11531"/>
    <w:p w14:paraId="361EFAE4" w14:textId="469D98D8" w:rsidR="00682209" w:rsidRDefault="00682209" w:rsidP="00C11531">
      <w:r>
        <w:br w:type="page"/>
      </w:r>
    </w:p>
    <w:p w14:paraId="34568A6B" w14:textId="77777777" w:rsidR="00076B01" w:rsidRPr="00F33300" w:rsidRDefault="00076B01" w:rsidP="00C11531">
      <w:pPr>
        <w:rPr>
          <w:b/>
          <w:sz w:val="26"/>
          <w:szCs w:val="26"/>
        </w:rPr>
      </w:pPr>
      <w:r w:rsidRPr="00F33300">
        <w:rPr>
          <w:b/>
          <w:sz w:val="26"/>
          <w:szCs w:val="26"/>
        </w:rPr>
        <w:lastRenderedPageBreak/>
        <w:t>LỊCH SỬ THAY ĐỔI</w:t>
      </w:r>
    </w:p>
    <w:tbl>
      <w:tblPr>
        <w:tblStyle w:val="TableGrid"/>
        <w:tblW w:w="0" w:type="auto"/>
        <w:tblLook w:val="04A0" w:firstRow="1" w:lastRow="0" w:firstColumn="1" w:lastColumn="0" w:noHBand="0" w:noVBand="1"/>
      </w:tblPr>
      <w:tblGrid>
        <w:gridCol w:w="1525"/>
        <w:gridCol w:w="2970"/>
        <w:gridCol w:w="2338"/>
        <w:gridCol w:w="2338"/>
      </w:tblGrid>
      <w:tr w:rsidR="007046C4" w:rsidRPr="007046C4" w14:paraId="76BDC29A" w14:textId="77777777" w:rsidTr="007912C1">
        <w:tc>
          <w:tcPr>
            <w:tcW w:w="1525" w:type="dxa"/>
            <w:shd w:val="clear" w:color="auto" w:fill="D0CECE" w:themeFill="background2" w:themeFillShade="E6"/>
          </w:tcPr>
          <w:p w14:paraId="7708F965" w14:textId="77777777" w:rsidR="007046C4" w:rsidRPr="007046C4" w:rsidRDefault="007046C4" w:rsidP="00C11531">
            <w:r w:rsidRPr="007046C4">
              <w:t>Phiên bản</w:t>
            </w:r>
          </w:p>
        </w:tc>
        <w:tc>
          <w:tcPr>
            <w:tcW w:w="2970" w:type="dxa"/>
            <w:shd w:val="clear" w:color="auto" w:fill="D0CECE" w:themeFill="background2" w:themeFillShade="E6"/>
          </w:tcPr>
          <w:p w14:paraId="2E547F52" w14:textId="620A5E8E" w:rsidR="007046C4" w:rsidRPr="007046C4" w:rsidRDefault="00FD259A" w:rsidP="00C11531">
            <w:r>
              <w:t xml:space="preserve">Người </w:t>
            </w:r>
            <w:r w:rsidR="0072122E">
              <w:t>t</w:t>
            </w:r>
            <w:r w:rsidR="007046C4" w:rsidRPr="007046C4">
              <w:t>hực hiện</w:t>
            </w:r>
          </w:p>
        </w:tc>
        <w:tc>
          <w:tcPr>
            <w:tcW w:w="2338" w:type="dxa"/>
            <w:shd w:val="clear" w:color="auto" w:fill="D0CECE" w:themeFill="background2" w:themeFillShade="E6"/>
          </w:tcPr>
          <w:p w14:paraId="7AA5285B" w14:textId="77777777" w:rsidR="007046C4" w:rsidRPr="007046C4" w:rsidRDefault="007046C4" w:rsidP="00C11531">
            <w:r w:rsidRPr="007046C4">
              <w:t>Ngày sửa đổi</w:t>
            </w:r>
          </w:p>
        </w:tc>
        <w:tc>
          <w:tcPr>
            <w:tcW w:w="2338" w:type="dxa"/>
            <w:shd w:val="clear" w:color="auto" w:fill="D0CECE" w:themeFill="background2" w:themeFillShade="E6"/>
          </w:tcPr>
          <w:p w14:paraId="2D0A1469" w14:textId="19E44998" w:rsidR="007046C4" w:rsidRPr="00BE7219" w:rsidRDefault="007046C4" w:rsidP="00C11531">
            <w:r w:rsidRPr="007046C4">
              <w:t>Lý do</w:t>
            </w:r>
            <w:r w:rsidR="00BE7219">
              <w:t xml:space="preserve"> thay đổi</w:t>
            </w:r>
          </w:p>
        </w:tc>
      </w:tr>
      <w:tr w:rsidR="00B550ED" w:rsidRPr="007046C4" w14:paraId="2672E8F9" w14:textId="77777777" w:rsidTr="00287775">
        <w:tc>
          <w:tcPr>
            <w:tcW w:w="1525" w:type="dxa"/>
            <w:vAlign w:val="bottom"/>
          </w:tcPr>
          <w:p w14:paraId="68DF9291" w14:textId="4A89B24C" w:rsidR="00B550ED" w:rsidRPr="007046C4" w:rsidRDefault="00B550ED" w:rsidP="00B550ED">
            <w:r>
              <w:rPr>
                <w:sz w:val="23"/>
                <w:lang w:val="vi-VN"/>
              </w:rPr>
              <w:t>1.</w:t>
            </w:r>
            <w:r>
              <w:rPr>
                <w:sz w:val="23"/>
              </w:rPr>
              <w:t>0.0</w:t>
            </w:r>
          </w:p>
        </w:tc>
        <w:tc>
          <w:tcPr>
            <w:tcW w:w="2970" w:type="dxa"/>
            <w:vAlign w:val="bottom"/>
          </w:tcPr>
          <w:p w14:paraId="6406B1FF" w14:textId="1F89EB46" w:rsidR="00B550ED" w:rsidRPr="007046C4" w:rsidRDefault="00B550ED" w:rsidP="00B550ED">
            <w:r>
              <w:t>Phạm Toàn</w:t>
            </w:r>
          </w:p>
        </w:tc>
        <w:tc>
          <w:tcPr>
            <w:tcW w:w="2338" w:type="dxa"/>
            <w:vAlign w:val="bottom"/>
          </w:tcPr>
          <w:p w14:paraId="6FE75DFF" w14:textId="64BD108B" w:rsidR="00B550ED" w:rsidRPr="007046C4" w:rsidRDefault="007F790D" w:rsidP="00B550ED">
            <w:r>
              <w:rPr>
                <w:sz w:val="23"/>
              </w:rPr>
              <w:t>22</w:t>
            </w:r>
            <w:r w:rsidR="00B550ED">
              <w:rPr>
                <w:sz w:val="23"/>
                <w:lang w:val="vi-VN"/>
              </w:rPr>
              <w:t>.1</w:t>
            </w:r>
            <w:r>
              <w:rPr>
                <w:sz w:val="23"/>
              </w:rPr>
              <w:t>2</w:t>
            </w:r>
            <w:r w:rsidR="00B550ED">
              <w:rPr>
                <w:sz w:val="23"/>
                <w:lang w:val="vi-VN"/>
              </w:rPr>
              <w:t>.2020</w:t>
            </w:r>
          </w:p>
        </w:tc>
        <w:tc>
          <w:tcPr>
            <w:tcW w:w="2338" w:type="dxa"/>
            <w:vAlign w:val="bottom"/>
          </w:tcPr>
          <w:p w14:paraId="1A0E0217" w14:textId="4ECF4597" w:rsidR="00B550ED" w:rsidRPr="007046C4" w:rsidRDefault="00B550ED" w:rsidP="00B550ED">
            <w:r>
              <w:rPr>
                <w:sz w:val="23"/>
              </w:rPr>
              <w:t>Tạo mới</w:t>
            </w:r>
          </w:p>
        </w:tc>
      </w:tr>
      <w:tr w:rsidR="00B550ED" w:rsidRPr="007046C4" w14:paraId="0A977BC9" w14:textId="77777777" w:rsidTr="00287775">
        <w:tc>
          <w:tcPr>
            <w:tcW w:w="1525" w:type="dxa"/>
            <w:vAlign w:val="bottom"/>
          </w:tcPr>
          <w:p w14:paraId="21607046" w14:textId="409C3084" w:rsidR="00B550ED" w:rsidRPr="007046C4" w:rsidRDefault="00B550ED" w:rsidP="00B550ED"/>
        </w:tc>
        <w:tc>
          <w:tcPr>
            <w:tcW w:w="2970" w:type="dxa"/>
            <w:vAlign w:val="bottom"/>
          </w:tcPr>
          <w:p w14:paraId="0BC002C7" w14:textId="79655C8B" w:rsidR="00B550ED" w:rsidRPr="00B550ED" w:rsidRDefault="00B550ED" w:rsidP="00B550ED"/>
        </w:tc>
        <w:tc>
          <w:tcPr>
            <w:tcW w:w="2338" w:type="dxa"/>
            <w:vAlign w:val="bottom"/>
          </w:tcPr>
          <w:p w14:paraId="60373B7F" w14:textId="6DEEB367" w:rsidR="00B550ED" w:rsidRPr="007046C4" w:rsidRDefault="00B550ED" w:rsidP="00B550ED"/>
        </w:tc>
        <w:tc>
          <w:tcPr>
            <w:tcW w:w="2338" w:type="dxa"/>
            <w:vAlign w:val="bottom"/>
          </w:tcPr>
          <w:p w14:paraId="41F2619C" w14:textId="6BEC93CB" w:rsidR="00B550ED" w:rsidRPr="007046C4" w:rsidRDefault="00B550ED" w:rsidP="00B550ED"/>
        </w:tc>
      </w:tr>
      <w:tr w:rsidR="00B550ED" w:rsidRPr="007046C4" w14:paraId="60B586BB" w14:textId="77777777" w:rsidTr="007912C1">
        <w:tc>
          <w:tcPr>
            <w:tcW w:w="1525" w:type="dxa"/>
          </w:tcPr>
          <w:p w14:paraId="707486E3" w14:textId="77777777" w:rsidR="00B550ED" w:rsidRPr="007046C4" w:rsidRDefault="00B550ED" w:rsidP="00B550ED"/>
        </w:tc>
        <w:tc>
          <w:tcPr>
            <w:tcW w:w="2970" w:type="dxa"/>
          </w:tcPr>
          <w:p w14:paraId="4167AD7F" w14:textId="77777777" w:rsidR="00B550ED" w:rsidRPr="007046C4" w:rsidRDefault="00B550ED" w:rsidP="00B550ED"/>
        </w:tc>
        <w:tc>
          <w:tcPr>
            <w:tcW w:w="2338" w:type="dxa"/>
          </w:tcPr>
          <w:p w14:paraId="4177C4DE" w14:textId="77777777" w:rsidR="00B550ED" w:rsidRPr="007046C4" w:rsidRDefault="00B550ED" w:rsidP="00B550ED"/>
        </w:tc>
        <w:tc>
          <w:tcPr>
            <w:tcW w:w="2338" w:type="dxa"/>
          </w:tcPr>
          <w:p w14:paraId="2AC8496C" w14:textId="77777777" w:rsidR="00B550ED" w:rsidRPr="007046C4" w:rsidRDefault="00B550ED" w:rsidP="00B550ED"/>
        </w:tc>
      </w:tr>
      <w:tr w:rsidR="00B550ED" w:rsidRPr="007046C4" w14:paraId="66909381" w14:textId="77777777" w:rsidTr="007912C1">
        <w:tc>
          <w:tcPr>
            <w:tcW w:w="1525" w:type="dxa"/>
          </w:tcPr>
          <w:p w14:paraId="2EFE8D40" w14:textId="77777777" w:rsidR="00B550ED" w:rsidRPr="007046C4" w:rsidRDefault="00B550ED" w:rsidP="00B550ED"/>
        </w:tc>
        <w:tc>
          <w:tcPr>
            <w:tcW w:w="2970" w:type="dxa"/>
          </w:tcPr>
          <w:p w14:paraId="767D9781" w14:textId="77777777" w:rsidR="00B550ED" w:rsidRPr="007046C4" w:rsidRDefault="00B550ED" w:rsidP="00B550ED"/>
        </w:tc>
        <w:tc>
          <w:tcPr>
            <w:tcW w:w="2338" w:type="dxa"/>
          </w:tcPr>
          <w:p w14:paraId="4B2A261A" w14:textId="77777777" w:rsidR="00B550ED" w:rsidRPr="007046C4" w:rsidRDefault="00B550ED" w:rsidP="00B550ED"/>
        </w:tc>
        <w:tc>
          <w:tcPr>
            <w:tcW w:w="2338" w:type="dxa"/>
          </w:tcPr>
          <w:p w14:paraId="2B047F33" w14:textId="77777777" w:rsidR="00B550ED" w:rsidRPr="007046C4" w:rsidRDefault="00B550ED" w:rsidP="00B550ED"/>
        </w:tc>
      </w:tr>
    </w:tbl>
    <w:p w14:paraId="53779CBF" w14:textId="77777777" w:rsidR="007046C4" w:rsidRDefault="007046C4" w:rsidP="00C11531"/>
    <w:p w14:paraId="2EC51FE8" w14:textId="77777777" w:rsidR="00076B01" w:rsidRDefault="00076B01" w:rsidP="00C11531"/>
    <w:p w14:paraId="5B65DCEC" w14:textId="77777777" w:rsidR="00E93736" w:rsidRPr="00146928" w:rsidRDefault="00E93736" w:rsidP="00C11531">
      <w:pPr>
        <w:rPr>
          <w:b/>
          <w:sz w:val="26"/>
          <w:szCs w:val="26"/>
        </w:rPr>
      </w:pPr>
      <w:r w:rsidRPr="00F33300">
        <w:rPr>
          <w:b/>
          <w:sz w:val="26"/>
          <w:szCs w:val="26"/>
        </w:rPr>
        <w:t>LỊCH SỬ</w:t>
      </w:r>
      <w:r w:rsidR="00146928">
        <w:rPr>
          <w:b/>
          <w:sz w:val="26"/>
          <w:szCs w:val="26"/>
        </w:rPr>
        <w:t xml:space="preserve"> PHÊ DUYỆT</w:t>
      </w:r>
    </w:p>
    <w:tbl>
      <w:tblPr>
        <w:tblStyle w:val="TableGrid"/>
        <w:tblW w:w="0" w:type="auto"/>
        <w:tblLook w:val="04A0" w:firstRow="1" w:lastRow="0" w:firstColumn="1" w:lastColumn="0" w:noHBand="0" w:noVBand="1"/>
      </w:tblPr>
      <w:tblGrid>
        <w:gridCol w:w="1525"/>
        <w:gridCol w:w="2970"/>
        <w:gridCol w:w="2338"/>
        <w:gridCol w:w="2338"/>
      </w:tblGrid>
      <w:tr w:rsidR="00E93736" w:rsidRPr="007046C4" w14:paraId="45F9E9D5" w14:textId="77777777" w:rsidTr="00192333">
        <w:tc>
          <w:tcPr>
            <w:tcW w:w="1525" w:type="dxa"/>
            <w:shd w:val="clear" w:color="auto" w:fill="D0CECE" w:themeFill="background2" w:themeFillShade="E6"/>
          </w:tcPr>
          <w:p w14:paraId="6DD93B2C" w14:textId="77777777" w:rsidR="00E93736" w:rsidRPr="007046C4" w:rsidRDefault="00E93736" w:rsidP="00C11531">
            <w:r w:rsidRPr="007046C4">
              <w:t>Phiên bản</w:t>
            </w:r>
          </w:p>
        </w:tc>
        <w:tc>
          <w:tcPr>
            <w:tcW w:w="2970" w:type="dxa"/>
            <w:shd w:val="clear" w:color="auto" w:fill="D0CECE" w:themeFill="background2" w:themeFillShade="E6"/>
          </w:tcPr>
          <w:p w14:paraId="41C00756" w14:textId="77777777" w:rsidR="00E93736" w:rsidRPr="00146928" w:rsidRDefault="00146928" w:rsidP="00C11531">
            <w:r>
              <w:t>Người phê duyệt</w:t>
            </w:r>
          </w:p>
        </w:tc>
        <w:tc>
          <w:tcPr>
            <w:tcW w:w="2338" w:type="dxa"/>
            <w:shd w:val="clear" w:color="auto" w:fill="D0CECE" w:themeFill="background2" w:themeFillShade="E6"/>
          </w:tcPr>
          <w:p w14:paraId="7EE64DEC" w14:textId="77777777" w:rsidR="00E93736" w:rsidRPr="00146928" w:rsidRDefault="00146928" w:rsidP="00C11531">
            <w:r>
              <w:t>Ngày phê duyệt</w:t>
            </w:r>
          </w:p>
        </w:tc>
        <w:tc>
          <w:tcPr>
            <w:tcW w:w="2338" w:type="dxa"/>
            <w:shd w:val="clear" w:color="auto" w:fill="D0CECE" w:themeFill="background2" w:themeFillShade="E6"/>
          </w:tcPr>
          <w:p w14:paraId="64485536" w14:textId="77777777" w:rsidR="00E93736" w:rsidRPr="00146928" w:rsidRDefault="00146928" w:rsidP="00C11531">
            <w:r>
              <w:t>Ghi chú</w:t>
            </w:r>
          </w:p>
        </w:tc>
      </w:tr>
      <w:tr w:rsidR="00D465C5" w:rsidRPr="007046C4" w14:paraId="19594222" w14:textId="77777777" w:rsidTr="00287775">
        <w:tc>
          <w:tcPr>
            <w:tcW w:w="1525" w:type="dxa"/>
          </w:tcPr>
          <w:p w14:paraId="1F8C7BD4" w14:textId="500279B4" w:rsidR="00D465C5" w:rsidRPr="007046C4" w:rsidRDefault="00D465C5" w:rsidP="00D465C5">
            <w:r>
              <w:t>1.0.0</w:t>
            </w:r>
          </w:p>
        </w:tc>
        <w:tc>
          <w:tcPr>
            <w:tcW w:w="2970" w:type="dxa"/>
            <w:vAlign w:val="bottom"/>
          </w:tcPr>
          <w:p w14:paraId="6B77399F" w14:textId="003ACDE6" w:rsidR="00D465C5" w:rsidRPr="007046C4" w:rsidRDefault="00D465C5" w:rsidP="00D465C5"/>
        </w:tc>
        <w:tc>
          <w:tcPr>
            <w:tcW w:w="2338" w:type="dxa"/>
            <w:vAlign w:val="bottom"/>
          </w:tcPr>
          <w:p w14:paraId="57EA7F26" w14:textId="44BC2095" w:rsidR="00D465C5" w:rsidRPr="007046C4" w:rsidRDefault="00D465C5" w:rsidP="00D465C5"/>
        </w:tc>
        <w:tc>
          <w:tcPr>
            <w:tcW w:w="2338" w:type="dxa"/>
            <w:vAlign w:val="bottom"/>
          </w:tcPr>
          <w:p w14:paraId="5A1CAE58" w14:textId="51805EA7" w:rsidR="00D465C5" w:rsidRPr="007046C4" w:rsidRDefault="00D465C5" w:rsidP="00D465C5"/>
        </w:tc>
      </w:tr>
      <w:tr w:rsidR="00E93736" w:rsidRPr="007046C4" w14:paraId="11EC25BF" w14:textId="77777777" w:rsidTr="00192333">
        <w:tc>
          <w:tcPr>
            <w:tcW w:w="1525" w:type="dxa"/>
          </w:tcPr>
          <w:p w14:paraId="104AD5DD" w14:textId="77777777" w:rsidR="00E93736" w:rsidRPr="007046C4" w:rsidRDefault="00E93736" w:rsidP="00C11531"/>
        </w:tc>
        <w:tc>
          <w:tcPr>
            <w:tcW w:w="2970" w:type="dxa"/>
          </w:tcPr>
          <w:p w14:paraId="21FB4C04" w14:textId="77777777" w:rsidR="00E93736" w:rsidRPr="007046C4" w:rsidRDefault="00E93736" w:rsidP="00C11531"/>
        </w:tc>
        <w:tc>
          <w:tcPr>
            <w:tcW w:w="2338" w:type="dxa"/>
          </w:tcPr>
          <w:p w14:paraId="409FE8EE" w14:textId="77777777" w:rsidR="00E93736" w:rsidRPr="007046C4" w:rsidRDefault="00E93736" w:rsidP="00C11531"/>
        </w:tc>
        <w:tc>
          <w:tcPr>
            <w:tcW w:w="2338" w:type="dxa"/>
          </w:tcPr>
          <w:p w14:paraId="51B7C422" w14:textId="77777777" w:rsidR="00E93736" w:rsidRPr="007046C4" w:rsidRDefault="00E93736" w:rsidP="00C11531"/>
        </w:tc>
      </w:tr>
      <w:tr w:rsidR="00E93736" w:rsidRPr="007046C4" w14:paraId="14EFBAEF" w14:textId="77777777" w:rsidTr="00192333">
        <w:tc>
          <w:tcPr>
            <w:tcW w:w="1525" w:type="dxa"/>
          </w:tcPr>
          <w:p w14:paraId="2B70B840" w14:textId="77777777" w:rsidR="00E93736" w:rsidRPr="007046C4" w:rsidRDefault="00E93736" w:rsidP="00C11531"/>
        </w:tc>
        <w:tc>
          <w:tcPr>
            <w:tcW w:w="2970" w:type="dxa"/>
          </w:tcPr>
          <w:p w14:paraId="1E593B01" w14:textId="77777777" w:rsidR="00E93736" w:rsidRPr="007046C4" w:rsidRDefault="00E93736" w:rsidP="00C11531"/>
        </w:tc>
        <w:tc>
          <w:tcPr>
            <w:tcW w:w="2338" w:type="dxa"/>
          </w:tcPr>
          <w:p w14:paraId="60396157" w14:textId="77777777" w:rsidR="00E93736" w:rsidRPr="007046C4" w:rsidRDefault="00E93736" w:rsidP="00C11531"/>
        </w:tc>
        <w:tc>
          <w:tcPr>
            <w:tcW w:w="2338" w:type="dxa"/>
          </w:tcPr>
          <w:p w14:paraId="1458277E" w14:textId="77777777" w:rsidR="00E93736" w:rsidRPr="007046C4" w:rsidRDefault="00E93736" w:rsidP="00C11531"/>
        </w:tc>
      </w:tr>
      <w:tr w:rsidR="00E93736" w:rsidRPr="007046C4" w14:paraId="27A361E6" w14:textId="77777777" w:rsidTr="00192333">
        <w:tc>
          <w:tcPr>
            <w:tcW w:w="1525" w:type="dxa"/>
          </w:tcPr>
          <w:p w14:paraId="4BE3121B" w14:textId="77777777" w:rsidR="00E93736" w:rsidRPr="007046C4" w:rsidRDefault="00E93736" w:rsidP="00C11531"/>
        </w:tc>
        <w:tc>
          <w:tcPr>
            <w:tcW w:w="2970" w:type="dxa"/>
          </w:tcPr>
          <w:p w14:paraId="613A60E3" w14:textId="77777777" w:rsidR="00E93736" w:rsidRPr="007046C4" w:rsidRDefault="00E93736" w:rsidP="00C11531"/>
        </w:tc>
        <w:tc>
          <w:tcPr>
            <w:tcW w:w="2338" w:type="dxa"/>
          </w:tcPr>
          <w:p w14:paraId="17A3BE75" w14:textId="77777777" w:rsidR="00E93736" w:rsidRPr="007046C4" w:rsidRDefault="00E93736" w:rsidP="00C11531"/>
        </w:tc>
        <w:tc>
          <w:tcPr>
            <w:tcW w:w="2338" w:type="dxa"/>
          </w:tcPr>
          <w:p w14:paraId="7FCE47BF" w14:textId="77777777" w:rsidR="00E93736" w:rsidRPr="007046C4" w:rsidRDefault="00E93736" w:rsidP="00C11531"/>
        </w:tc>
      </w:tr>
    </w:tbl>
    <w:p w14:paraId="41EF839B" w14:textId="77777777" w:rsidR="00E93736" w:rsidRDefault="00E93736" w:rsidP="00C11531"/>
    <w:p w14:paraId="1C989CFD" w14:textId="77777777" w:rsidR="00E93736" w:rsidRDefault="00E93736" w:rsidP="00C11531"/>
    <w:p w14:paraId="72E799CB" w14:textId="77777777" w:rsidR="00577DA1" w:rsidRDefault="00577DA1" w:rsidP="00C11531"/>
    <w:p w14:paraId="3A03F0C4" w14:textId="77777777" w:rsidR="00577DA1" w:rsidRDefault="00577DA1" w:rsidP="00C11531"/>
    <w:p w14:paraId="443857F5" w14:textId="77777777" w:rsidR="00577DA1" w:rsidRDefault="00577DA1" w:rsidP="00C11531"/>
    <w:p w14:paraId="40933A28" w14:textId="77777777" w:rsidR="00577DA1" w:rsidRDefault="00577DA1" w:rsidP="00C11531"/>
    <w:p w14:paraId="6B2AD670" w14:textId="77777777" w:rsidR="00577DA1" w:rsidRDefault="00577DA1" w:rsidP="00C11531"/>
    <w:p w14:paraId="25CB5AEC" w14:textId="77777777" w:rsidR="00076B01" w:rsidRDefault="00076B01" w:rsidP="00C11531">
      <w:r>
        <w:br w:type="page"/>
      </w:r>
    </w:p>
    <w:p w14:paraId="056BCE61" w14:textId="77777777" w:rsidR="00076B01" w:rsidRDefault="00F33300" w:rsidP="00C11531">
      <w:pPr>
        <w:rPr>
          <w:b/>
          <w:sz w:val="26"/>
          <w:szCs w:val="26"/>
        </w:rPr>
      </w:pPr>
      <w:r w:rsidRPr="00F33300">
        <w:rPr>
          <w:b/>
          <w:sz w:val="26"/>
          <w:szCs w:val="26"/>
        </w:rPr>
        <w:lastRenderedPageBreak/>
        <w:t>MỤC LỤC</w:t>
      </w:r>
    </w:p>
    <w:sdt>
      <w:sdtPr>
        <w:rPr>
          <w:rFonts w:ascii="Times New Roman" w:eastAsiaTheme="minorHAnsi" w:hAnsi="Times New Roman" w:cs="Times New Roman"/>
          <w:b w:val="0"/>
          <w:sz w:val="24"/>
          <w:szCs w:val="24"/>
        </w:rPr>
        <w:id w:val="-1211041703"/>
        <w:docPartObj>
          <w:docPartGallery w:val="Table of Contents"/>
          <w:docPartUnique/>
        </w:docPartObj>
      </w:sdtPr>
      <w:sdtEndPr>
        <w:rPr>
          <w:rFonts w:eastAsia="Times New Roman"/>
          <w:bCs/>
          <w:noProof/>
        </w:rPr>
      </w:sdtEndPr>
      <w:sdtContent>
        <w:p w14:paraId="13D90D06" w14:textId="77777777" w:rsidR="00F33300" w:rsidRPr="00F33300" w:rsidRDefault="00F33300" w:rsidP="00C11531">
          <w:pPr>
            <w:pStyle w:val="TOCHeading"/>
            <w:rPr>
              <w:rFonts w:ascii="Times New Roman" w:hAnsi="Times New Roman" w:cs="Times New Roman"/>
              <w:sz w:val="24"/>
              <w:szCs w:val="24"/>
            </w:rPr>
          </w:pPr>
        </w:p>
        <w:p w14:paraId="427E0CE0" w14:textId="678977AB" w:rsidR="00CE5C1D" w:rsidRDefault="00F33300">
          <w:pPr>
            <w:pStyle w:val="TOC1"/>
            <w:tabs>
              <w:tab w:val="right" w:leader="dot" w:pos="9350"/>
            </w:tabs>
            <w:rPr>
              <w:rFonts w:asciiTheme="minorHAnsi" w:eastAsiaTheme="minorEastAsia" w:hAnsiTheme="minorHAnsi" w:cstheme="minorBidi"/>
              <w:noProof/>
            </w:rPr>
          </w:pPr>
          <w:r w:rsidRPr="00F33300">
            <w:rPr>
              <w:b/>
              <w:bCs/>
              <w:noProof/>
            </w:rPr>
            <w:fldChar w:fldCharType="begin"/>
          </w:r>
          <w:r w:rsidRPr="00F33300">
            <w:rPr>
              <w:b/>
              <w:bCs/>
              <w:noProof/>
            </w:rPr>
            <w:instrText xml:space="preserve"> TOC \o "1-3" \h \z \u </w:instrText>
          </w:r>
          <w:r w:rsidRPr="00F33300">
            <w:rPr>
              <w:b/>
              <w:bCs/>
              <w:noProof/>
            </w:rPr>
            <w:fldChar w:fldCharType="separate"/>
          </w:r>
          <w:hyperlink w:anchor="_Toc58412667" w:history="1">
            <w:r w:rsidR="00CE5C1D" w:rsidRPr="00CA4C45">
              <w:rPr>
                <w:rStyle w:val="Hyperlink"/>
                <w:noProof/>
              </w:rPr>
              <w:t>DANH MỤC CÁC KÝ HIỆU</w:t>
            </w:r>
            <w:r w:rsidR="00CE5C1D">
              <w:rPr>
                <w:noProof/>
                <w:webHidden/>
              </w:rPr>
              <w:tab/>
            </w:r>
            <w:r w:rsidR="00CE5C1D">
              <w:rPr>
                <w:noProof/>
                <w:webHidden/>
              </w:rPr>
              <w:fldChar w:fldCharType="begin"/>
            </w:r>
            <w:r w:rsidR="00CE5C1D">
              <w:rPr>
                <w:noProof/>
                <w:webHidden/>
              </w:rPr>
              <w:instrText xml:space="preserve"> PAGEREF _Toc58412667 \h </w:instrText>
            </w:r>
            <w:r w:rsidR="00CE5C1D">
              <w:rPr>
                <w:noProof/>
                <w:webHidden/>
              </w:rPr>
            </w:r>
            <w:r w:rsidR="00CE5C1D">
              <w:rPr>
                <w:noProof/>
                <w:webHidden/>
              </w:rPr>
              <w:fldChar w:fldCharType="separate"/>
            </w:r>
            <w:r w:rsidR="00CE5C1D">
              <w:rPr>
                <w:noProof/>
                <w:webHidden/>
              </w:rPr>
              <w:t>3</w:t>
            </w:r>
            <w:r w:rsidR="00CE5C1D">
              <w:rPr>
                <w:noProof/>
                <w:webHidden/>
              </w:rPr>
              <w:fldChar w:fldCharType="end"/>
            </w:r>
          </w:hyperlink>
        </w:p>
        <w:p w14:paraId="78C0D752" w14:textId="05A3F08C" w:rsidR="00CE5C1D" w:rsidRDefault="00BB7054">
          <w:pPr>
            <w:pStyle w:val="TOC1"/>
            <w:tabs>
              <w:tab w:val="left" w:pos="440"/>
              <w:tab w:val="right" w:leader="dot" w:pos="9350"/>
            </w:tabs>
            <w:rPr>
              <w:rFonts w:asciiTheme="minorHAnsi" w:eastAsiaTheme="minorEastAsia" w:hAnsiTheme="minorHAnsi" w:cstheme="minorBidi"/>
              <w:noProof/>
            </w:rPr>
          </w:pPr>
          <w:hyperlink w:anchor="_Toc58412668" w:history="1">
            <w:r w:rsidR="00CE5C1D" w:rsidRPr="00CA4C45">
              <w:rPr>
                <w:rStyle w:val="Hyperlink"/>
                <w:noProof/>
              </w:rPr>
              <w:t>I.</w:t>
            </w:r>
            <w:r w:rsidR="00CE5C1D">
              <w:rPr>
                <w:rFonts w:asciiTheme="minorHAnsi" w:eastAsiaTheme="minorEastAsia" w:hAnsiTheme="minorHAnsi" w:cstheme="minorBidi"/>
                <w:noProof/>
              </w:rPr>
              <w:tab/>
            </w:r>
            <w:r w:rsidR="00CE5C1D" w:rsidRPr="00CA4C45">
              <w:rPr>
                <w:rStyle w:val="Hyperlink"/>
                <w:noProof/>
              </w:rPr>
              <w:t>Kiến trúc tổng quan</w:t>
            </w:r>
            <w:r w:rsidR="00CE5C1D">
              <w:rPr>
                <w:noProof/>
                <w:webHidden/>
              </w:rPr>
              <w:tab/>
            </w:r>
            <w:r w:rsidR="00CE5C1D">
              <w:rPr>
                <w:noProof/>
                <w:webHidden/>
              </w:rPr>
              <w:fldChar w:fldCharType="begin"/>
            </w:r>
            <w:r w:rsidR="00CE5C1D">
              <w:rPr>
                <w:noProof/>
                <w:webHidden/>
              </w:rPr>
              <w:instrText xml:space="preserve"> PAGEREF _Toc58412668 \h </w:instrText>
            </w:r>
            <w:r w:rsidR="00CE5C1D">
              <w:rPr>
                <w:noProof/>
                <w:webHidden/>
              </w:rPr>
            </w:r>
            <w:r w:rsidR="00CE5C1D">
              <w:rPr>
                <w:noProof/>
                <w:webHidden/>
              </w:rPr>
              <w:fldChar w:fldCharType="separate"/>
            </w:r>
            <w:r w:rsidR="00CE5C1D">
              <w:rPr>
                <w:noProof/>
                <w:webHidden/>
              </w:rPr>
              <w:t>4</w:t>
            </w:r>
            <w:r w:rsidR="00CE5C1D">
              <w:rPr>
                <w:noProof/>
                <w:webHidden/>
              </w:rPr>
              <w:fldChar w:fldCharType="end"/>
            </w:r>
          </w:hyperlink>
        </w:p>
        <w:p w14:paraId="19115EDA" w14:textId="53D32D50" w:rsidR="00CE5C1D" w:rsidRDefault="00BB7054">
          <w:pPr>
            <w:pStyle w:val="TOC1"/>
            <w:tabs>
              <w:tab w:val="left" w:pos="720"/>
              <w:tab w:val="right" w:leader="dot" w:pos="9350"/>
            </w:tabs>
            <w:rPr>
              <w:rFonts w:asciiTheme="minorHAnsi" w:eastAsiaTheme="minorEastAsia" w:hAnsiTheme="minorHAnsi" w:cstheme="minorBidi"/>
              <w:noProof/>
            </w:rPr>
          </w:pPr>
          <w:hyperlink w:anchor="_Toc58412669" w:history="1">
            <w:r w:rsidR="00CE5C1D" w:rsidRPr="00CA4C45">
              <w:rPr>
                <w:rStyle w:val="Hyperlink"/>
                <w:noProof/>
              </w:rPr>
              <w:t>II.</w:t>
            </w:r>
            <w:r w:rsidR="00CE5C1D">
              <w:rPr>
                <w:rFonts w:asciiTheme="minorHAnsi" w:eastAsiaTheme="minorEastAsia" w:hAnsiTheme="minorHAnsi" w:cstheme="minorBidi"/>
                <w:noProof/>
              </w:rPr>
              <w:tab/>
            </w:r>
            <w:r w:rsidR="00CE5C1D" w:rsidRPr="00CA4C45">
              <w:rPr>
                <w:rStyle w:val="Hyperlink"/>
                <w:noProof/>
              </w:rPr>
              <w:t>Kiến trúc dữ liệu</w:t>
            </w:r>
            <w:r w:rsidR="00CE5C1D">
              <w:rPr>
                <w:noProof/>
                <w:webHidden/>
              </w:rPr>
              <w:tab/>
            </w:r>
            <w:r w:rsidR="00CE5C1D">
              <w:rPr>
                <w:noProof/>
                <w:webHidden/>
              </w:rPr>
              <w:fldChar w:fldCharType="begin"/>
            </w:r>
            <w:r w:rsidR="00CE5C1D">
              <w:rPr>
                <w:noProof/>
                <w:webHidden/>
              </w:rPr>
              <w:instrText xml:space="preserve"> PAGEREF _Toc58412669 \h </w:instrText>
            </w:r>
            <w:r w:rsidR="00CE5C1D">
              <w:rPr>
                <w:noProof/>
                <w:webHidden/>
              </w:rPr>
            </w:r>
            <w:r w:rsidR="00CE5C1D">
              <w:rPr>
                <w:noProof/>
                <w:webHidden/>
              </w:rPr>
              <w:fldChar w:fldCharType="separate"/>
            </w:r>
            <w:r w:rsidR="00CE5C1D">
              <w:rPr>
                <w:noProof/>
                <w:webHidden/>
              </w:rPr>
              <w:t>7</w:t>
            </w:r>
            <w:r w:rsidR="00CE5C1D">
              <w:rPr>
                <w:noProof/>
                <w:webHidden/>
              </w:rPr>
              <w:fldChar w:fldCharType="end"/>
            </w:r>
          </w:hyperlink>
        </w:p>
        <w:p w14:paraId="4A7080A0" w14:textId="3B7CFF13" w:rsidR="00CE5C1D" w:rsidRDefault="00BB7054">
          <w:pPr>
            <w:pStyle w:val="TOC1"/>
            <w:tabs>
              <w:tab w:val="left" w:pos="720"/>
              <w:tab w:val="right" w:leader="dot" w:pos="9350"/>
            </w:tabs>
            <w:rPr>
              <w:rFonts w:asciiTheme="minorHAnsi" w:eastAsiaTheme="minorEastAsia" w:hAnsiTheme="minorHAnsi" w:cstheme="minorBidi"/>
              <w:noProof/>
            </w:rPr>
          </w:pPr>
          <w:hyperlink w:anchor="_Toc58412670" w:history="1">
            <w:r w:rsidR="00CE5C1D" w:rsidRPr="00CA4C45">
              <w:rPr>
                <w:rStyle w:val="Hyperlink"/>
                <w:noProof/>
              </w:rPr>
              <w:t>III.</w:t>
            </w:r>
            <w:r w:rsidR="00CE5C1D">
              <w:rPr>
                <w:rFonts w:asciiTheme="minorHAnsi" w:eastAsiaTheme="minorEastAsia" w:hAnsiTheme="minorHAnsi" w:cstheme="minorBidi"/>
                <w:noProof/>
              </w:rPr>
              <w:tab/>
            </w:r>
            <w:r w:rsidR="00CE5C1D" w:rsidRPr="00CA4C45">
              <w:rPr>
                <w:rStyle w:val="Hyperlink"/>
                <w:noProof/>
              </w:rPr>
              <w:t>Kiến trúc triển khai</w:t>
            </w:r>
            <w:r w:rsidR="00CE5C1D">
              <w:rPr>
                <w:noProof/>
                <w:webHidden/>
              </w:rPr>
              <w:tab/>
            </w:r>
            <w:r w:rsidR="00CE5C1D">
              <w:rPr>
                <w:noProof/>
                <w:webHidden/>
              </w:rPr>
              <w:fldChar w:fldCharType="begin"/>
            </w:r>
            <w:r w:rsidR="00CE5C1D">
              <w:rPr>
                <w:noProof/>
                <w:webHidden/>
              </w:rPr>
              <w:instrText xml:space="preserve"> PAGEREF _Toc58412670 \h </w:instrText>
            </w:r>
            <w:r w:rsidR="00CE5C1D">
              <w:rPr>
                <w:noProof/>
                <w:webHidden/>
              </w:rPr>
            </w:r>
            <w:r w:rsidR="00CE5C1D">
              <w:rPr>
                <w:noProof/>
                <w:webHidden/>
              </w:rPr>
              <w:fldChar w:fldCharType="separate"/>
            </w:r>
            <w:r w:rsidR="00CE5C1D">
              <w:rPr>
                <w:noProof/>
                <w:webHidden/>
              </w:rPr>
              <w:t>10</w:t>
            </w:r>
            <w:r w:rsidR="00CE5C1D">
              <w:rPr>
                <w:noProof/>
                <w:webHidden/>
              </w:rPr>
              <w:fldChar w:fldCharType="end"/>
            </w:r>
          </w:hyperlink>
        </w:p>
        <w:p w14:paraId="59035323" w14:textId="2209F22B" w:rsidR="00CE5C1D" w:rsidRDefault="00BB7054">
          <w:pPr>
            <w:pStyle w:val="TOC1"/>
            <w:tabs>
              <w:tab w:val="right" w:leader="dot" w:pos="9350"/>
            </w:tabs>
            <w:rPr>
              <w:rFonts w:asciiTheme="minorHAnsi" w:eastAsiaTheme="minorEastAsia" w:hAnsiTheme="minorHAnsi" w:cstheme="minorBidi"/>
              <w:noProof/>
            </w:rPr>
          </w:pPr>
          <w:hyperlink w:anchor="_Toc58412671" w:history="1">
            <w:r w:rsidR="00CE5C1D" w:rsidRPr="00CA4C45">
              <w:rPr>
                <w:rStyle w:val="Hyperlink"/>
                <w:noProof/>
              </w:rPr>
              <w:t>PHỤ LỤC I: TỔNG QUAN SẢN PHẨM</w:t>
            </w:r>
            <w:r w:rsidR="00CE5C1D">
              <w:rPr>
                <w:noProof/>
                <w:webHidden/>
              </w:rPr>
              <w:tab/>
            </w:r>
            <w:r w:rsidR="00CE5C1D">
              <w:rPr>
                <w:noProof/>
                <w:webHidden/>
              </w:rPr>
              <w:fldChar w:fldCharType="begin"/>
            </w:r>
            <w:r w:rsidR="00CE5C1D">
              <w:rPr>
                <w:noProof/>
                <w:webHidden/>
              </w:rPr>
              <w:instrText xml:space="preserve"> PAGEREF _Toc58412671 \h </w:instrText>
            </w:r>
            <w:r w:rsidR="00CE5C1D">
              <w:rPr>
                <w:noProof/>
                <w:webHidden/>
              </w:rPr>
            </w:r>
            <w:r w:rsidR="00CE5C1D">
              <w:rPr>
                <w:noProof/>
                <w:webHidden/>
              </w:rPr>
              <w:fldChar w:fldCharType="separate"/>
            </w:r>
            <w:r w:rsidR="00CE5C1D">
              <w:rPr>
                <w:noProof/>
                <w:webHidden/>
              </w:rPr>
              <w:t>15</w:t>
            </w:r>
            <w:r w:rsidR="00CE5C1D">
              <w:rPr>
                <w:noProof/>
                <w:webHidden/>
              </w:rPr>
              <w:fldChar w:fldCharType="end"/>
            </w:r>
          </w:hyperlink>
        </w:p>
        <w:p w14:paraId="6F995DD3" w14:textId="26F53BA7" w:rsidR="00CE5C1D" w:rsidRDefault="00BB7054">
          <w:pPr>
            <w:pStyle w:val="TOC2"/>
            <w:tabs>
              <w:tab w:val="left" w:pos="720"/>
              <w:tab w:val="right" w:leader="dot" w:pos="9350"/>
            </w:tabs>
            <w:rPr>
              <w:rFonts w:asciiTheme="minorHAnsi" w:eastAsiaTheme="minorEastAsia" w:hAnsiTheme="minorHAnsi" w:cstheme="minorBidi"/>
              <w:noProof/>
            </w:rPr>
          </w:pPr>
          <w:hyperlink w:anchor="_Toc58412672" w:history="1">
            <w:r w:rsidR="00CE5C1D" w:rsidRPr="00CA4C45">
              <w:rPr>
                <w:rStyle w:val="Hyperlink"/>
                <w:noProof/>
              </w:rPr>
              <w:t>1.</w:t>
            </w:r>
            <w:r w:rsidR="00CE5C1D">
              <w:rPr>
                <w:rFonts w:asciiTheme="minorHAnsi" w:eastAsiaTheme="minorEastAsia" w:hAnsiTheme="minorHAnsi" w:cstheme="minorBidi"/>
                <w:noProof/>
              </w:rPr>
              <w:tab/>
            </w:r>
            <w:r w:rsidR="00CE5C1D" w:rsidRPr="00CA4C45">
              <w:rPr>
                <w:rStyle w:val="Hyperlink"/>
                <w:noProof/>
              </w:rPr>
              <w:t>Giới thiệu sản phẩm</w:t>
            </w:r>
            <w:r w:rsidR="00CE5C1D">
              <w:rPr>
                <w:noProof/>
                <w:webHidden/>
              </w:rPr>
              <w:tab/>
            </w:r>
            <w:r w:rsidR="00CE5C1D">
              <w:rPr>
                <w:noProof/>
                <w:webHidden/>
              </w:rPr>
              <w:fldChar w:fldCharType="begin"/>
            </w:r>
            <w:r w:rsidR="00CE5C1D">
              <w:rPr>
                <w:noProof/>
                <w:webHidden/>
              </w:rPr>
              <w:instrText xml:space="preserve"> PAGEREF _Toc58412672 \h </w:instrText>
            </w:r>
            <w:r w:rsidR="00CE5C1D">
              <w:rPr>
                <w:noProof/>
                <w:webHidden/>
              </w:rPr>
            </w:r>
            <w:r w:rsidR="00CE5C1D">
              <w:rPr>
                <w:noProof/>
                <w:webHidden/>
              </w:rPr>
              <w:fldChar w:fldCharType="separate"/>
            </w:r>
            <w:r w:rsidR="00CE5C1D">
              <w:rPr>
                <w:noProof/>
                <w:webHidden/>
              </w:rPr>
              <w:t>15</w:t>
            </w:r>
            <w:r w:rsidR="00CE5C1D">
              <w:rPr>
                <w:noProof/>
                <w:webHidden/>
              </w:rPr>
              <w:fldChar w:fldCharType="end"/>
            </w:r>
          </w:hyperlink>
        </w:p>
        <w:p w14:paraId="69B14802" w14:textId="50EFC665" w:rsidR="00CE5C1D" w:rsidRDefault="00BB7054">
          <w:pPr>
            <w:pStyle w:val="TOC2"/>
            <w:tabs>
              <w:tab w:val="left" w:pos="720"/>
              <w:tab w:val="right" w:leader="dot" w:pos="9350"/>
            </w:tabs>
            <w:rPr>
              <w:rFonts w:asciiTheme="minorHAnsi" w:eastAsiaTheme="minorEastAsia" w:hAnsiTheme="minorHAnsi" w:cstheme="minorBidi"/>
              <w:noProof/>
            </w:rPr>
          </w:pPr>
          <w:hyperlink w:anchor="_Toc58412673" w:history="1">
            <w:r w:rsidR="00CE5C1D" w:rsidRPr="00CA4C45">
              <w:rPr>
                <w:rStyle w:val="Hyperlink"/>
                <w:noProof/>
              </w:rPr>
              <w:t>2.</w:t>
            </w:r>
            <w:r w:rsidR="00CE5C1D">
              <w:rPr>
                <w:rFonts w:asciiTheme="minorHAnsi" w:eastAsiaTheme="minorEastAsia" w:hAnsiTheme="minorHAnsi" w:cstheme="minorBidi"/>
                <w:noProof/>
              </w:rPr>
              <w:tab/>
            </w:r>
            <w:r w:rsidR="00CE5C1D" w:rsidRPr="00CA4C45">
              <w:rPr>
                <w:rStyle w:val="Hyperlink"/>
                <w:noProof/>
              </w:rPr>
              <w:t>Đối tượng sử dụng sản phẩm</w:t>
            </w:r>
            <w:r w:rsidR="00CE5C1D">
              <w:rPr>
                <w:noProof/>
                <w:webHidden/>
              </w:rPr>
              <w:tab/>
            </w:r>
            <w:r w:rsidR="00CE5C1D">
              <w:rPr>
                <w:noProof/>
                <w:webHidden/>
              </w:rPr>
              <w:fldChar w:fldCharType="begin"/>
            </w:r>
            <w:r w:rsidR="00CE5C1D">
              <w:rPr>
                <w:noProof/>
                <w:webHidden/>
              </w:rPr>
              <w:instrText xml:space="preserve"> PAGEREF _Toc58412673 \h </w:instrText>
            </w:r>
            <w:r w:rsidR="00CE5C1D">
              <w:rPr>
                <w:noProof/>
                <w:webHidden/>
              </w:rPr>
            </w:r>
            <w:r w:rsidR="00CE5C1D">
              <w:rPr>
                <w:noProof/>
                <w:webHidden/>
              </w:rPr>
              <w:fldChar w:fldCharType="separate"/>
            </w:r>
            <w:r w:rsidR="00CE5C1D">
              <w:rPr>
                <w:noProof/>
                <w:webHidden/>
              </w:rPr>
              <w:t>16</w:t>
            </w:r>
            <w:r w:rsidR="00CE5C1D">
              <w:rPr>
                <w:noProof/>
                <w:webHidden/>
              </w:rPr>
              <w:fldChar w:fldCharType="end"/>
            </w:r>
          </w:hyperlink>
        </w:p>
        <w:p w14:paraId="51246558" w14:textId="13D97C7C" w:rsidR="00CE5C1D" w:rsidRDefault="00BB7054">
          <w:pPr>
            <w:pStyle w:val="TOC2"/>
            <w:tabs>
              <w:tab w:val="left" w:pos="720"/>
              <w:tab w:val="right" w:leader="dot" w:pos="9350"/>
            </w:tabs>
            <w:rPr>
              <w:rFonts w:asciiTheme="minorHAnsi" w:eastAsiaTheme="minorEastAsia" w:hAnsiTheme="minorHAnsi" w:cstheme="minorBidi"/>
              <w:noProof/>
            </w:rPr>
          </w:pPr>
          <w:hyperlink w:anchor="_Toc58412674" w:history="1">
            <w:r w:rsidR="00CE5C1D" w:rsidRPr="00CA4C45">
              <w:rPr>
                <w:rStyle w:val="Hyperlink"/>
                <w:noProof/>
              </w:rPr>
              <w:t>3.</w:t>
            </w:r>
            <w:r w:rsidR="00CE5C1D">
              <w:rPr>
                <w:rFonts w:asciiTheme="minorHAnsi" w:eastAsiaTheme="minorEastAsia" w:hAnsiTheme="minorHAnsi" w:cstheme="minorBidi"/>
                <w:noProof/>
              </w:rPr>
              <w:tab/>
            </w:r>
            <w:r w:rsidR="00CE5C1D" w:rsidRPr="00CA4C45">
              <w:rPr>
                <w:rStyle w:val="Hyperlink"/>
                <w:noProof/>
              </w:rPr>
              <w:t>Tương tác sản phẩm</w:t>
            </w:r>
            <w:r w:rsidR="00CE5C1D">
              <w:rPr>
                <w:noProof/>
                <w:webHidden/>
              </w:rPr>
              <w:tab/>
            </w:r>
            <w:r w:rsidR="00CE5C1D">
              <w:rPr>
                <w:noProof/>
                <w:webHidden/>
              </w:rPr>
              <w:fldChar w:fldCharType="begin"/>
            </w:r>
            <w:r w:rsidR="00CE5C1D">
              <w:rPr>
                <w:noProof/>
                <w:webHidden/>
              </w:rPr>
              <w:instrText xml:space="preserve"> PAGEREF _Toc58412674 \h </w:instrText>
            </w:r>
            <w:r w:rsidR="00CE5C1D">
              <w:rPr>
                <w:noProof/>
                <w:webHidden/>
              </w:rPr>
            </w:r>
            <w:r w:rsidR="00CE5C1D">
              <w:rPr>
                <w:noProof/>
                <w:webHidden/>
              </w:rPr>
              <w:fldChar w:fldCharType="separate"/>
            </w:r>
            <w:r w:rsidR="00CE5C1D">
              <w:rPr>
                <w:noProof/>
                <w:webHidden/>
              </w:rPr>
              <w:t>16</w:t>
            </w:r>
            <w:r w:rsidR="00CE5C1D">
              <w:rPr>
                <w:noProof/>
                <w:webHidden/>
              </w:rPr>
              <w:fldChar w:fldCharType="end"/>
            </w:r>
          </w:hyperlink>
        </w:p>
        <w:p w14:paraId="7C50BB07" w14:textId="0E71BBF9" w:rsidR="00CE5C1D" w:rsidRDefault="00BB7054">
          <w:pPr>
            <w:pStyle w:val="TOC1"/>
            <w:tabs>
              <w:tab w:val="right" w:leader="dot" w:pos="9350"/>
            </w:tabs>
            <w:rPr>
              <w:rFonts w:asciiTheme="minorHAnsi" w:eastAsiaTheme="minorEastAsia" w:hAnsiTheme="minorHAnsi" w:cstheme="minorBidi"/>
              <w:noProof/>
            </w:rPr>
          </w:pPr>
          <w:hyperlink w:anchor="_Toc58412675" w:history="1">
            <w:r w:rsidR="00CE5C1D" w:rsidRPr="00CA4C45">
              <w:rPr>
                <w:rStyle w:val="Hyperlink"/>
                <w:noProof/>
              </w:rPr>
              <w:t>PHỤ LỤC II: TIÊU CHUẨN CHẤT LƯỢNG</w:t>
            </w:r>
            <w:r w:rsidR="00CE5C1D">
              <w:rPr>
                <w:noProof/>
                <w:webHidden/>
              </w:rPr>
              <w:tab/>
            </w:r>
            <w:r w:rsidR="00CE5C1D">
              <w:rPr>
                <w:noProof/>
                <w:webHidden/>
              </w:rPr>
              <w:fldChar w:fldCharType="begin"/>
            </w:r>
            <w:r w:rsidR="00CE5C1D">
              <w:rPr>
                <w:noProof/>
                <w:webHidden/>
              </w:rPr>
              <w:instrText xml:space="preserve"> PAGEREF _Toc58412675 \h </w:instrText>
            </w:r>
            <w:r w:rsidR="00CE5C1D">
              <w:rPr>
                <w:noProof/>
                <w:webHidden/>
              </w:rPr>
            </w:r>
            <w:r w:rsidR="00CE5C1D">
              <w:rPr>
                <w:noProof/>
                <w:webHidden/>
              </w:rPr>
              <w:fldChar w:fldCharType="separate"/>
            </w:r>
            <w:r w:rsidR="00CE5C1D">
              <w:rPr>
                <w:noProof/>
                <w:webHidden/>
              </w:rPr>
              <w:t>18</w:t>
            </w:r>
            <w:r w:rsidR="00CE5C1D">
              <w:rPr>
                <w:noProof/>
                <w:webHidden/>
              </w:rPr>
              <w:fldChar w:fldCharType="end"/>
            </w:r>
          </w:hyperlink>
        </w:p>
        <w:p w14:paraId="4024087C" w14:textId="4E6A6A9D" w:rsidR="00CE5C1D" w:rsidRDefault="00BB7054">
          <w:pPr>
            <w:pStyle w:val="TOC2"/>
            <w:tabs>
              <w:tab w:val="left" w:pos="720"/>
              <w:tab w:val="right" w:leader="dot" w:pos="9350"/>
            </w:tabs>
            <w:rPr>
              <w:rFonts w:asciiTheme="minorHAnsi" w:eastAsiaTheme="minorEastAsia" w:hAnsiTheme="minorHAnsi" w:cstheme="minorBidi"/>
              <w:noProof/>
            </w:rPr>
          </w:pPr>
          <w:hyperlink w:anchor="_Toc58412676" w:history="1">
            <w:r w:rsidR="00CE5C1D" w:rsidRPr="00CA4C45">
              <w:rPr>
                <w:rStyle w:val="Hyperlink"/>
                <w:noProof/>
              </w:rPr>
              <w:t>1.</w:t>
            </w:r>
            <w:r w:rsidR="00CE5C1D">
              <w:rPr>
                <w:rFonts w:asciiTheme="minorHAnsi" w:eastAsiaTheme="minorEastAsia" w:hAnsiTheme="minorHAnsi" w:cstheme="minorBidi"/>
                <w:noProof/>
              </w:rPr>
              <w:tab/>
            </w:r>
            <w:r w:rsidR="00CE5C1D" w:rsidRPr="00CA4C45">
              <w:rPr>
                <w:rStyle w:val="Hyperlink"/>
                <w:noProof/>
              </w:rPr>
              <w:t>Hiệu</w:t>
            </w:r>
            <w:r w:rsidR="00CE5C1D" w:rsidRPr="00CA4C45">
              <w:rPr>
                <w:rStyle w:val="Hyperlink"/>
                <w:noProof/>
                <w:lang w:val="vi-VN"/>
              </w:rPr>
              <w:t xml:space="preserve"> năng</w:t>
            </w:r>
            <w:r w:rsidR="00CE5C1D">
              <w:rPr>
                <w:noProof/>
                <w:webHidden/>
              </w:rPr>
              <w:tab/>
            </w:r>
            <w:r w:rsidR="00CE5C1D">
              <w:rPr>
                <w:noProof/>
                <w:webHidden/>
              </w:rPr>
              <w:fldChar w:fldCharType="begin"/>
            </w:r>
            <w:r w:rsidR="00CE5C1D">
              <w:rPr>
                <w:noProof/>
                <w:webHidden/>
              </w:rPr>
              <w:instrText xml:space="preserve"> PAGEREF _Toc58412676 \h </w:instrText>
            </w:r>
            <w:r w:rsidR="00CE5C1D">
              <w:rPr>
                <w:noProof/>
                <w:webHidden/>
              </w:rPr>
            </w:r>
            <w:r w:rsidR="00CE5C1D">
              <w:rPr>
                <w:noProof/>
                <w:webHidden/>
              </w:rPr>
              <w:fldChar w:fldCharType="separate"/>
            </w:r>
            <w:r w:rsidR="00CE5C1D">
              <w:rPr>
                <w:noProof/>
                <w:webHidden/>
              </w:rPr>
              <w:t>18</w:t>
            </w:r>
            <w:r w:rsidR="00CE5C1D">
              <w:rPr>
                <w:noProof/>
                <w:webHidden/>
              </w:rPr>
              <w:fldChar w:fldCharType="end"/>
            </w:r>
          </w:hyperlink>
        </w:p>
        <w:p w14:paraId="41664A26" w14:textId="0726E0A8" w:rsidR="00CE5C1D" w:rsidRDefault="00BB7054">
          <w:pPr>
            <w:pStyle w:val="TOC2"/>
            <w:tabs>
              <w:tab w:val="left" w:pos="720"/>
              <w:tab w:val="right" w:leader="dot" w:pos="9350"/>
            </w:tabs>
            <w:rPr>
              <w:rFonts w:asciiTheme="minorHAnsi" w:eastAsiaTheme="minorEastAsia" w:hAnsiTheme="minorHAnsi" w:cstheme="minorBidi"/>
              <w:noProof/>
            </w:rPr>
          </w:pPr>
          <w:hyperlink w:anchor="_Toc58412677" w:history="1">
            <w:r w:rsidR="00CE5C1D" w:rsidRPr="00CA4C45">
              <w:rPr>
                <w:rStyle w:val="Hyperlink"/>
                <w:noProof/>
              </w:rPr>
              <w:t>2.</w:t>
            </w:r>
            <w:r w:rsidR="00CE5C1D">
              <w:rPr>
                <w:rFonts w:asciiTheme="minorHAnsi" w:eastAsiaTheme="minorEastAsia" w:hAnsiTheme="minorHAnsi" w:cstheme="minorBidi"/>
                <w:noProof/>
              </w:rPr>
              <w:tab/>
            </w:r>
            <w:r w:rsidR="00CE5C1D" w:rsidRPr="00CA4C45">
              <w:rPr>
                <w:rStyle w:val="Hyperlink"/>
                <w:noProof/>
              </w:rPr>
              <w:t>Tính</w:t>
            </w:r>
            <w:r w:rsidR="00CE5C1D" w:rsidRPr="00CA4C45">
              <w:rPr>
                <w:rStyle w:val="Hyperlink"/>
                <w:noProof/>
                <w:lang w:val="vi-VN"/>
              </w:rPr>
              <w:t xml:space="preserve"> khả dụng</w:t>
            </w:r>
            <w:r w:rsidR="00CE5C1D">
              <w:rPr>
                <w:noProof/>
                <w:webHidden/>
              </w:rPr>
              <w:tab/>
            </w:r>
            <w:r w:rsidR="00CE5C1D">
              <w:rPr>
                <w:noProof/>
                <w:webHidden/>
              </w:rPr>
              <w:fldChar w:fldCharType="begin"/>
            </w:r>
            <w:r w:rsidR="00CE5C1D">
              <w:rPr>
                <w:noProof/>
                <w:webHidden/>
              </w:rPr>
              <w:instrText xml:space="preserve"> PAGEREF _Toc58412677 \h </w:instrText>
            </w:r>
            <w:r w:rsidR="00CE5C1D">
              <w:rPr>
                <w:noProof/>
                <w:webHidden/>
              </w:rPr>
            </w:r>
            <w:r w:rsidR="00CE5C1D">
              <w:rPr>
                <w:noProof/>
                <w:webHidden/>
              </w:rPr>
              <w:fldChar w:fldCharType="separate"/>
            </w:r>
            <w:r w:rsidR="00CE5C1D">
              <w:rPr>
                <w:noProof/>
                <w:webHidden/>
              </w:rPr>
              <w:t>18</w:t>
            </w:r>
            <w:r w:rsidR="00CE5C1D">
              <w:rPr>
                <w:noProof/>
                <w:webHidden/>
              </w:rPr>
              <w:fldChar w:fldCharType="end"/>
            </w:r>
          </w:hyperlink>
        </w:p>
        <w:p w14:paraId="0C376A20" w14:textId="0FE91348" w:rsidR="00CE5C1D" w:rsidRDefault="00BB7054">
          <w:pPr>
            <w:pStyle w:val="TOC2"/>
            <w:tabs>
              <w:tab w:val="left" w:pos="720"/>
              <w:tab w:val="right" w:leader="dot" w:pos="9350"/>
            </w:tabs>
            <w:rPr>
              <w:rFonts w:asciiTheme="minorHAnsi" w:eastAsiaTheme="minorEastAsia" w:hAnsiTheme="minorHAnsi" w:cstheme="minorBidi"/>
              <w:noProof/>
            </w:rPr>
          </w:pPr>
          <w:hyperlink w:anchor="_Toc58412678" w:history="1">
            <w:r w:rsidR="00CE5C1D" w:rsidRPr="00CA4C45">
              <w:rPr>
                <w:rStyle w:val="Hyperlink"/>
                <w:noProof/>
              </w:rPr>
              <w:t>3.</w:t>
            </w:r>
            <w:r w:rsidR="00CE5C1D">
              <w:rPr>
                <w:rFonts w:asciiTheme="minorHAnsi" w:eastAsiaTheme="minorEastAsia" w:hAnsiTheme="minorHAnsi" w:cstheme="minorBidi"/>
                <w:noProof/>
              </w:rPr>
              <w:tab/>
            </w:r>
            <w:r w:rsidR="00CE5C1D" w:rsidRPr="00CA4C45">
              <w:rPr>
                <w:rStyle w:val="Hyperlink"/>
                <w:noProof/>
              </w:rPr>
              <w:t>Tính</w:t>
            </w:r>
            <w:r w:rsidR="00CE5C1D" w:rsidRPr="00CA4C45">
              <w:rPr>
                <w:rStyle w:val="Hyperlink"/>
                <w:noProof/>
                <w:lang w:val="vi-VN"/>
              </w:rPr>
              <w:t xml:space="preserve"> an toàn, bảo mật</w:t>
            </w:r>
            <w:r w:rsidR="00CE5C1D">
              <w:rPr>
                <w:noProof/>
                <w:webHidden/>
              </w:rPr>
              <w:tab/>
            </w:r>
            <w:r w:rsidR="00CE5C1D">
              <w:rPr>
                <w:noProof/>
                <w:webHidden/>
              </w:rPr>
              <w:fldChar w:fldCharType="begin"/>
            </w:r>
            <w:r w:rsidR="00CE5C1D">
              <w:rPr>
                <w:noProof/>
                <w:webHidden/>
              </w:rPr>
              <w:instrText xml:space="preserve"> PAGEREF _Toc58412678 \h </w:instrText>
            </w:r>
            <w:r w:rsidR="00CE5C1D">
              <w:rPr>
                <w:noProof/>
                <w:webHidden/>
              </w:rPr>
            </w:r>
            <w:r w:rsidR="00CE5C1D">
              <w:rPr>
                <w:noProof/>
                <w:webHidden/>
              </w:rPr>
              <w:fldChar w:fldCharType="separate"/>
            </w:r>
            <w:r w:rsidR="00CE5C1D">
              <w:rPr>
                <w:noProof/>
                <w:webHidden/>
              </w:rPr>
              <w:t>19</w:t>
            </w:r>
            <w:r w:rsidR="00CE5C1D">
              <w:rPr>
                <w:noProof/>
                <w:webHidden/>
              </w:rPr>
              <w:fldChar w:fldCharType="end"/>
            </w:r>
          </w:hyperlink>
        </w:p>
        <w:p w14:paraId="44EF0AB1" w14:textId="49934BAB" w:rsidR="00CE5C1D" w:rsidRDefault="00BB7054">
          <w:pPr>
            <w:pStyle w:val="TOC2"/>
            <w:tabs>
              <w:tab w:val="left" w:pos="720"/>
              <w:tab w:val="right" w:leader="dot" w:pos="9350"/>
            </w:tabs>
            <w:rPr>
              <w:rFonts w:asciiTheme="minorHAnsi" w:eastAsiaTheme="minorEastAsia" w:hAnsiTheme="minorHAnsi" w:cstheme="minorBidi"/>
              <w:noProof/>
            </w:rPr>
          </w:pPr>
          <w:hyperlink w:anchor="_Toc58412679" w:history="1">
            <w:r w:rsidR="00CE5C1D" w:rsidRPr="00CA4C45">
              <w:rPr>
                <w:rStyle w:val="Hyperlink"/>
                <w:noProof/>
              </w:rPr>
              <w:t>4.</w:t>
            </w:r>
            <w:r w:rsidR="00CE5C1D">
              <w:rPr>
                <w:rFonts w:asciiTheme="minorHAnsi" w:eastAsiaTheme="minorEastAsia" w:hAnsiTheme="minorHAnsi" w:cstheme="minorBidi"/>
                <w:noProof/>
              </w:rPr>
              <w:tab/>
            </w:r>
            <w:r w:rsidR="00CE5C1D" w:rsidRPr="00CA4C45">
              <w:rPr>
                <w:rStyle w:val="Hyperlink"/>
                <w:noProof/>
              </w:rPr>
              <w:t>Tính</w:t>
            </w:r>
            <w:r w:rsidR="00CE5C1D" w:rsidRPr="00CA4C45">
              <w:rPr>
                <w:rStyle w:val="Hyperlink"/>
                <w:noProof/>
                <w:lang w:val="vi-VN"/>
              </w:rPr>
              <w:t xml:space="preserve"> sửa chữa và bảo trì</w:t>
            </w:r>
            <w:r w:rsidR="00CE5C1D">
              <w:rPr>
                <w:noProof/>
                <w:webHidden/>
              </w:rPr>
              <w:tab/>
            </w:r>
            <w:r w:rsidR="00CE5C1D">
              <w:rPr>
                <w:noProof/>
                <w:webHidden/>
              </w:rPr>
              <w:fldChar w:fldCharType="begin"/>
            </w:r>
            <w:r w:rsidR="00CE5C1D">
              <w:rPr>
                <w:noProof/>
                <w:webHidden/>
              </w:rPr>
              <w:instrText xml:space="preserve"> PAGEREF _Toc58412679 \h </w:instrText>
            </w:r>
            <w:r w:rsidR="00CE5C1D">
              <w:rPr>
                <w:noProof/>
                <w:webHidden/>
              </w:rPr>
            </w:r>
            <w:r w:rsidR="00CE5C1D">
              <w:rPr>
                <w:noProof/>
                <w:webHidden/>
              </w:rPr>
              <w:fldChar w:fldCharType="separate"/>
            </w:r>
            <w:r w:rsidR="00CE5C1D">
              <w:rPr>
                <w:noProof/>
                <w:webHidden/>
              </w:rPr>
              <w:t>26</w:t>
            </w:r>
            <w:r w:rsidR="00CE5C1D">
              <w:rPr>
                <w:noProof/>
                <w:webHidden/>
              </w:rPr>
              <w:fldChar w:fldCharType="end"/>
            </w:r>
          </w:hyperlink>
        </w:p>
        <w:p w14:paraId="217A0391" w14:textId="4400F916" w:rsidR="00CE5C1D" w:rsidRDefault="00BB7054">
          <w:pPr>
            <w:pStyle w:val="TOC2"/>
            <w:tabs>
              <w:tab w:val="left" w:pos="720"/>
              <w:tab w:val="right" w:leader="dot" w:pos="9350"/>
            </w:tabs>
            <w:rPr>
              <w:rFonts w:asciiTheme="minorHAnsi" w:eastAsiaTheme="minorEastAsia" w:hAnsiTheme="minorHAnsi" w:cstheme="minorBidi"/>
              <w:noProof/>
            </w:rPr>
          </w:pPr>
          <w:hyperlink w:anchor="_Toc58412680" w:history="1">
            <w:r w:rsidR="00CE5C1D" w:rsidRPr="00CA4C45">
              <w:rPr>
                <w:rStyle w:val="Hyperlink"/>
                <w:noProof/>
              </w:rPr>
              <w:t>5.</w:t>
            </w:r>
            <w:r w:rsidR="00CE5C1D">
              <w:rPr>
                <w:rFonts w:asciiTheme="minorHAnsi" w:eastAsiaTheme="minorEastAsia" w:hAnsiTheme="minorHAnsi" w:cstheme="minorBidi"/>
                <w:noProof/>
              </w:rPr>
              <w:tab/>
            </w:r>
            <w:r w:rsidR="00CE5C1D" w:rsidRPr="00CA4C45">
              <w:rPr>
                <w:rStyle w:val="Hyperlink"/>
                <w:noProof/>
                <w:lang w:val="vi-VN"/>
              </w:rPr>
              <w:t>Tính kiểm thử</w:t>
            </w:r>
            <w:r w:rsidR="00CE5C1D">
              <w:rPr>
                <w:noProof/>
                <w:webHidden/>
              </w:rPr>
              <w:tab/>
            </w:r>
            <w:r w:rsidR="00CE5C1D">
              <w:rPr>
                <w:noProof/>
                <w:webHidden/>
              </w:rPr>
              <w:fldChar w:fldCharType="begin"/>
            </w:r>
            <w:r w:rsidR="00CE5C1D">
              <w:rPr>
                <w:noProof/>
                <w:webHidden/>
              </w:rPr>
              <w:instrText xml:space="preserve"> PAGEREF _Toc58412680 \h </w:instrText>
            </w:r>
            <w:r w:rsidR="00CE5C1D">
              <w:rPr>
                <w:noProof/>
                <w:webHidden/>
              </w:rPr>
            </w:r>
            <w:r w:rsidR="00CE5C1D">
              <w:rPr>
                <w:noProof/>
                <w:webHidden/>
              </w:rPr>
              <w:fldChar w:fldCharType="separate"/>
            </w:r>
            <w:r w:rsidR="00CE5C1D">
              <w:rPr>
                <w:noProof/>
                <w:webHidden/>
              </w:rPr>
              <w:t>26</w:t>
            </w:r>
            <w:r w:rsidR="00CE5C1D">
              <w:rPr>
                <w:noProof/>
                <w:webHidden/>
              </w:rPr>
              <w:fldChar w:fldCharType="end"/>
            </w:r>
          </w:hyperlink>
        </w:p>
        <w:p w14:paraId="60E78E4B" w14:textId="41A8F065" w:rsidR="00CE5C1D" w:rsidRDefault="00BB7054">
          <w:pPr>
            <w:pStyle w:val="TOC2"/>
            <w:tabs>
              <w:tab w:val="left" w:pos="720"/>
              <w:tab w:val="right" w:leader="dot" w:pos="9350"/>
            </w:tabs>
            <w:rPr>
              <w:rFonts w:asciiTheme="minorHAnsi" w:eastAsiaTheme="minorEastAsia" w:hAnsiTheme="minorHAnsi" w:cstheme="minorBidi"/>
              <w:noProof/>
            </w:rPr>
          </w:pPr>
          <w:hyperlink w:anchor="_Toc58412681" w:history="1">
            <w:r w:rsidR="00CE5C1D" w:rsidRPr="00CA4C45">
              <w:rPr>
                <w:rStyle w:val="Hyperlink"/>
                <w:noProof/>
              </w:rPr>
              <w:t>6.</w:t>
            </w:r>
            <w:r w:rsidR="00CE5C1D">
              <w:rPr>
                <w:rFonts w:asciiTheme="minorHAnsi" w:eastAsiaTheme="minorEastAsia" w:hAnsiTheme="minorHAnsi" w:cstheme="minorBidi"/>
                <w:noProof/>
              </w:rPr>
              <w:tab/>
            </w:r>
            <w:r w:rsidR="00CE5C1D" w:rsidRPr="00CA4C45">
              <w:rPr>
                <w:rStyle w:val="Hyperlink"/>
                <w:noProof/>
                <w:lang w:val="vi-VN"/>
              </w:rPr>
              <w:t>Tính co giãn</w:t>
            </w:r>
            <w:r w:rsidR="00CE5C1D">
              <w:rPr>
                <w:noProof/>
                <w:webHidden/>
              </w:rPr>
              <w:tab/>
            </w:r>
            <w:r w:rsidR="00CE5C1D">
              <w:rPr>
                <w:noProof/>
                <w:webHidden/>
              </w:rPr>
              <w:fldChar w:fldCharType="begin"/>
            </w:r>
            <w:r w:rsidR="00CE5C1D">
              <w:rPr>
                <w:noProof/>
                <w:webHidden/>
              </w:rPr>
              <w:instrText xml:space="preserve"> PAGEREF _Toc58412681 \h </w:instrText>
            </w:r>
            <w:r w:rsidR="00CE5C1D">
              <w:rPr>
                <w:noProof/>
                <w:webHidden/>
              </w:rPr>
            </w:r>
            <w:r w:rsidR="00CE5C1D">
              <w:rPr>
                <w:noProof/>
                <w:webHidden/>
              </w:rPr>
              <w:fldChar w:fldCharType="separate"/>
            </w:r>
            <w:r w:rsidR="00CE5C1D">
              <w:rPr>
                <w:noProof/>
                <w:webHidden/>
              </w:rPr>
              <w:t>26</w:t>
            </w:r>
            <w:r w:rsidR="00CE5C1D">
              <w:rPr>
                <w:noProof/>
                <w:webHidden/>
              </w:rPr>
              <w:fldChar w:fldCharType="end"/>
            </w:r>
          </w:hyperlink>
        </w:p>
        <w:p w14:paraId="2E4AAB10" w14:textId="075B202E" w:rsidR="00CE5C1D" w:rsidRDefault="00BB7054">
          <w:pPr>
            <w:pStyle w:val="TOC2"/>
            <w:tabs>
              <w:tab w:val="left" w:pos="720"/>
              <w:tab w:val="right" w:leader="dot" w:pos="9350"/>
            </w:tabs>
            <w:rPr>
              <w:rFonts w:asciiTheme="minorHAnsi" w:eastAsiaTheme="minorEastAsia" w:hAnsiTheme="minorHAnsi" w:cstheme="minorBidi"/>
              <w:noProof/>
            </w:rPr>
          </w:pPr>
          <w:hyperlink w:anchor="_Toc58412682" w:history="1">
            <w:r w:rsidR="00CE5C1D" w:rsidRPr="00CA4C45">
              <w:rPr>
                <w:rStyle w:val="Hyperlink"/>
                <w:noProof/>
              </w:rPr>
              <w:t>7.</w:t>
            </w:r>
            <w:r w:rsidR="00CE5C1D">
              <w:rPr>
                <w:rFonts w:asciiTheme="minorHAnsi" w:eastAsiaTheme="minorEastAsia" w:hAnsiTheme="minorHAnsi" w:cstheme="minorBidi"/>
                <w:noProof/>
              </w:rPr>
              <w:tab/>
            </w:r>
            <w:r w:rsidR="00CE5C1D" w:rsidRPr="00CA4C45">
              <w:rPr>
                <w:rStyle w:val="Hyperlink"/>
                <w:noProof/>
                <w:lang w:val="vi-VN"/>
              </w:rPr>
              <w:t>Tính tái sử dụng</w:t>
            </w:r>
            <w:r w:rsidR="00CE5C1D">
              <w:rPr>
                <w:noProof/>
                <w:webHidden/>
              </w:rPr>
              <w:tab/>
            </w:r>
            <w:r w:rsidR="00CE5C1D">
              <w:rPr>
                <w:noProof/>
                <w:webHidden/>
              </w:rPr>
              <w:fldChar w:fldCharType="begin"/>
            </w:r>
            <w:r w:rsidR="00CE5C1D">
              <w:rPr>
                <w:noProof/>
                <w:webHidden/>
              </w:rPr>
              <w:instrText xml:space="preserve"> PAGEREF _Toc58412682 \h </w:instrText>
            </w:r>
            <w:r w:rsidR="00CE5C1D">
              <w:rPr>
                <w:noProof/>
                <w:webHidden/>
              </w:rPr>
            </w:r>
            <w:r w:rsidR="00CE5C1D">
              <w:rPr>
                <w:noProof/>
                <w:webHidden/>
              </w:rPr>
              <w:fldChar w:fldCharType="separate"/>
            </w:r>
            <w:r w:rsidR="00CE5C1D">
              <w:rPr>
                <w:noProof/>
                <w:webHidden/>
              </w:rPr>
              <w:t>27</w:t>
            </w:r>
            <w:r w:rsidR="00CE5C1D">
              <w:rPr>
                <w:noProof/>
                <w:webHidden/>
              </w:rPr>
              <w:fldChar w:fldCharType="end"/>
            </w:r>
          </w:hyperlink>
        </w:p>
        <w:p w14:paraId="01915A29" w14:textId="2A0B65F4" w:rsidR="00CE5C1D" w:rsidRDefault="00BB7054">
          <w:pPr>
            <w:pStyle w:val="TOC2"/>
            <w:tabs>
              <w:tab w:val="left" w:pos="720"/>
              <w:tab w:val="right" w:leader="dot" w:pos="9350"/>
            </w:tabs>
            <w:rPr>
              <w:rFonts w:asciiTheme="minorHAnsi" w:eastAsiaTheme="minorEastAsia" w:hAnsiTheme="minorHAnsi" w:cstheme="minorBidi"/>
              <w:noProof/>
            </w:rPr>
          </w:pPr>
          <w:hyperlink w:anchor="_Toc58412683" w:history="1">
            <w:r w:rsidR="00CE5C1D" w:rsidRPr="00CA4C45">
              <w:rPr>
                <w:rStyle w:val="Hyperlink"/>
                <w:noProof/>
              </w:rPr>
              <w:t>8.</w:t>
            </w:r>
            <w:r w:rsidR="00CE5C1D">
              <w:rPr>
                <w:rFonts w:asciiTheme="minorHAnsi" w:eastAsiaTheme="minorEastAsia" w:hAnsiTheme="minorHAnsi" w:cstheme="minorBidi"/>
                <w:noProof/>
              </w:rPr>
              <w:tab/>
            </w:r>
            <w:r w:rsidR="00CE5C1D" w:rsidRPr="00CA4C45">
              <w:rPr>
                <w:rStyle w:val="Hyperlink"/>
                <w:noProof/>
                <w:lang w:val="vi-VN"/>
              </w:rPr>
              <w:t>Tính hỗ trợ</w:t>
            </w:r>
            <w:r w:rsidR="00CE5C1D">
              <w:rPr>
                <w:noProof/>
                <w:webHidden/>
              </w:rPr>
              <w:tab/>
            </w:r>
            <w:r w:rsidR="00CE5C1D">
              <w:rPr>
                <w:noProof/>
                <w:webHidden/>
              </w:rPr>
              <w:fldChar w:fldCharType="begin"/>
            </w:r>
            <w:r w:rsidR="00CE5C1D">
              <w:rPr>
                <w:noProof/>
                <w:webHidden/>
              </w:rPr>
              <w:instrText xml:space="preserve"> PAGEREF _Toc58412683 \h </w:instrText>
            </w:r>
            <w:r w:rsidR="00CE5C1D">
              <w:rPr>
                <w:noProof/>
                <w:webHidden/>
              </w:rPr>
            </w:r>
            <w:r w:rsidR="00CE5C1D">
              <w:rPr>
                <w:noProof/>
                <w:webHidden/>
              </w:rPr>
              <w:fldChar w:fldCharType="separate"/>
            </w:r>
            <w:r w:rsidR="00CE5C1D">
              <w:rPr>
                <w:noProof/>
                <w:webHidden/>
              </w:rPr>
              <w:t>27</w:t>
            </w:r>
            <w:r w:rsidR="00CE5C1D">
              <w:rPr>
                <w:noProof/>
                <w:webHidden/>
              </w:rPr>
              <w:fldChar w:fldCharType="end"/>
            </w:r>
          </w:hyperlink>
        </w:p>
        <w:p w14:paraId="403C861A" w14:textId="695E29AD" w:rsidR="00CE5C1D" w:rsidRDefault="00BB7054">
          <w:pPr>
            <w:pStyle w:val="TOC2"/>
            <w:tabs>
              <w:tab w:val="left" w:pos="720"/>
              <w:tab w:val="right" w:leader="dot" w:pos="9350"/>
            </w:tabs>
            <w:rPr>
              <w:rFonts w:asciiTheme="minorHAnsi" w:eastAsiaTheme="minorEastAsia" w:hAnsiTheme="minorHAnsi" w:cstheme="minorBidi"/>
              <w:noProof/>
            </w:rPr>
          </w:pPr>
          <w:hyperlink w:anchor="_Toc58412684" w:history="1">
            <w:r w:rsidR="00CE5C1D" w:rsidRPr="00CA4C45">
              <w:rPr>
                <w:rStyle w:val="Hyperlink"/>
                <w:noProof/>
              </w:rPr>
              <w:t>9.</w:t>
            </w:r>
            <w:r w:rsidR="00CE5C1D">
              <w:rPr>
                <w:rFonts w:asciiTheme="minorHAnsi" w:eastAsiaTheme="minorEastAsia" w:hAnsiTheme="minorHAnsi" w:cstheme="minorBidi"/>
                <w:noProof/>
              </w:rPr>
              <w:tab/>
            </w:r>
            <w:r w:rsidR="00CE5C1D" w:rsidRPr="00CA4C45">
              <w:rPr>
                <w:rStyle w:val="Hyperlink"/>
                <w:noProof/>
                <w:lang w:val="vi-VN"/>
              </w:rPr>
              <w:t>Tính tích hợp</w:t>
            </w:r>
            <w:r w:rsidR="00CE5C1D">
              <w:rPr>
                <w:noProof/>
                <w:webHidden/>
              </w:rPr>
              <w:tab/>
            </w:r>
            <w:r w:rsidR="00CE5C1D">
              <w:rPr>
                <w:noProof/>
                <w:webHidden/>
              </w:rPr>
              <w:fldChar w:fldCharType="begin"/>
            </w:r>
            <w:r w:rsidR="00CE5C1D">
              <w:rPr>
                <w:noProof/>
                <w:webHidden/>
              </w:rPr>
              <w:instrText xml:space="preserve"> PAGEREF _Toc58412684 \h </w:instrText>
            </w:r>
            <w:r w:rsidR="00CE5C1D">
              <w:rPr>
                <w:noProof/>
                <w:webHidden/>
              </w:rPr>
            </w:r>
            <w:r w:rsidR="00CE5C1D">
              <w:rPr>
                <w:noProof/>
                <w:webHidden/>
              </w:rPr>
              <w:fldChar w:fldCharType="separate"/>
            </w:r>
            <w:r w:rsidR="00CE5C1D">
              <w:rPr>
                <w:noProof/>
                <w:webHidden/>
              </w:rPr>
              <w:t>27</w:t>
            </w:r>
            <w:r w:rsidR="00CE5C1D">
              <w:rPr>
                <w:noProof/>
                <w:webHidden/>
              </w:rPr>
              <w:fldChar w:fldCharType="end"/>
            </w:r>
          </w:hyperlink>
        </w:p>
        <w:p w14:paraId="6CF1578E" w14:textId="59419029" w:rsidR="00CE5C1D" w:rsidRDefault="00BB7054">
          <w:pPr>
            <w:pStyle w:val="TOC2"/>
            <w:tabs>
              <w:tab w:val="left" w:pos="960"/>
              <w:tab w:val="right" w:leader="dot" w:pos="9350"/>
            </w:tabs>
            <w:rPr>
              <w:rFonts w:asciiTheme="minorHAnsi" w:eastAsiaTheme="minorEastAsia" w:hAnsiTheme="minorHAnsi" w:cstheme="minorBidi"/>
              <w:noProof/>
            </w:rPr>
          </w:pPr>
          <w:hyperlink w:anchor="_Toc58412685" w:history="1">
            <w:r w:rsidR="00CE5C1D" w:rsidRPr="00CA4C45">
              <w:rPr>
                <w:rStyle w:val="Hyperlink"/>
                <w:noProof/>
              </w:rPr>
              <w:t>10.</w:t>
            </w:r>
            <w:r w:rsidR="00CE5C1D">
              <w:rPr>
                <w:rFonts w:asciiTheme="minorHAnsi" w:eastAsiaTheme="minorEastAsia" w:hAnsiTheme="minorHAnsi" w:cstheme="minorBidi"/>
                <w:noProof/>
              </w:rPr>
              <w:tab/>
            </w:r>
            <w:r w:rsidR="00CE5C1D" w:rsidRPr="00CA4C45">
              <w:rPr>
                <w:rStyle w:val="Hyperlink"/>
                <w:noProof/>
                <w:lang w:val="vi-VN"/>
              </w:rPr>
              <w:t>Tính khôi phục thảm họa</w:t>
            </w:r>
            <w:r w:rsidR="00CE5C1D">
              <w:rPr>
                <w:noProof/>
                <w:webHidden/>
              </w:rPr>
              <w:tab/>
            </w:r>
            <w:r w:rsidR="00CE5C1D">
              <w:rPr>
                <w:noProof/>
                <w:webHidden/>
              </w:rPr>
              <w:fldChar w:fldCharType="begin"/>
            </w:r>
            <w:r w:rsidR="00CE5C1D">
              <w:rPr>
                <w:noProof/>
                <w:webHidden/>
              </w:rPr>
              <w:instrText xml:space="preserve"> PAGEREF _Toc58412685 \h </w:instrText>
            </w:r>
            <w:r w:rsidR="00CE5C1D">
              <w:rPr>
                <w:noProof/>
                <w:webHidden/>
              </w:rPr>
            </w:r>
            <w:r w:rsidR="00CE5C1D">
              <w:rPr>
                <w:noProof/>
                <w:webHidden/>
              </w:rPr>
              <w:fldChar w:fldCharType="separate"/>
            </w:r>
            <w:r w:rsidR="00CE5C1D">
              <w:rPr>
                <w:noProof/>
                <w:webHidden/>
              </w:rPr>
              <w:t>28</w:t>
            </w:r>
            <w:r w:rsidR="00CE5C1D">
              <w:rPr>
                <w:noProof/>
                <w:webHidden/>
              </w:rPr>
              <w:fldChar w:fldCharType="end"/>
            </w:r>
          </w:hyperlink>
        </w:p>
        <w:p w14:paraId="01B8CC2A" w14:textId="4AE48378" w:rsidR="00CE5C1D" w:rsidRDefault="00BB7054">
          <w:pPr>
            <w:pStyle w:val="TOC1"/>
            <w:tabs>
              <w:tab w:val="right" w:leader="dot" w:pos="9350"/>
            </w:tabs>
            <w:rPr>
              <w:rFonts w:asciiTheme="minorHAnsi" w:eastAsiaTheme="minorEastAsia" w:hAnsiTheme="minorHAnsi" w:cstheme="minorBidi"/>
              <w:noProof/>
            </w:rPr>
          </w:pPr>
          <w:hyperlink w:anchor="_Toc58412686" w:history="1">
            <w:r w:rsidR="00CE5C1D" w:rsidRPr="00CA4C45">
              <w:rPr>
                <w:rStyle w:val="Hyperlink"/>
                <w:noProof/>
              </w:rPr>
              <w:t>PHỤ LỤC III: CÁC YẾU TỐ ẢNH HƯỞNG</w:t>
            </w:r>
            <w:r w:rsidR="00CE5C1D">
              <w:rPr>
                <w:noProof/>
                <w:webHidden/>
              </w:rPr>
              <w:tab/>
            </w:r>
            <w:r w:rsidR="00CE5C1D">
              <w:rPr>
                <w:noProof/>
                <w:webHidden/>
              </w:rPr>
              <w:fldChar w:fldCharType="begin"/>
            </w:r>
            <w:r w:rsidR="00CE5C1D">
              <w:rPr>
                <w:noProof/>
                <w:webHidden/>
              </w:rPr>
              <w:instrText xml:space="preserve"> PAGEREF _Toc58412686 \h </w:instrText>
            </w:r>
            <w:r w:rsidR="00CE5C1D">
              <w:rPr>
                <w:noProof/>
                <w:webHidden/>
              </w:rPr>
            </w:r>
            <w:r w:rsidR="00CE5C1D">
              <w:rPr>
                <w:noProof/>
                <w:webHidden/>
              </w:rPr>
              <w:fldChar w:fldCharType="separate"/>
            </w:r>
            <w:r w:rsidR="00CE5C1D">
              <w:rPr>
                <w:noProof/>
                <w:webHidden/>
              </w:rPr>
              <w:t>29</w:t>
            </w:r>
            <w:r w:rsidR="00CE5C1D">
              <w:rPr>
                <w:noProof/>
                <w:webHidden/>
              </w:rPr>
              <w:fldChar w:fldCharType="end"/>
            </w:r>
          </w:hyperlink>
        </w:p>
        <w:p w14:paraId="297D1830" w14:textId="230022A1" w:rsidR="00CE5C1D" w:rsidRDefault="00BB7054">
          <w:pPr>
            <w:pStyle w:val="TOC2"/>
            <w:tabs>
              <w:tab w:val="left" w:pos="720"/>
              <w:tab w:val="right" w:leader="dot" w:pos="9350"/>
            </w:tabs>
            <w:rPr>
              <w:rFonts w:asciiTheme="minorHAnsi" w:eastAsiaTheme="minorEastAsia" w:hAnsiTheme="minorHAnsi" w:cstheme="minorBidi"/>
              <w:noProof/>
            </w:rPr>
          </w:pPr>
          <w:hyperlink w:anchor="_Toc58412687" w:history="1">
            <w:r w:rsidR="00CE5C1D" w:rsidRPr="00CA4C45">
              <w:rPr>
                <w:rStyle w:val="Hyperlink"/>
                <w:noProof/>
              </w:rPr>
              <w:t>1.</w:t>
            </w:r>
            <w:r w:rsidR="00CE5C1D">
              <w:rPr>
                <w:rFonts w:asciiTheme="minorHAnsi" w:eastAsiaTheme="minorEastAsia" w:hAnsiTheme="minorHAnsi" w:cstheme="minorBidi"/>
                <w:noProof/>
              </w:rPr>
              <w:tab/>
            </w:r>
            <w:r w:rsidR="00CE5C1D" w:rsidRPr="00CA4C45">
              <w:rPr>
                <w:rStyle w:val="Hyperlink"/>
                <w:noProof/>
              </w:rPr>
              <w:t>Yếu tố về thời gian và ngân sách</w:t>
            </w:r>
            <w:r w:rsidR="00CE5C1D">
              <w:rPr>
                <w:noProof/>
                <w:webHidden/>
              </w:rPr>
              <w:tab/>
            </w:r>
            <w:r w:rsidR="00CE5C1D">
              <w:rPr>
                <w:noProof/>
                <w:webHidden/>
              </w:rPr>
              <w:fldChar w:fldCharType="begin"/>
            </w:r>
            <w:r w:rsidR="00CE5C1D">
              <w:rPr>
                <w:noProof/>
                <w:webHidden/>
              </w:rPr>
              <w:instrText xml:space="preserve"> PAGEREF _Toc58412687 \h </w:instrText>
            </w:r>
            <w:r w:rsidR="00CE5C1D">
              <w:rPr>
                <w:noProof/>
                <w:webHidden/>
              </w:rPr>
            </w:r>
            <w:r w:rsidR="00CE5C1D">
              <w:rPr>
                <w:noProof/>
                <w:webHidden/>
              </w:rPr>
              <w:fldChar w:fldCharType="separate"/>
            </w:r>
            <w:r w:rsidR="00CE5C1D">
              <w:rPr>
                <w:noProof/>
                <w:webHidden/>
              </w:rPr>
              <w:t>29</w:t>
            </w:r>
            <w:r w:rsidR="00CE5C1D">
              <w:rPr>
                <w:noProof/>
                <w:webHidden/>
              </w:rPr>
              <w:fldChar w:fldCharType="end"/>
            </w:r>
          </w:hyperlink>
        </w:p>
        <w:p w14:paraId="3F15B45E" w14:textId="52378899" w:rsidR="00CE5C1D" w:rsidRDefault="00BB7054">
          <w:pPr>
            <w:pStyle w:val="TOC2"/>
            <w:tabs>
              <w:tab w:val="left" w:pos="720"/>
              <w:tab w:val="right" w:leader="dot" w:pos="9350"/>
            </w:tabs>
            <w:rPr>
              <w:rFonts w:asciiTheme="minorHAnsi" w:eastAsiaTheme="minorEastAsia" w:hAnsiTheme="minorHAnsi" w:cstheme="minorBidi"/>
              <w:noProof/>
            </w:rPr>
          </w:pPr>
          <w:hyperlink w:anchor="_Toc58412688" w:history="1">
            <w:r w:rsidR="00CE5C1D" w:rsidRPr="00CA4C45">
              <w:rPr>
                <w:rStyle w:val="Hyperlink"/>
                <w:noProof/>
              </w:rPr>
              <w:t>2.</w:t>
            </w:r>
            <w:r w:rsidR="00CE5C1D">
              <w:rPr>
                <w:rFonts w:asciiTheme="minorHAnsi" w:eastAsiaTheme="minorEastAsia" w:hAnsiTheme="minorHAnsi" w:cstheme="minorBidi"/>
                <w:noProof/>
              </w:rPr>
              <w:tab/>
            </w:r>
            <w:r w:rsidR="00CE5C1D" w:rsidRPr="00CA4C45">
              <w:rPr>
                <w:rStyle w:val="Hyperlink"/>
                <w:noProof/>
              </w:rPr>
              <w:t>Yếu tố về công nghệ</w:t>
            </w:r>
            <w:r w:rsidR="00CE5C1D">
              <w:rPr>
                <w:noProof/>
                <w:webHidden/>
              </w:rPr>
              <w:tab/>
            </w:r>
            <w:r w:rsidR="00CE5C1D">
              <w:rPr>
                <w:noProof/>
                <w:webHidden/>
              </w:rPr>
              <w:fldChar w:fldCharType="begin"/>
            </w:r>
            <w:r w:rsidR="00CE5C1D">
              <w:rPr>
                <w:noProof/>
                <w:webHidden/>
              </w:rPr>
              <w:instrText xml:space="preserve"> PAGEREF _Toc58412688 \h </w:instrText>
            </w:r>
            <w:r w:rsidR="00CE5C1D">
              <w:rPr>
                <w:noProof/>
                <w:webHidden/>
              </w:rPr>
            </w:r>
            <w:r w:rsidR="00CE5C1D">
              <w:rPr>
                <w:noProof/>
                <w:webHidden/>
              </w:rPr>
              <w:fldChar w:fldCharType="separate"/>
            </w:r>
            <w:r w:rsidR="00CE5C1D">
              <w:rPr>
                <w:noProof/>
                <w:webHidden/>
              </w:rPr>
              <w:t>29</w:t>
            </w:r>
            <w:r w:rsidR="00CE5C1D">
              <w:rPr>
                <w:noProof/>
                <w:webHidden/>
              </w:rPr>
              <w:fldChar w:fldCharType="end"/>
            </w:r>
          </w:hyperlink>
        </w:p>
        <w:p w14:paraId="3EB55D34" w14:textId="10CB1D23" w:rsidR="00CE5C1D" w:rsidRDefault="00BB7054">
          <w:pPr>
            <w:pStyle w:val="TOC2"/>
            <w:tabs>
              <w:tab w:val="left" w:pos="720"/>
              <w:tab w:val="right" w:leader="dot" w:pos="9350"/>
            </w:tabs>
            <w:rPr>
              <w:rFonts w:asciiTheme="minorHAnsi" w:eastAsiaTheme="minorEastAsia" w:hAnsiTheme="minorHAnsi" w:cstheme="minorBidi"/>
              <w:noProof/>
            </w:rPr>
          </w:pPr>
          <w:hyperlink w:anchor="_Toc58412689" w:history="1">
            <w:r w:rsidR="00CE5C1D" w:rsidRPr="00CA4C45">
              <w:rPr>
                <w:rStyle w:val="Hyperlink"/>
                <w:noProof/>
              </w:rPr>
              <w:t>3.</w:t>
            </w:r>
            <w:r w:rsidR="00CE5C1D">
              <w:rPr>
                <w:rFonts w:asciiTheme="minorHAnsi" w:eastAsiaTheme="minorEastAsia" w:hAnsiTheme="minorHAnsi" w:cstheme="minorBidi"/>
                <w:noProof/>
              </w:rPr>
              <w:tab/>
            </w:r>
            <w:r w:rsidR="00CE5C1D" w:rsidRPr="00CA4C45">
              <w:rPr>
                <w:rStyle w:val="Hyperlink"/>
                <w:noProof/>
              </w:rPr>
              <w:t>Yếu tố về nhân sự</w:t>
            </w:r>
            <w:r w:rsidR="00CE5C1D">
              <w:rPr>
                <w:noProof/>
                <w:webHidden/>
              </w:rPr>
              <w:tab/>
            </w:r>
            <w:r w:rsidR="00CE5C1D">
              <w:rPr>
                <w:noProof/>
                <w:webHidden/>
              </w:rPr>
              <w:fldChar w:fldCharType="begin"/>
            </w:r>
            <w:r w:rsidR="00CE5C1D">
              <w:rPr>
                <w:noProof/>
                <w:webHidden/>
              </w:rPr>
              <w:instrText xml:space="preserve"> PAGEREF _Toc58412689 \h </w:instrText>
            </w:r>
            <w:r w:rsidR="00CE5C1D">
              <w:rPr>
                <w:noProof/>
                <w:webHidden/>
              </w:rPr>
            </w:r>
            <w:r w:rsidR="00CE5C1D">
              <w:rPr>
                <w:noProof/>
                <w:webHidden/>
              </w:rPr>
              <w:fldChar w:fldCharType="separate"/>
            </w:r>
            <w:r w:rsidR="00CE5C1D">
              <w:rPr>
                <w:noProof/>
                <w:webHidden/>
              </w:rPr>
              <w:t>29</w:t>
            </w:r>
            <w:r w:rsidR="00CE5C1D">
              <w:rPr>
                <w:noProof/>
                <w:webHidden/>
              </w:rPr>
              <w:fldChar w:fldCharType="end"/>
            </w:r>
          </w:hyperlink>
        </w:p>
        <w:p w14:paraId="4EC572AD" w14:textId="7458605C" w:rsidR="00CE5C1D" w:rsidRDefault="00BB7054">
          <w:pPr>
            <w:pStyle w:val="TOC1"/>
            <w:tabs>
              <w:tab w:val="right" w:leader="dot" w:pos="9350"/>
            </w:tabs>
            <w:rPr>
              <w:rFonts w:asciiTheme="minorHAnsi" w:eastAsiaTheme="minorEastAsia" w:hAnsiTheme="minorHAnsi" w:cstheme="minorBidi"/>
              <w:noProof/>
            </w:rPr>
          </w:pPr>
          <w:hyperlink w:anchor="_Toc58412690" w:history="1">
            <w:r w:rsidR="00CE5C1D" w:rsidRPr="00CA4C45">
              <w:rPr>
                <w:rStyle w:val="Hyperlink"/>
                <w:noProof/>
              </w:rPr>
              <w:t>PHỤ LỤC IV: CÁC NGUYÊN TẮC THIẾT KẾ</w:t>
            </w:r>
            <w:r w:rsidR="00CE5C1D">
              <w:rPr>
                <w:noProof/>
                <w:webHidden/>
              </w:rPr>
              <w:tab/>
            </w:r>
            <w:r w:rsidR="00CE5C1D">
              <w:rPr>
                <w:noProof/>
                <w:webHidden/>
              </w:rPr>
              <w:fldChar w:fldCharType="begin"/>
            </w:r>
            <w:r w:rsidR="00CE5C1D">
              <w:rPr>
                <w:noProof/>
                <w:webHidden/>
              </w:rPr>
              <w:instrText xml:space="preserve"> PAGEREF _Toc58412690 \h </w:instrText>
            </w:r>
            <w:r w:rsidR="00CE5C1D">
              <w:rPr>
                <w:noProof/>
                <w:webHidden/>
              </w:rPr>
            </w:r>
            <w:r w:rsidR="00CE5C1D">
              <w:rPr>
                <w:noProof/>
                <w:webHidden/>
              </w:rPr>
              <w:fldChar w:fldCharType="separate"/>
            </w:r>
            <w:r w:rsidR="00CE5C1D">
              <w:rPr>
                <w:noProof/>
                <w:webHidden/>
              </w:rPr>
              <w:t>30</w:t>
            </w:r>
            <w:r w:rsidR="00CE5C1D">
              <w:rPr>
                <w:noProof/>
                <w:webHidden/>
              </w:rPr>
              <w:fldChar w:fldCharType="end"/>
            </w:r>
          </w:hyperlink>
        </w:p>
        <w:p w14:paraId="07CD2813" w14:textId="7C727074" w:rsidR="00CE5C1D" w:rsidRDefault="00BB7054">
          <w:pPr>
            <w:pStyle w:val="TOC2"/>
            <w:tabs>
              <w:tab w:val="left" w:pos="720"/>
              <w:tab w:val="right" w:leader="dot" w:pos="9350"/>
            </w:tabs>
            <w:rPr>
              <w:rFonts w:asciiTheme="minorHAnsi" w:eastAsiaTheme="minorEastAsia" w:hAnsiTheme="minorHAnsi" w:cstheme="minorBidi"/>
              <w:noProof/>
            </w:rPr>
          </w:pPr>
          <w:hyperlink w:anchor="_Toc58412691" w:history="1">
            <w:r w:rsidR="00CE5C1D" w:rsidRPr="00CA4C45">
              <w:rPr>
                <w:rStyle w:val="Hyperlink"/>
                <w:noProof/>
              </w:rPr>
              <w:t>1.</w:t>
            </w:r>
            <w:r w:rsidR="00CE5C1D">
              <w:rPr>
                <w:rFonts w:asciiTheme="minorHAnsi" w:eastAsiaTheme="minorEastAsia" w:hAnsiTheme="minorHAnsi" w:cstheme="minorBidi"/>
                <w:noProof/>
              </w:rPr>
              <w:tab/>
            </w:r>
            <w:r w:rsidR="00CE5C1D" w:rsidRPr="00CA4C45">
              <w:rPr>
                <w:rStyle w:val="Hyperlink"/>
                <w:noProof/>
              </w:rPr>
              <w:t>Nguyên tắc phát triển</w:t>
            </w:r>
            <w:r w:rsidR="00CE5C1D">
              <w:rPr>
                <w:noProof/>
                <w:webHidden/>
              </w:rPr>
              <w:tab/>
            </w:r>
            <w:r w:rsidR="00CE5C1D">
              <w:rPr>
                <w:noProof/>
                <w:webHidden/>
              </w:rPr>
              <w:fldChar w:fldCharType="begin"/>
            </w:r>
            <w:r w:rsidR="00CE5C1D">
              <w:rPr>
                <w:noProof/>
                <w:webHidden/>
              </w:rPr>
              <w:instrText xml:space="preserve"> PAGEREF _Toc58412691 \h </w:instrText>
            </w:r>
            <w:r w:rsidR="00CE5C1D">
              <w:rPr>
                <w:noProof/>
                <w:webHidden/>
              </w:rPr>
            </w:r>
            <w:r w:rsidR="00CE5C1D">
              <w:rPr>
                <w:noProof/>
                <w:webHidden/>
              </w:rPr>
              <w:fldChar w:fldCharType="separate"/>
            </w:r>
            <w:r w:rsidR="00CE5C1D">
              <w:rPr>
                <w:noProof/>
                <w:webHidden/>
              </w:rPr>
              <w:t>30</w:t>
            </w:r>
            <w:r w:rsidR="00CE5C1D">
              <w:rPr>
                <w:noProof/>
                <w:webHidden/>
              </w:rPr>
              <w:fldChar w:fldCharType="end"/>
            </w:r>
          </w:hyperlink>
        </w:p>
        <w:p w14:paraId="6487107B" w14:textId="7F3FFCD3" w:rsidR="00CE5C1D" w:rsidRDefault="00BB7054">
          <w:pPr>
            <w:pStyle w:val="TOC2"/>
            <w:tabs>
              <w:tab w:val="left" w:pos="720"/>
              <w:tab w:val="right" w:leader="dot" w:pos="9350"/>
            </w:tabs>
            <w:rPr>
              <w:rFonts w:asciiTheme="minorHAnsi" w:eastAsiaTheme="minorEastAsia" w:hAnsiTheme="minorHAnsi" w:cstheme="minorBidi"/>
              <w:noProof/>
            </w:rPr>
          </w:pPr>
          <w:hyperlink w:anchor="_Toc58412692" w:history="1">
            <w:r w:rsidR="00CE5C1D" w:rsidRPr="00CA4C45">
              <w:rPr>
                <w:rStyle w:val="Hyperlink"/>
                <w:noProof/>
              </w:rPr>
              <w:t>2.</w:t>
            </w:r>
            <w:r w:rsidR="00CE5C1D">
              <w:rPr>
                <w:rFonts w:asciiTheme="minorHAnsi" w:eastAsiaTheme="minorEastAsia" w:hAnsiTheme="minorHAnsi" w:cstheme="minorBidi"/>
                <w:noProof/>
              </w:rPr>
              <w:tab/>
            </w:r>
            <w:r w:rsidR="00CE5C1D" w:rsidRPr="00CA4C45">
              <w:rPr>
                <w:rStyle w:val="Hyperlink"/>
                <w:noProof/>
              </w:rPr>
              <w:t>Nguyên tắc tổ chức</w:t>
            </w:r>
            <w:r w:rsidR="00CE5C1D">
              <w:rPr>
                <w:noProof/>
                <w:webHidden/>
              </w:rPr>
              <w:tab/>
            </w:r>
            <w:r w:rsidR="00CE5C1D">
              <w:rPr>
                <w:noProof/>
                <w:webHidden/>
              </w:rPr>
              <w:fldChar w:fldCharType="begin"/>
            </w:r>
            <w:r w:rsidR="00CE5C1D">
              <w:rPr>
                <w:noProof/>
                <w:webHidden/>
              </w:rPr>
              <w:instrText xml:space="preserve"> PAGEREF _Toc58412692 \h </w:instrText>
            </w:r>
            <w:r w:rsidR="00CE5C1D">
              <w:rPr>
                <w:noProof/>
                <w:webHidden/>
              </w:rPr>
            </w:r>
            <w:r w:rsidR="00CE5C1D">
              <w:rPr>
                <w:noProof/>
                <w:webHidden/>
              </w:rPr>
              <w:fldChar w:fldCharType="separate"/>
            </w:r>
            <w:r w:rsidR="00CE5C1D">
              <w:rPr>
                <w:noProof/>
                <w:webHidden/>
              </w:rPr>
              <w:t>30</w:t>
            </w:r>
            <w:r w:rsidR="00CE5C1D">
              <w:rPr>
                <w:noProof/>
                <w:webHidden/>
              </w:rPr>
              <w:fldChar w:fldCharType="end"/>
            </w:r>
          </w:hyperlink>
        </w:p>
        <w:p w14:paraId="08D551FC" w14:textId="3F628B12" w:rsidR="00F33300" w:rsidRDefault="00F33300" w:rsidP="00C11531">
          <w:r w:rsidRPr="00F33300">
            <w:rPr>
              <w:b/>
              <w:bCs/>
              <w:noProof/>
            </w:rPr>
            <w:fldChar w:fldCharType="end"/>
          </w:r>
        </w:p>
      </w:sdtContent>
    </w:sdt>
    <w:p w14:paraId="7AB6E9DD" w14:textId="77777777" w:rsidR="00F33300" w:rsidRDefault="00F33300" w:rsidP="00C11531">
      <w:pPr>
        <w:rPr>
          <w:b/>
          <w:sz w:val="26"/>
          <w:szCs w:val="26"/>
        </w:rPr>
      </w:pPr>
    </w:p>
    <w:p w14:paraId="5636C1C3" w14:textId="77777777" w:rsidR="00F33300" w:rsidRDefault="00F33300" w:rsidP="00C11531">
      <w:pPr>
        <w:rPr>
          <w:b/>
          <w:sz w:val="26"/>
          <w:szCs w:val="26"/>
        </w:rPr>
      </w:pPr>
      <w:r>
        <w:rPr>
          <w:b/>
          <w:sz w:val="26"/>
          <w:szCs w:val="26"/>
        </w:rPr>
        <w:br w:type="page"/>
      </w:r>
    </w:p>
    <w:p w14:paraId="727F75BD" w14:textId="77777777" w:rsidR="00577DA1" w:rsidRPr="009F6D4D" w:rsidRDefault="00577DA1" w:rsidP="00577DA1">
      <w:pPr>
        <w:pStyle w:val="Heading1"/>
        <w:tabs>
          <w:tab w:val="center" w:pos="4560"/>
          <w:tab w:val="left" w:pos="6750"/>
        </w:tabs>
        <w:jc w:val="center"/>
        <w:rPr>
          <w:rFonts w:ascii="Times New Roman" w:hAnsi="Times New Roman" w:cs="Times New Roman"/>
          <w:b w:val="0"/>
          <w:sz w:val="28"/>
          <w:szCs w:val="28"/>
        </w:rPr>
      </w:pPr>
      <w:bookmarkStart w:id="0" w:name="_Toc23423004"/>
      <w:bookmarkStart w:id="1" w:name="_Toc53071295"/>
      <w:bookmarkStart w:id="2" w:name="_Toc58412667"/>
      <w:r w:rsidRPr="00907097">
        <w:rPr>
          <w:rFonts w:ascii="Times New Roman" w:hAnsi="Times New Roman" w:cs="Times New Roman"/>
          <w:sz w:val="28"/>
          <w:szCs w:val="28"/>
        </w:rPr>
        <w:lastRenderedPageBreak/>
        <w:t>DANH MỤC CÁC KÝ HIỆU</w:t>
      </w:r>
      <w:bookmarkEnd w:id="0"/>
      <w:bookmarkEnd w:id="1"/>
      <w:bookmarkEnd w:id="2"/>
    </w:p>
    <w:tbl>
      <w:tblPr>
        <w:tblW w:w="10067" w:type="dxa"/>
        <w:tblInd w:w="18" w:type="dxa"/>
        <w:tblCellMar>
          <w:left w:w="0" w:type="dxa"/>
          <w:right w:w="0" w:type="dxa"/>
        </w:tblCellMar>
        <w:tblLook w:val="0000" w:firstRow="0" w:lastRow="0" w:firstColumn="0" w:lastColumn="0" w:noHBand="0" w:noVBand="0"/>
      </w:tblPr>
      <w:tblGrid>
        <w:gridCol w:w="983"/>
        <w:gridCol w:w="1900"/>
        <w:gridCol w:w="7184"/>
      </w:tblGrid>
      <w:tr w:rsidR="00DE26CF" w:rsidRPr="007215A0" w14:paraId="73328908" w14:textId="77777777" w:rsidTr="00287775">
        <w:trPr>
          <w:trHeight w:val="348"/>
        </w:trPr>
        <w:tc>
          <w:tcPr>
            <w:tcW w:w="983" w:type="dxa"/>
            <w:tcBorders>
              <w:top w:val="single" w:sz="4" w:space="0" w:color="000000"/>
              <w:left w:val="single" w:sz="4" w:space="0" w:color="000000"/>
              <w:bottom w:val="single" w:sz="4" w:space="0" w:color="000000"/>
              <w:right w:val="single" w:sz="4" w:space="0" w:color="000000"/>
            </w:tcBorders>
            <w:vAlign w:val="center"/>
          </w:tcPr>
          <w:p w14:paraId="264C3D2A" w14:textId="77777777" w:rsidR="00DE26CF" w:rsidRPr="007215A0" w:rsidRDefault="00DE26CF" w:rsidP="00287775">
            <w:pPr>
              <w:spacing w:line="276" w:lineRule="auto"/>
              <w:jc w:val="center"/>
              <w:rPr>
                <w:sz w:val="26"/>
                <w:szCs w:val="26"/>
              </w:rPr>
            </w:pPr>
            <w:r w:rsidRPr="007215A0">
              <w:rPr>
                <w:b/>
                <w:bCs/>
                <w:color w:val="000000"/>
                <w:sz w:val="26"/>
                <w:szCs w:val="26"/>
                <w:lang w:eastAsia="vi-VN"/>
              </w:rPr>
              <w:t>STT</w:t>
            </w:r>
          </w:p>
        </w:tc>
        <w:tc>
          <w:tcPr>
            <w:tcW w:w="1900" w:type="dxa"/>
            <w:tcBorders>
              <w:top w:val="single" w:sz="4" w:space="0" w:color="000000"/>
              <w:bottom w:val="single" w:sz="4" w:space="0" w:color="000000"/>
              <w:right w:val="single" w:sz="4" w:space="0" w:color="000000"/>
            </w:tcBorders>
            <w:vAlign w:val="center"/>
          </w:tcPr>
          <w:p w14:paraId="55D34D0C" w14:textId="77777777" w:rsidR="00DE26CF" w:rsidRPr="007215A0" w:rsidRDefault="00DE26CF" w:rsidP="00287775">
            <w:pPr>
              <w:spacing w:line="276" w:lineRule="auto"/>
              <w:jc w:val="center"/>
              <w:rPr>
                <w:sz w:val="26"/>
                <w:szCs w:val="26"/>
              </w:rPr>
            </w:pPr>
            <w:r w:rsidRPr="007215A0">
              <w:rPr>
                <w:b/>
                <w:bCs/>
                <w:color w:val="000000"/>
                <w:sz w:val="26"/>
                <w:szCs w:val="26"/>
                <w:lang w:eastAsia="vi-VN"/>
              </w:rPr>
              <w:t>Thuật ngữ</w:t>
            </w:r>
          </w:p>
        </w:tc>
        <w:tc>
          <w:tcPr>
            <w:tcW w:w="7184" w:type="dxa"/>
            <w:tcBorders>
              <w:top w:val="single" w:sz="4" w:space="0" w:color="000000"/>
              <w:bottom w:val="single" w:sz="4" w:space="0" w:color="000000"/>
              <w:right w:val="single" w:sz="4" w:space="0" w:color="000000"/>
            </w:tcBorders>
            <w:vAlign w:val="center"/>
          </w:tcPr>
          <w:p w14:paraId="263FA891" w14:textId="77777777" w:rsidR="00DE26CF" w:rsidRPr="007215A0" w:rsidRDefault="00DE26CF" w:rsidP="00287775">
            <w:pPr>
              <w:spacing w:line="276" w:lineRule="auto"/>
              <w:jc w:val="center"/>
              <w:rPr>
                <w:sz w:val="26"/>
                <w:szCs w:val="26"/>
              </w:rPr>
            </w:pPr>
            <w:r w:rsidRPr="007215A0">
              <w:rPr>
                <w:b/>
                <w:bCs/>
                <w:color w:val="000000"/>
                <w:sz w:val="26"/>
                <w:szCs w:val="26"/>
                <w:lang w:eastAsia="vi-VN"/>
              </w:rPr>
              <w:t>Diễn giải</w:t>
            </w:r>
          </w:p>
        </w:tc>
      </w:tr>
      <w:tr w:rsidR="00DE26CF" w:rsidRPr="007215A0" w14:paraId="5D542A2D" w14:textId="77777777" w:rsidTr="00287775">
        <w:trPr>
          <w:trHeight w:hRule="exact" w:val="624"/>
        </w:trPr>
        <w:tc>
          <w:tcPr>
            <w:tcW w:w="983" w:type="dxa"/>
            <w:tcBorders>
              <w:left w:val="single" w:sz="4" w:space="0" w:color="000000"/>
              <w:bottom w:val="single" w:sz="4" w:space="0" w:color="000000"/>
              <w:right w:val="single" w:sz="4" w:space="0" w:color="000000"/>
            </w:tcBorders>
            <w:vAlign w:val="center"/>
          </w:tcPr>
          <w:p w14:paraId="74BFE73F" w14:textId="77777777" w:rsidR="00DE26CF" w:rsidRPr="00DE26CF" w:rsidRDefault="00DE26CF" w:rsidP="00DE26CF">
            <w:pPr>
              <w:spacing w:line="276" w:lineRule="auto"/>
              <w:rPr>
                <w:color w:val="000000"/>
                <w:sz w:val="26"/>
                <w:szCs w:val="26"/>
                <w:lang w:eastAsia="vi-VN"/>
              </w:rPr>
            </w:pPr>
            <w:r w:rsidRPr="00DE26CF">
              <w:rPr>
                <w:color w:val="000000"/>
                <w:sz w:val="26"/>
                <w:szCs w:val="26"/>
                <w:lang w:eastAsia="vi-VN"/>
              </w:rPr>
              <w:t>1</w:t>
            </w:r>
          </w:p>
        </w:tc>
        <w:tc>
          <w:tcPr>
            <w:tcW w:w="1900" w:type="dxa"/>
            <w:tcBorders>
              <w:bottom w:val="single" w:sz="4" w:space="0" w:color="000000"/>
              <w:right w:val="single" w:sz="4" w:space="0" w:color="000000"/>
            </w:tcBorders>
            <w:vAlign w:val="center"/>
          </w:tcPr>
          <w:p w14:paraId="01175919" w14:textId="77777777" w:rsidR="00DE26CF" w:rsidRPr="00DE26CF" w:rsidRDefault="00DE26CF" w:rsidP="00DE26CF">
            <w:pPr>
              <w:spacing w:line="276" w:lineRule="auto"/>
              <w:rPr>
                <w:color w:val="000000"/>
                <w:sz w:val="26"/>
                <w:szCs w:val="26"/>
                <w:lang w:eastAsia="vi-VN"/>
              </w:rPr>
            </w:pPr>
            <w:r w:rsidRPr="00DE26CF">
              <w:rPr>
                <w:color w:val="000000"/>
                <w:sz w:val="26"/>
                <w:szCs w:val="26"/>
                <w:lang w:eastAsia="vi-VN"/>
              </w:rPr>
              <w:t>MicroService</w:t>
            </w:r>
          </w:p>
        </w:tc>
        <w:tc>
          <w:tcPr>
            <w:tcW w:w="7184" w:type="dxa"/>
            <w:tcBorders>
              <w:bottom w:val="single" w:sz="4" w:space="0" w:color="000000"/>
              <w:right w:val="single" w:sz="4" w:space="0" w:color="000000"/>
            </w:tcBorders>
            <w:vAlign w:val="center"/>
          </w:tcPr>
          <w:p w14:paraId="77C1B546" w14:textId="77777777" w:rsidR="00DE26CF" w:rsidRPr="00DE26CF" w:rsidRDefault="00DE26CF" w:rsidP="00DE26CF">
            <w:pPr>
              <w:spacing w:line="276" w:lineRule="auto"/>
              <w:rPr>
                <w:color w:val="000000"/>
                <w:sz w:val="26"/>
                <w:szCs w:val="26"/>
                <w:lang w:eastAsia="vi-VN"/>
              </w:rPr>
            </w:pPr>
            <w:r w:rsidRPr="00DE26CF">
              <w:rPr>
                <w:color w:val="000000"/>
                <w:sz w:val="26"/>
                <w:szCs w:val="26"/>
                <w:lang w:eastAsia="vi-VN"/>
              </w:rPr>
              <w:t>Một trường phái kiến trúc phần mềm, nơi ứng dụng được chia nhỏ thành nhiều phần, chạy độc lập, giao tiếp qua mạng.</w:t>
            </w:r>
          </w:p>
        </w:tc>
      </w:tr>
      <w:tr w:rsidR="00DE26CF" w:rsidRPr="007215A0" w14:paraId="76F13DF2" w14:textId="77777777" w:rsidTr="00287775">
        <w:trPr>
          <w:trHeight w:hRule="exact" w:val="624"/>
        </w:trPr>
        <w:tc>
          <w:tcPr>
            <w:tcW w:w="983" w:type="dxa"/>
            <w:tcBorders>
              <w:left w:val="single" w:sz="4" w:space="0" w:color="000000"/>
              <w:bottom w:val="single" w:sz="4" w:space="0" w:color="000000"/>
              <w:right w:val="single" w:sz="4" w:space="0" w:color="000000"/>
            </w:tcBorders>
            <w:vAlign w:val="center"/>
          </w:tcPr>
          <w:p w14:paraId="00E2ED5F" w14:textId="77777777" w:rsidR="00DE26CF" w:rsidRPr="00DE26CF" w:rsidRDefault="00DE26CF" w:rsidP="00DE26CF">
            <w:pPr>
              <w:spacing w:line="276" w:lineRule="auto"/>
              <w:rPr>
                <w:color w:val="000000"/>
                <w:sz w:val="26"/>
                <w:szCs w:val="26"/>
                <w:lang w:eastAsia="vi-VN"/>
              </w:rPr>
            </w:pPr>
            <w:r w:rsidRPr="00DE26CF">
              <w:rPr>
                <w:color w:val="000000"/>
                <w:sz w:val="26"/>
                <w:szCs w:val="26"/>
                <w:lang w:eastAsia="vi-VN"/>
              </w:rPr>
              <w:t>2</w:t>
            </w:r>
          </w:p>
        </w:tc>
        <w:tc>
          <w:tcPr>
            <w:tcW w:w="1900" w:type="dxa"/>
            <w:tcBorders>
              <w:bottom w:val="single" w:sz="4" w:space="0" w:color="000000"/>
              <w:right w:val="single" w:sz="4" w:space="0" w:color="000000"/>
            </w:tcBorders>
            <w:vAlign w:val="center"/>
          </w:tcPr>
          <w:p w14:paraId="1CB91401" w14:textId="77777777" w:rsidR="00DE26CF" w:rsidRPr="00DE26CF" w:rsidRDefault="00DE26CF" w:rsidP="00DE26CF">
            <w:pPr>
              <w:spacing w:line="276" w:lineRule="auto"/>
              <w:rPr>
                <w:color w:val="000000"/>
                <w:sz w:val="26"/>
                <w:szCs w:val="26"/>
                <w:lang w:eastAsia="vi-VN"/>
              </w:rPr>
            </w:pPr>
            <w:r w:rsidRPr="00DE26CF">
              <w:rPr>
                <w:color w:val="000000"/>
                <w:sz w:val="26"/>
                <w:szCs w:val="26"/>
                <w:lang w:eastAsia="vi-VN"/>
              </w:rPr>
              <w:t>Monolithic</w:t>
            </w:r>
          </w:p>
        </w:tc>
        <w:tc>
          <w:tcPr>
            <w:tcW w:w="7184" w:type="dxa"/>
            <w:tcBorders>
              <w:bottom w:val="single" w:sz="4" w:space="0" w:color="000000"/>
              <w:right w:val="single" w:sz="4" w:space="0" w:color="000000"/>
            </w:tcBorders>
            <w:vAlign w:val="center"/>
          </w:tcPr>
          <w:p w14:paraId="03413094" w14:textId="77777777" w:rsidR="00DE26CF" w:rsidRPr="00DE26CF" w:rsidRDefault="00DE26CF" w:rsidP="00DE26CF">
            <w:pPr>
              <w:spacing w:line="276" w:lineRule="auto"/>
              <w:rPr>
                <w:color w:val="000000"/>
                <w:sz w:val="26"/>
                <w:szCs w:val="26"/>
                <w:lang w:eastAsia="vi-VN"/>
              </w:rPr>
            </w:pPr>
            <w:r w:rsidRPr="00DE26CF">
              <w:rPr>
                <w:color w:val="000000"/>
                <w:sz w:val="26"/>
                <w:szCs w:val="26"/>
                <w:lang w:eastAsia="vi-VN"/>
              </w:rPr>
              <w:t>Một trường phái kiến trúc phần mềm, nơi ứng dụng được tổ chức thành một thể duy nhất.</w:t>
            </w:r>
          </w:p>
        </w:tc>
      </w:tr>
      <w:tr w:rsidR="00DE26CF" w:rsidRPr="007215A0" w14:paraId="3493242E" w14:textId="77777777" w:rsidTr="00287775">
        <w:trPr>
          <w:trHeight w:hRule="exact" w:val="624"/>
        </w:trPr>
        <w:tc>
          <w:tcPr>
            <w:tcW w:w="983" w:type="dxa"/>
            <w:tcBorders>
              <w:left w:val="single" w:sz="4" w:space="0" w:color="000000"/>
              <w:bottom w:val="single" w:sz="4" w:space="0" w:color="000000"/>
              <w:right w:val="single" w:sz="4" w:space="0" w:color="000000"/>
            </w:tcBorders>
            <w:vAlign w:val="center"/>
          </w:tcPr>
          <w:p w14:paraId="1FE25A80" w14:textId="77777777" w:rsidR="00DE26CF" w:rsidRPr="00DE26CF" w:rsidRDefault="00DE26CF" w:rsidP="00DE26CF">
            <w:pPr>
              <w:spacing w:line="276" w:lineRule="auto"/>
              <w:rPr>
                <w:color w:val="000000"/>
                <w:sz w:val="26"/>
                <w:szCs w:val="26"/>
                <w:lang w:eastAsia="vi-VN"/>
              </w:rPr>
            </w:pPr>
            <w:r w:rsidRPr="00DE26CF">
              <w:rPr>
                <w:color w:val="000000"/>
                <w:sz w:val="26"/>
                <w:szCs w:val="26"/>
                <w:lang w:eastAsia="vi-VN"/>
              </w:rPr>
              <w:t>3</w:t>
            </w:r>
          </w:p>
        </w:tc>
        <w:tc>
          <w:tcPr>
            <w:tcW w:w="1900" w:type="dxa"/>
            <w:tcBorders>
              <w:bottom w:val="single" w:sz="4" w:space="0" w:color="000000"/>
              <w:right w:val="single" w:sz="4" w:space="0" w:color="000000"/>
            </w:tcBorders>
            <w:vAlign w:val="center"/>
          </w:tcPr>
          <w:p w14:paraId="49B6B0BF" w14:textId="77777777" w:rsidR="00DE26CF" w:rsidRPr="00DE26CF" w:rsidRDefault="00DE26CF" w:rsidP="00DE26CF">
            <w:pPr>
              <w:spacing w:line="276" w:lineRule="auto"/>
              <w:rPr>
                <w:color w:val="000000"/>
                <w:sz w:val="26"/>
                <w:szCs w:val="26"/>
                <w:lang w:eastAsia="vi-VN"/>
              </w:rPr>
            </w:pPr>
            <w:r w:rsidRPr="00DE26CF">
              <w:rPr>
                <w:color w:val="000000"/>
                <w:sz w:val="26"/>
                <w:szCs w:val="26"/>
                <w:lang w:eastAsia="vi-VN"/>
              </w:rPr>
              <w:t>Domain Driven Design</w:t>
            </w:r>
          </w:p>
        </w:tc>
        <w:tc>
          <w:tcPr>
            <w:tcW w:w="7184" w:type="dxa"/>
            <w:tcBorders>
              <w:bottom w:val="single" w:sz="4" w:space="0" w:color="000000"/>
              <w:right w:val="single" w:sz="4" w:space="0" w:color="000000"/>
            </w:tcBorders>
            <w:vAlign w:val="center"/>
          </w:tcPr>
          <w:p w14:paraId="00A77DD6" w14:textId="77777777" w:rsidR="00DE26CF" w:rsidRPr="00DE26CF" w:rsidRDefault="00DE26CF" w:rsidP="00DE26CF">
            <w:pPr>
              <w:spacing w:line="276" w:lineRule="auto"/>
              <w:rPr>
                <w:color w:val="000000"/>
                <w:sz w:val="26"/>
                <w:szCs w:val="26"/>
                <w:lang w:eastAsia="vi-VN"/>
              </w:rPr>
            </w:pPr>
            <w:r w:rsidRPr="00DE26CF">
              <w:rPr>
                <w:color w:val="000000"/>
                <w:sz w:val="26"/>
                <w:szCs w:val="26"/>
                <w:lang w:eastAsia="vi-VN"/>
              </w:rPr>
              <w:t>Là một cách tiếp cận trong xây dựng xây phần mềm, nơi phần mềm được tổ chức thành các mảng nghiệp vụ.</w:t>
            </w:r>
          </w:p>
        </w:tc>
      </w:tr>
      <w:tr w:rsidR="00DE26CF" w:rsidRPr="007215A0" w14:paraId="0E1D5531" w14:textId="77777777" w:rsidTr="00287775">
        <w:trPr>
          <w:trHeight w:hRule="exact" w:val="312"/>
        </w:trPr>
        <w:tc>
          <w:tcPr>
            <w:tcW w:w="983" w:type="dxa"/>
            <w:tcBorders>
              <w:left w:val="single" w:sz="4" w:space="0" w:color="000000"/>
              <w:bottom w:val="single" w:sz="4" w:space="0" w:color="000000"/>
              <w:right w:val="single" w:sz="4" w:space="0" w:color="000000"/>
            </w:tcBorders>
            <w:vAlign w:val="center"/>
          </w:tcPr>
          <w:p w14:paraId="0BDFBD5A" w14:textId="77777777" w:rsidR="00DE26CF" w:rsidRPr="00DE26CF" w:rsidRDefault="00DE26CF" w:rsidP="00DE26CF">
            <w:pPr>
              <w:spacing w:line="276" w:lineRule="auto"/>
              <w:rPr>
                <w:color w:val="000000"/>
                <w:sz w:val="26"/>
                <w:szCs w:val="26"/>
                <w:lang w:eastAsia="vi-VN"/>
              </w:rPr>
            </w:pPr>
            <w:r w:rsidRPr="00DE26CF">
              <w:rPr>
                <w:color w:val="000000"/>
                <w:sz w:val="26"/>
                <w:szCs w:val="26"/>
                <w:lang w:eastAsia="vi-VN"/>
              </w:rPr>
              <w:t>4</w:t>
            </w:r>
          </w:p>
        </w:tc>
        <w:tc>
          <w:tcPr>
            <w:tcW w:w="1900" w:type="dxa"/>
            <w:tcBorders>
              <w:bottom w:val="single" w:sz="4" w:space="0" w:color="000000"/>
              <w:right w:val="single" w:sz="4" w:space="0" w:color="000000"/>
            </w:tcBorders>
            <w:vAlign w:val="center"/>
          </w:tcPr>
          <w:p w14:paraId="216FCCFF" w14:textId="77777777" w:rsidR="00DE26CF" w:rsidRPr="00DE26CF" w:rsidRDefault="00DE26CF" w:rsidP="00DE26CF">
            <w:pPr>
              <w:spacing w:line="276" w:lineRule="auto"/>
              <w:rPr>
                <w:color w:val="000000"/>
                <w:sz w:val="26"/>
                <w:szCs w:val="26"/>
                <w:lang w:eastAsia="vi-VN"/>
              </w:rPr>
            </w:pPr>
            <w:r w:rsidRPr="00DE26CF">
              <w:rPr>
                <w:color w:val="000000"/>
                <w:sz w:val="26"/>
                <w:szCs w:val="26"/>
                <w:lang w:eastAsia="vi-VN"/>
              </w:rPr>
              <w:t>HTTP</w:t>
            </w:r>
          </w:p>
        </w:tc>
        <w:tc>
          <w:tcPr>
            <w:tcW w:w="7184" w:type="dxa"/>
            <w:tcBorders>
              <w:bottom w:val="single" w:sz="4" w:space="0" w:color="000000"/>
              <w:right w:val="single" w:sz="4" w:space="0" w:color="000000"/>
            </w:tcBorders>
            <w:vAlign w:val="center"/>
          </w:tcPr>
          <w:p w14:paraId="591823AC" w14:textId="77777777" w:rsidR="00DE26CF" w:rsidRPr="00DE26CF" w:rsidRDefault="00DE26CF" w:rsidP="00DE26CF">
            <w:pPr>
              <w:spacing w:line="276" w:lineRule="auto"/>
              <w:rPr>
                <w:color w:val="000000"/>
                <w:sz w:val="26"/>
                <w:szCs w:val="26"/>
                <w:lang w:eastAsia="vi-VN"/>
              </w:rPr>
            </w:pPr>
            <w:r w:rsidRPr="00DE26CF">
              <w:rPr>
                <w:color w:val="000000"/>
                <w:sz w:val="26"/>
                <w:szCs w:val="26"/>
                <w:lang w:eastAsia="vi-VN"/>
              </w:rPr>
              <w:t>Giao thức sử dụng cho các dịch vụ Web.</w:t>
            </w:r>
          </w:p>
        </w:tc>
      </w:tr>
      <w:tr w:rsidR="00DE26CF" w:rsidRPr="007215A0" w14:paraId="55092C8B" w14:textId="77777777" w:rsidTr="00287775">
        <w:trPr>
          <w:trHeight w:hRule="exact" w:val="312"/>
        </w:trPr>
        <w:tc>
          <w:tcPr>
            <w:tcW w:w="983" w:type="dxa"/>
            <w:tcBorders>
              <w:left w:val="single" w:sz="4" w:space="0" w:color="000000"/>
              <w:bottom w:val="single" w:sz="4" w:space="0" w:color="000000"/>
              <w:right w:val="single" w:sz="4" w:space="0" w:color="000000"/>
            </w:tcBorders>
            <w:vAlign w:val="center"/>
          </w:tcPr>
          <w:p w14:paraId="1659F08D" w14:textId="77777777" w:rsidR="00DE26CF" w:rsidRPr="00DE26CF" w:rsidRDefault="00DE26CF" w:rsidP="00DE26CF">
            <w:pPr>
              <w:spacing w:line="276" w:lineRule="auto"/>
              <w:rPr>
                <w:color w:val="000000"/>
                <w:sz w:val="26"/>
                <w:szCs w:val="26"/>
                <w:lang w:eastAsia="vi-VN"/>
              </w:rPr>
            </w:pPr>
            <w:r w:rsidRPr="00DE26CF">
              <w:rPr>
                <w:color w:val="000000"/>
                <w:sz w:val="26"/>
                <w:szCs w:val="26"/>
                <w:lang w:eastAsia="vi-VN"/>
              </w:rPr>
              <w:t>5</w:t>
            </w:r>
          </w:p>
        </w:tc>
        <w:tc>
          <w:tcPr>
            <w:tcW w:w="1900" w:type="dxa"/>
            <w:tcBorders>
              <w:bottom w:val="single" w:sz="4" w:space="0" w:color="000000"/>
              <w:right w:val="single" w:sz="4" w:space="0" w:color="000000"/>
            </w:tcBorders>
            <w:vAlign w:val="center"/>
          </w:tcPr>
          <w:p w14:paraId="136E0A19" w14:textId="77777777" w:rsidR="00DE26CF" w:rsidRPr="00DE26CF" w:rsidRDefault="00DE26CF" w:rsidP="00DE26CF">
            <w:pPr>
              <w:spacing w:line="276" w:lineRule="auto"/>
              <w:rPr>
                <w:color w:val="000000"/>
                <w:sz w:val="26"/>
                <w:szCs w:val="26"/>
                <w:lang w:eastAsia="vi-VN"/>
              </w:rPr>
            </w:pPr>
            <w:r w:rsidRPr="00DE26CF">
              <w:rPr>
                <w:color w:val="000000"/>
                <w:sz w:val="26"/>
                <w:szCs w:val="26"/>
                <w:lang w:eastAsia="vi-VN"/>
              </w:rPr>
              <w:t>HTTPS</w:t>
            </w:r>
          </w:p>
        </w:tc>
        <w:tc>
          <w:tcPr>
            <w:tcW w:w="7184" w:type="dxa"/>
            <w:tcBorders>
              <w:bottom w:val="single" w:sz="4" w:space="0" w:color="000000"/>
              <w:right w:val="single" w:sz="4" w:space="0" w:color="000000"/>
            </w:tcBorders>
            <w:vAlign w:val="center"/>
          </w:tcPr>
          <w:p w14:paraId="7F860F62" w14:textId="77777777" w:rsidR="00DE26CF" w:rsidRPr="00DE26CF" w:rsidRDefault="00DE26CF" w:rsidP="00DE26CF">
            <w:pPr>
              <w:spacing w:line="276" w:lineRule="auto"/>
              <w:rPr>
                <w:color w:val="000000"/>
                <w:sz w:val="26"/>
                <w:szCs w:val="26"/>
                <w:lang w:eastAsia="vi-VN"/>
              </w:rPr>
            </w:pPr>
            <w:r w:rsidRPr="00DE26CF">
              <w:rPr>
                <w:color w:val="000000"/>
                <w:sz w:val="26"/>
                <w:szCs w:val="26"/>
                <w:lang w:eastAsia="vi-VN"/>
              </w:rPr>
              <w:t>Giao thức HTTP dưới dạng bảo mật.</w:t>
            </w:r>
          </w:p>
        </w:tc>
      </w:tr>
      <w:tr w:rsidR="00DE26CF" w:rsidRPr="007215A0" w14:paraId="2B84490D" w14:textId="77777777" w:rsidTr="00287775">
        <w:trPr>
          <w:trHeight w:hRule="exact" w:val="624"/>
        </w:trPr>
        <w:tc>
          <w:tcPr>
            <w:tcW w:w="983" w:type="dxa"/>
            <w:tcBorders>
              <w:left w:val="single" w:sz="4" w:space="0" w:color="000000"/>
              <w:bottom w:val="single" w:sz="4" w:space="0" w:color="000000"/>
              <w:right w:val="single" w:sz="4" w:space="0" w:color="000000"/>
            </w:tcBorders>
            <w:vAlign w:val="center"/>
          </w:tcPr>
          <w:p w14:paraId="5BFEB9C5" w14:textId="77777777" w:rsidR="00DE26CF" w:rsidRPr="00DE26CF" w:rsidRDefault="00DE26CF" w:rsidP="00DE26CF">
            <w:pPr>
              <w:spacing w:line="276" w:lineRule="auto"/>
              <w:rPr>
                <w:color w:val="000000"/>
                <w:sz w:val="26"/>
                <w:szCs w:val="26"/>
                <w:lang w:eastAsia="vi-VN"/>
              </w:rPr>
            </w:pPr>
            <w:r w:rsidRPr="00DE26CF">
              <w:rPr>
                <w:color w:val="000000"/>
                <w:sz w:val="26"/>
                <w:szCs w:val="26"/>
                <w:lang w:eastAsia="vi-VN"/>
              </w:rPr>
              <w:t>6</w:t>
            </w:r>
          </w:p>
        </w:tc>
        <w:tc>
          <w:tcPr>
            <w:tcW w:w="1900" w:type="dxa"/>
            <w:tcBorders>
              <w:bottom w:val="single" w:sz="4" w:space="0" w:color="000000"/>
              <w:right w:val="single" w:sz="4" w:space="0" w:color="000000"/>
            </w:tcBorders>
            <w:vAlign w:val="center"/>
          </w:tcPr>
          <w:p w14:paraId="56299C46" w14:textId="77777777" w:rsidR="00DE26CF" w:rsidRPr="00DE26CF" w:rsidRDefault="00DE26CF" w:rsidP="00DE26CF">
            <w:pPr>
              <w:spacing w:line="276" w:lineRule="auto"/>
              <w:rPr>
                <w:color w:val="000000"/>
                <w:sz w:val="26"/>
                <w:szCs w:val="26"/>
                <w:lang w:eastAsia="vi-VN"/>
              </w:rPr>
            </w:pPr>
            <w:r w:rsidRPr="00DE26CF">
              <w:rPr>
                <w:color w:val="000000"/>
                <w:sz w:val="26"/>
                <w:szCs w:val="26"/>
                <w:lang w:eastAsia="vi-VN"/>
              </w:rPr>
              <w:t>HTTP Action</w:t>
            </w:r>
          </w:p>
        </w:tc>
        <w:tc>
          <w:tcPr>
            <w:tcW w:w="7184" w:type="dxa"/>
            <w:tcBorders>
              <w:bottom w:val="single" w:sz="4" w:space="0" w:color="000000"/>
              <w:right w:val="single" w:sz="4" w:space="0" w:color="000000"/>
            </w:tcBorders>
            <w:vAlign w:val="center"/>
          </w:tcPr>
          <w:p w14:paraId="155CFDE0" w14:textId="77777777" w:rsidR="00DE26CF" w:rsidRPr="00DE26CF" w:rsidRDefault="00DE26CF" w:rsidP="00DE26CF">
            <w:pPr>
              <w:spacing w:line="276" w:lineRule="auto"/>
              <w:rPr>
                <w:color w:val="000000"/>
                <w:sz w:val="26"/>
                <w:szCs w:val="26"/>
                <w:lang w:eastAsia="vi-VN"/>
              </w:rPr>
            </w:pPr>
            <w:r w:rsidRPr="00DE26CF">
              <w:rPr>
                <w:color w:val="000000"/>
                <w:sz w:val="26"/>
                <w:szCs w:val="26"/>
                <w:lang w:eastAsia="vi-VN"/>
              </w:rPr>
              <w:t>Các thao tác dựa trên nền tảng giao thức HTTP: GET/POST/PUT/DELETE.</w:t>
            </w:r>
          </w:p>
        </w:tc>
      </w:tr>
      <w:tr w:rsidR="00DE26CF" w:rsidRPr="007215A0" w14:paraId="5401D6B2" w14:textId="77777777" w:rsidTr="00287775">
        <w:trPr>
          <w:trHeight w:hRule="exact" w:val="624"/>
        </w:trPr>
        <w:tc>
          <w:tcPr>
            <w:tcW w:w="983" w:type="dxa"/>
            <w:tcBorders>
              <w:left w:val="single" w:sz="4" w:space="0" w:color="000000"/>
              <w:bottom w:val="single" w:sz="4" w:space="0" w:color="000000"/>
              <w:right w:val="single" w:sz="4" w:space="0" w:color="000000"/>
            </w:tcBorders>
            <w:vAlign w:val="center"/>
          </w:tcPr>
          <w:p w14:paraId="0CF346ED" w14:textId="77777777" w:rsidR="00DE26CF" w:rsidRPr="00DE26CF" w:rsidRDefault="00DE26CF" w:rsidP="00DE26CF">
            <w:pPr>
              <w:spacing w:line="276" w:lineRule="auto"/>
              <w:rPr>
                <w:color w:val="000000"/>
                <w:sz w:val="26"/>
                <w:szCs w:val="26"/>
                <w:lang w:eastAsia="vi-VN"/>
              </w:rPr>
            </w:pPr>
            <w:r w:rsidRPr="00DE26CF">
              <w:rPr>
                <w:color w:val="000000"/>
                <w:sz w:val="26"/>
                <w:szCs w:val="26"/>
                <w:lang w:eastAsia="vi-VN"/>
              </w:rPr>
              <w:t>7</w:t>
            </w:r>
          </w:p>
        </w:tc>
        <w:tc>
          <w:tcPr>
            <w:tcW w:w="1900" w:type="dxa"/>
            <w:tcBorders>
              <w:bottom w:val="single" w:sz="4" w:space="0" w:color="000000"/>
              <w:right w:val="single" w:sz="4" w:space="0" w:color="000000"/>
            </w:tcBorders>
            <w:vAlign w:val="center"/>
          </w:tcPr>
          <w:p w14:paraId="6BF4A559" w14:textId="77777777" w:rsidR="00DE26CF" w:rsidRPr="00DE26CF" w:rsidRDefault="00DE26CF" w:rsidP="00DE26CF">
            <w:pPr>
              <w:spacing w:line="276" w:lineRule="auto"/>
              <w:rPr>
                <w:color w:val="000000"/>
                <w:sz w:val="26"/>
                <w:szCs w:val="26"/>
                <w:lang w:eastAsia="vi-VN"/>
              </w:rPr>
            </w:pPr>
            <w:r w:rsidRPr="00DE26CF">
              <w:rPr>
                <w:color w:val="000000"/>
                <w:sz w:val="26"/>
                <w:szCs w:val="26"/>
                <w:lang w:eastAsia="vi-VN"/>
              </w:rPr>
              <w:t>API</w:t>
            </w:r>
          </w:p>
        </w:tc>
        <w:tc>
          <w:tcPr>
            <w:tcW w:w="7184" w:type="dxa"/>
            <w:tcBorders>
              <w:bottom w:val="single" w:sz="4" w:space="0" w:color="000000"/>
              <w:right w:val="single" w:sz="4" w:space="0" w:color="000000"/>
            </w:tcBorders>
            <w:vAlign w:val="center"/>
          </w:tcPr>
          <w:p w14:paraId="23782A77" w14:textId="77777777" w:rsidR="00DE26CF" w:rsidRPr="00DE26CF" w:rsidRDefault="00DE26CF" w:rsidP="00DE26CF">
            <w:pPr>
              <w:spacing w:line="276" w:lineRule="auto"/>
              <w:rPr>
                <w:color w:val="000000"/>
                <w:sz w:val="26"/>
                <w:szCs w:val="26"/>
                <w:lang w:eastAsia="vi-VN"/>
              </w:rPr>
            </w:pPr>
            <w:r w:rsidRPr="00DE26CF">
              <w:rPr>
                <w:color w:val="000000"/>
                <w:sz w:val="26"/>
                <w:szCs w:val="26"/>
                <w:lang w:eastAsia="vi-VN"/>
              </w:rPr>
              <w:t>Giao diện lập trình ứng dụng, là cửa ngõ để các ứng dụng giao tiếp với nhau.</w:t>
            </w:r>
          </w:p>
        </w:tc>
      </w:tr>
      <w:tr w:rsidR="00DE26CF" w:rsidRPr="007215A0" w14:paraId="3C003A82" w14:textId="77777777" w:rsidTr="00287775">
        <w:trPr>
          <w:trHeight w:hRule="exact" w:val="624"/>
        </w:trPr>
        <w:tc>
          <w:tcPr>
            <w:tcW w:w="983" w:type="dxa"/>
            <w:tcBorders>
              <w:left w:val="single" w:sz="4" w:space="0" w:color="000000"/>
              <w:bottom w:val="single" w:sz="4" w:space="0" w:color="000000"/>
              <w:right w:val="single" w:sz="4" w:space="0" w:color="000000"/>
            </w:tcBorders>
            <w:vAlign w:val="center"/>
          </w:tcPr>
          <w:p w14:paraId="65963EBB" w14:textId="77777777" w:rsidR="00DE26CF" w:rsidRPr="00DE26CF" w:rsidRDefault="00DE26CF" w:rsidP="00DE26CF">
            <w:pPr>
              <w:spacing w:line="276" w:lineRule="auto"/>
              <w:rPr>
                <w:color w:val="000000"/>
                <w:sz w:val="26"/>
                <w:szCs w:val="26"/>
                <w:lang w:eastAsia="vi-VN"/>
              </w:rPr>
            </w:pPr>
            <w:r w:rsidRPr="00DE26CF">
              <w:rPr>
                <w:color w:val="000000"/>
                <w:sz w:val="26"/>
                <w:szCs w:val="26"/>
                <w:lang w:eastAsia="vi-VN"/>
              </w:rPr>
              <w:t>8</w:t>
            </w:r>
          </w:p>
        </w:tc>
        <w:tc>
          <w:tcPr>
            <w:tcW w:w="1900" w:type="dxa"/>
            <w:tcBorders>
              <w:bottom w:val="single" w:sz="4" w:space="0" w:color="000000"/>
              <w:right w:val="single" w:sz="4" w:space="0" w:color="000000"/>
            </w:tcBorders>
            <w:vAlign w:val="center"/>
          </w:tcPr>
          <w:p w14:paraId="4FF1847E" w14:textId="77777777" w:rsidR="00DE26CF" w:rsidRPr="00DE26CF" w:rsidRDefault="00DE26CF" w:rsidP="00DE26CF">
            <w:pPr>
              <w:spacing w:line="276" w:lineRule="auto"/>
              <w:rPr>
                <w:color w:val="000000"/>
                <w:sz w:val="26"/>
                <w:szCs w:val="26"/>
                <w:lang w:eastAsia="vi-VN"/>
              </w:rPr>
            </w:pPr>
            <w:r w:rsidRPr="00DE26CF">
              <w:rPr>
                <w:color w:val="000000"/>
                <w:sz w:val="26"/>
                <w:szCs w:val="26"/>
                <w:lang w:eastAsia="vi-VN"/>
              </w:rPr>
              <w:t>Restful API</w:t>
            </w:r>
          </w:p>
        </w:tc>
        <w:tc>
          <w:tcPr>
            <w:tcW w:w="7184" w:type="dxa"/>
            <w:tcBorders>
              <w:bottom w:val="single" w:sz="4" w:space="0" w:color="000000"/>
              <w:right w:val="single" w:sz="4" w:space="0" w:color="000000"/>
            </w:tcBorders>
            <w:vAlign w:val="center"/>
          </w:tcPr>
          <w:p w14:paraId="7F74B993" w14:textId="77777777" w:rsidR="00DE26CF" w:rsidRPr="00DE26CF" w:rsidRDefault="00DE26CF" w:rsidP="00DE26CF">
            <w:pPr>
              <w:spacing w:line="276" w:lineRule="auto"/>
              <w:rPr>
                <w:color w:val="000000"/>
                <w:sz w:val="26"/>
                <w:szCs w:val="26"/>
                <w:lang w:eastAsia="vi-VN"/>
              </w:rPr>
            </w:pPr>
            <w:r w:rsidRPr="00DE26CF">
              <w:rPr>
                <w:color w:val="000000"/>
                <w:sz w:val="26"/>
                <w:szCs w:val="26"/>
                <w:lang w:eastAsia="vi-VN"/>
              </w:rPr>
              <w:t>Là API nhưng dựa trên các phương thức cơ bản của HTTP (GET/POST/PUT/DELETE).</w:t>
            </w:r>
          </w:p>
        </w:tc>
      </w:tr>
      <w:tr w:rsidR="00DE26CF" w:rsidRPr="007215A0" w14:paraId="6782A7DA" w14:textId="77777777" w:rsidTr="00287775">
        <w:trPr>
          <w:trHeight w:hRule="exact" w:val="312"/>
        </w:trPr>
        <w:tc>
          <w:tcPr>
            <w:tcW w:w="983" w:type="dxa"/>
            <w:tcBorders>
              <w:left w:val="single" w:sz="4" w:space="0" w:color="000000"/>
              <w:bottom w:val="single" w:sz="4" w:space="0" w:color="000000"/>
              <w:right w:val="single" w:sz="4" w:space="0" w:color="000000"/>
            </w:tcBorders>
            <w:vAlign w:val="center"/>
          </w:tcPr>
          <w:p w14:paraId="6FD15BAD" w14:textId="77777777" w:rsidR="00DE26CF" w:rsidRPr="00DE26CF" w:rsidRDefault="00DE26CF" w:rsidP="00DE26CF">
            <w:pPr>
              <w:spacing w:line="276" w:lineRule="auto"/>
              <w:rPr>
                <w:color w:val="000000"/>
                <w:sz w:val="26"/>
                <w:szCs w:val="26"/>
                <w:lang w:eastAsia="vi-VN"/>
              </w:rPr>
            </w:pPr>
            <w:r w:rsidRPr="00DE26CF">
              <w:rPr>
                <w:color w:val="000000"/>
                <w:sz w:val="26"/>
                <w:szCs w:val="26"/>
                <w:lang w:eastAsia="vi-VN"/>
              </w:rPr>
              <w:t>9</w:t>
            </w:r>
          </w:p>
        </w:tc>
        <w:tc>
          <w:tcPr>
            <w:tcW w:w="1900" w:type="dxa"/>
            <w:tcBorders>
              <w:bottom w:val="single" w:sz="4" w:space="0" w:color="000000"/>
              <w:right w:val="single" w:sz="4" w:space="0" w:color="000000"/>
            </w:tcBorders>
            <w:vAlign w:val="center"/>
          </w:tcPr>
          <w:p w14:paraId="4DB6DC81" w14:textId="77777777" w:rsidR="00DE26CF" w:rsidRPr="00DE26CF" w:rsidRDefault="00DE26CF" w:rsidP="00DE26CF">
            <w:pPr>
              <w:spacing w:line="276" w:lineRule="auto"/>
              <w:rPr>
                <w:color w:val="000000"/>
                <w:sz w:val="26"/>
                <w:szCs w:val="26"/>
                <w:lang w:eastAsia="vi-VN"/>
              </w:rPr>
            </w:pPr>
            <w:r w:rsidRPr="00DE26CF">
              <w:rPr>
                <w:color w:val="000000"/>
                <w:sz w:val="26"/>
                <w:szCs w:val="26"/>
                <w:lang w:eastAsia="vi-VN"/>
              </w:rPr>
              <w:t>Go live</w:t>
            </w:r>
          </w:p>
        </w:tc>
        <w:tc>
          <w:tcPr>
            <w:tcW w:w="7184" w:type="dxa"/>
            <w:tcBorders>
              <w:bottom w:val="single" w:sz="4" w:space="0" w:color="000000"/>
              <w:right w:val="single" w:sz="4" w:space="0" w:color="000000"/>
            </w:tcBorders>
            <w:vAlign w:val="center"/>
          </w:tcPr>
          <w:p w14:paraId="7B3626FD" w14:textId="77777777" w:rsidR="00DE26CF" w:rsidRPr="00DE26CF" w:rsidRDefault="00DE26CF" w:rsidP="00DE26CF">
            <w:pPr>
              <w:spacing w:line="276" w:lineRule="auto"/>
              <w:rPr>
                <w:color w:val="000000"/>
                <w:sz w:val="26"/>
                <w:szCs w:val="26"/>
                <w:lang w:eastAsia="vi-VN"/>
              </w:rPr>
            </w:pPr>
            <w:r w:rsidRPr="00DE26CF">
              <w:rPr>
                <w:color w:val="000000"/>
                <w:sz w:val="26"/>
                <w:szCs w:val="26"/>
                <w:lang w:eastAsia="vi-VN"/>
              </w:rPr>
              <w:t>Hành động đưa ứng dụng lên môi trường thật.</w:t>
            </w:r>
          </w:p>
        </w:tc>
      </w:tr>
      <w:tr w:rsidR="00DE26CF" w:rsidRPr="007215A0" w14:paraId="6C825AB4" w14:textId="77777777" w:rsidTr="00287775">
        <w:trPr>
          <w:trHeight w:hRule="exact" w:val="624"/>
        </w:trPr>
        <w:tc>
          <w:tcPr>
            <w:tcW w:w="983" w:type="dxa"/>
            <w:tcBorders>
              <w:left w:val="single" w:sz="4" w:space="0" w:color="000000"/>
              <w:bottom w:val="single" w:sz="4" w:space="0" w:color="000000"/>
              <w:right w:val="single" w:sz="4" w:space="0" w:color="000000"/>
            </w:tcBorders>
            <w:vAlign w:val="center"/>
          </w:tcPr>
          <w:p w14:paraId="1A6E3E6C" w14:textId="77777777" w:rsidR="00DE26CF" w:rsidRPr="00DE26CF" w:rsidRDefault="00DE26CF" w:rsidP="00DE26CF">
            <w:pPr>
              <w:spacing w:line="276" w:lineRule="auto"/>
              <w:rPr>
                <w:color w:val="000000"/>
                <w:sz w:val="26"/>
                <w:szCs w:val="26"/>
                <w:lang w:eastAsia="vi-VN"/>
              </w:rPr>
            </w:pPr>
            <w:r w:rsidRPr="00DE26CF">
              <w:rPr>
                <w:color w:val="000000"/>
                <w:sz w:val="26"/>
                <w:szCs w:val="26"/>
                <w:lang w:eastAsia="vi-VN"/>
              </w:rPr>
              <w:t>10</w:t>
            </w:r>
          </w:p>
        </w:tc>
        <w:tc>
          <w:tcPr>
            <w:tcW w:w="1900" w:type="dxa"/>
            <w:tcBorders>
              <w:bottom w:val="single" w:sz="4" w:space="0" w:color="000000"/>
              <w:right w:val="single" w:sz="4" w:space="0" w:color="000000"/>
            </w:tcBorders>
            <w:vAlign w:val="center"/>
          </w:tcPr>
          <w:p w14:paraId="125D821D" w14:textId="77777777" w:rsidR="00DE26CF" w:rsidRPr="00DE26CF" w:rsidRDefault="00DE26CF" w:rsidP="00DE26CF">
            <w:pPr>
              <w:spacing w:line="276" w:lineRule="auto"/>
              <w:rPr>
                <w:color w:val="000000"/>
                <w:sz w:val="26"/>
                <w:szCs w:val="26"/>
                <w:lang w:eastAsia="vi-VN"/>
              </w:rPr>
            </w:pPr>
            <w:r w:rsidRPr="00DE26CF">
              <w:rPr>
                <w:color w:val="000000"/>
                <w:sz w:val="26"/>
                <w:szCs w:val="26"/>
                <w:lang w:eastAsia="vi-VN"/>
              </w:rPr>
              <w:t>Auto Scale</w:t>
            </w:r>
          </w:p>
        </w:tc>
        <w:tc>
          <w:tcPr>
            <w:tcW w:w="7184" w:type="dxa"/>
            <w:tcBorders>
              <w:bottom w:val="single" w:sz="4" w:space="0" w:color="000000"/>
              <w:right w:val="single" w:sz="4" w:space="0" w:color="000000"/>
            </w:tcBorders>
            <w:vAlign w:val="center"/>
          </w:tcPr>
          <w:p w14:paraId="285553F3" w14:textId="77777777" w:rsidR="00DE26CF" w:rsidRPr="00DE26CF" w:rsidRDefault="00DE26CF" w:rsidP="00DE26CF">
            <w:pPr>
              <w:spacing w:line="276" w:lineRule="auto"/>
              <w:rPr>
                <w:color w:val="000000"/>
                <w:sz w:val="26"/>
                <w:szCs w:val="26"/>
                <w:lang w:eastAsia="vi-VN"/>
              </w:rPr>
            </w:pPr>
            <w:r w:rsidRPr="00DE26CF">
              <w:rPr>
                <w:color w:val="000000"/>
                <w:sz w:val="26"/>
                <w:szCs w:val="26"/>
                <w:lang w:eastAsia="vi-VN"/>
              </w:rPr>
              <w:t>Đại diện cho việc ứng dụng có thể tự động mở rộng năng lực xử lý dựa vào tải của hệ thống.</w:t>
            </w:r>
          </w:p>
        </w:tc>
      </w:tr>
      <w:tr w:rsidR="00DE26CF" w:rsidRPr="007215A0" w14:paraId="3555006C" w14:textId="77777777" w:rsidTr="00287775">
        <w:trPr>
          <w:trHeight w:hRule="exact" w:val="624"/>
        </w:trPr>
        <w:tc>
          <w:tcPr>
            <w:tcW w:w="983" w:type="dxa"/>
            <w:tcBorders>
              <w:left w:val="single" w:sz="4" w:space="0" w:color="000000"/>
              <w:bottom w:val="single" w:sz="4" w:space="0" w:color="000000"/>
              <w:right w:val="single" w:sz="4" w:space="0" w:color="000000"/>
            </w:tcBorders>
            <w:vAlign w:val="center"/>
          </w:tcPr>
          <w:p w14:paraId="5FDEABE4" w14:textId="77777777" w:rsidR="00DE26CF" w:rsidRPr="00DE26CF" w:rsidRDefault="00DE26CF" w:rsidP="00DE26CF">
            <w:pPr>
              <w:spacing w:line="276" w:lineRule="auto"/>
              <w:rPr>
                <w:color w:val="000000"/>
                <w:sz w:val="26"/>
                <w:szCs w:val="26"/>
                <w:lang w:eastAsia="vi-VN"/>
              </w:rPr>
            </w:pPr>
            <w:r w:rsidRPr="00DE26CF">
              <w:rPr>
                <w:color w:val="000000"/>
                <w:sz w:val="26"/>
                <w:szCs w:val="26"/>
                <w:lang w:eastAsia="vi-VN"/>
              </w:rPr>
              <w:t>11</w:t>
            </w:r>
          </w:p>
        </w:tc>
        <w:tc>
          <w:tcPr>
            <w:tcW w:w="1900" w:type="dxa"/>
            <w:tcBorders>
              <w:bottom w:val="single" w:sz="4" w:space="0" w:color="000000"/>
              <w:right w:val="single" w:sz="4" w:space="0" w:color="000000"/>
            </w:tcBorders>
            <w:vAlign w:val="center"/>
          </w:tcPr>
          <w:p w14:paraId="7C753772" w14:textId="77777777" w:rsidR="00DE26CF" w:rsidRPr="00DE26CF" w:rsidRDefault="00DE26CF" w:rsidP="00DE26CF">
            <w:pPr>
              <w:spacing w:line="276" w:lineRule="auto"/>
              <w:rPr>
                <w:color w:val="000000"/>
                <w:sz w:val="26"/>
                <w:szCs w:val="26"/>
                <w:lang w:eastAsia="vi-VN"/>
              </w:rPr>
            </w:pPr>
            <w:r w:rsidRPr="00DE26CF">
              <w:rPr>
                <w:color w:val="000000"/>
                <w:sz w:val="26"/>
                <w:szCs w:val="26"/>
                <w:lang w:eastAsia="vi-VN"/>
              </w:rPr>
              <w:t>API Gateway</w:t>
            </w:r>
          </w:p>
        </w:tc>
        <w:tc>
          <w:tcPr>
            <w:tcW w:w="7184" w:type="dxa"/>
            <w:tcBorders>
              <w:bottom w:val="single" w:sz="4" w:space="0" w:color="000000"/>
              <w:right w:val="single" w:sz="4" w:space="0" w:color="000000"/>
            </w:tcBorders>
            <w:vAlign w:val="center"/>
          </w:tcPr>
          <w:p w14:paraId="37DD06A7" w14:textId="77777777" w:rsidR="00DE26CF" w:rsidRPr="00DE26CF" w:rsidRDefault="00DE26CF" w:rsidP="00DE26CF">
            <w:pPr>
              <w:spacing w:line="276" w:lineRule="auto"/>
              <w:rPr>
                <w:color w:val="000000"/>
                <w:sz w:val="26"/>
                <w:szCs w:val="26"/>
                <w:lang w:eastAsia="vi-VN"/>
              </w:rPr>
            </w:pPr>
            <w:r w:rsidRPr="00DE26CF">
              <w:rPr>
                <w:color w:val="000000"/>
                <w:sz w:val="26"/>
                <w:szCs w:val="26"/>
                <w:lang w:eastAsia="vi-VN"/>
              </w:rPr>
              <w:t>Hệ thống quản lý, hỗ trợ phát hành API cho các đối tượng sử dụng.</w:t>
            </w:r>
          </w:p>
        </w:tc>
      </w:tr>
      <w:tr w:rsidR="00DE26CF" w:rsidRPr="007215A0" w14:paraId="46BD4B76" w14:textId="77777777" w:rsidTr="00287775">
        <w:trPr>
          <w:trHeight w:hRule="exact" w:val="312"/>
        </w:trPr>
        <w:tc>
          <w:tcPr>
            <w:tcW w:w="983" w:type="dxa"/>
            <w:tcBorders>
              <w:left w:val="single" w:sz="4" w:space="0" w:color="000000"/>
              <w:bottom w:val="single" w:sz="4" w:space="0" w:color="000000"/>
              <w:right w:val="single" w:sz="4" w:space="0" w:color="000000"/>
            </w:tcBorders>
            <w:vAlign w:val="center"/>
          </w:tcPr>
          <w:p w14:paraId="18FDFB37" w14:textId="77777777" w:rsidR="00DE26CF" w:rsidRPr="00DE26CF" w:rsidRDefault="00DE26CF" w:rsidP="00DE26CF">
            <w:pPr>
              <w:spacing w:line="276" w:lineRule="auto"/>
              <w:rPr>
                <w:color w:val="000000"/>
                <w:sz w:val="26"/>
                <w:szCs w:val="26"/>
                <w:lang w:eastAsia="vi-VN"/>
              </w:rPr>
            </w:pPr>
            <w:r w:rsidRPr="00DE26CF">
              <w:rPr>
                <w:color w:val="000000"/>
                <w:sz w:val="26"/>
                <w:szCs w:val="26"/>
                <w:lang w:eastAsia="vi-VN"/>
              </w:rPr>
              <w:t>12</w:t>
            </w:r>
          </w:p>
        </w:tc>
        <w:tc>
          <w:tcPr>
            <w:tcW w:w="1900" w:type="dxa"/>
            <w:tcBorders>
              <w:bottom w:val="single" w:sz="4" w:space="0" w:color="000000"/>
              <w:right w:val="single" w:sz="4" w:space="0" w:color="000000"/>
            </w:tcBorders>
            <w:vAlign w:val="center"/>
          </w:tcPr>
          <w:p w14:paraId="629B277F" w14:textId="77777777" w:rsidR="00DE26CF" w:rsidRPr="00DE26CF" w:rsidRDefault="00DE26CF" w:rsidP="00DE26CF">
            <w:pPr>
              <w:spacing w:line="276" w:lineRule="auto"/>
              <w:rPr>
                <w:color w:val="000000"/>
                <w:sz w:val="26"/>
                <w:szCs w:val="26"/>
                <w:lang w:eastAsia="vi-VN"/>
              </w:rPr>
            </w:pPr>
            <w:r w:rsidRPr="00DE26CF">
              <w:rPr>
                <w:color w:val="000000"/>
                <w:sz w:val="26"/>
                <w:szCs w:val="26"/>
                <w:lang w:eastAsia="vi-VN"/>
              </w:rPr>
              <w:t>SOA</w:t>
            </w:r>
          </w:p>
        </w:tc>
        <w:tc>
          <w:tcPr>
            <w:tcW w:w="7184" w:type="dxa"/>
            <w:tcBorders>
              <w:bottom w:val="single" w:sz="4" w:space="0" w:color="000000"/>
              <w:right w:val="single" w:sz="4" w:space="0" w:color="000000"/>
            </w:tcBorders>
            <w:vAlign w:val="center"/>
          </w:tcPr>
          <w:p w14:paraId="75472E04" w14:textId="77777777" w:rsidR="00DE26CF" w:rsidRPr="00DE26CF" w:rsidRDefault="00DE26CF" w:rsidP="00DE26CF">
            <w:pPr>
              <w:spacing w:line="276" w:lineRule="auto"/>
              <w:rPr>
                <w:color w:val="000000"/>
                <w:sz w:val="26"/>
                <w:szCs w:val="26"/>
                <w:lang w:eastAsia="vi-VN"/>
              </w:rPr>
            </w:pPr>
            <w:r w:rsidRPr="00DE26CF">
              <w:rPr>
                <w:color w:val="000000"/>
                <w:sz w:val="26"/>
                <w:szCs w:val="26"/>
                <w:lang w:eastAsia="vi-VN"/>
              </w:rPr>
              <w:t>Kiến trúc hướng dịch vụ.</w:t>
            </w:r>
          </w:p>
        </w:tc>
      </w:tr>
      <w:tr w:rsidR="00DE26CF" w:rsidRPr="007215A0" w14:paraId="250C2265" w14:textId="77777777" w:rsidTr="00287775">
        <w:trPr>
          <w:trHeight w:hRule="exact" w:val="1076"/>
        </w:trPr>
        <w:tc>
          <w:tcPr>
            <w:tcW w:w="983" w:type="dxa"/>
            <w:tcBorders>
              <w:left w:val="single" w:sz="4" w:space="0" w:color="000000"/>
              <w:bottom w:val="single" w:sz="4" w:space="0" w:color="000000"/>
              <w:right w:val="single" w:sz="4" w:space="0" w:color="000000"/>
            </w:tcBorders>
            <w:vAlign w:val="center"/>
          </w:tcPr>
          <w:p w14:paraId="6704B905" w14:textId="77777777" w:rsidR="00DE26CF" w:rsidRPr="00DE26CF" w:rsidRDefault="00DE26CF" w:rsidP="00DE26CF">
            <w:pPr>
              <w:spacing w:line="276" w:lineRule="auto"/>
              <w:rPr>
                <w:color w:val="000000"/>
                <w:sz w:val="26"/>
                <w:szCs w:val="26"/>
                <w:lang w:eastAsia="vi-VN"/>
              </w:rPr>
            </w:pPr>
            <w:r w:rsidRPr="00DE26CF">
              <w:rPr>
                <w:color w:val="000000"/>
                <w:sz w:val="26"/>
                <w:szCs w:val="26"/>
                <w:lang w:eastAsia="vi-VN"/>
              </w:rPr>
              <w:t>13</w:t>
            </w:r>
          </w:p>
        </w:tc>
        <w:tc>
          <w:tcPr>
            <w:tcW w:w="1900" w:type="dxa"/>
            <w:tcBorders>
              <w:bottom w:val="single" w:sz="4" w:space="0" w:color="000000"/>
              <w:right w:val="single" w:sz="4" w:space="0" w:color="000000"/>
            </w:tcBorders>
            <w:vAlign w:val="center"/>
          </w:tcPr>
          <w:p w14:paraId="3B3AD5C6" w14:textId="77777777" w:rsidR="00DE26CF" w:rsidRPr="00DE26CF" w:rsidRDefault="00DE26CF" w:rsidP="00DE26CF">
            <w:pPr>
              <w:spacing w:line="276" w:lineRule="auto"/>
              <w:rPr>
                <w:color w:val="000000"/>
                <w:sz w:val="26"/>
                <w:szCs w:val="26"/>
                <w:lang w:eastAsia="vi-VN"/>
              </w:rPr>
            </w:pPr>
            <w:r w:rsidRPr="00DE26CF">
              <w:rPr>
                <w:color w:val="000000"/>
                <w:sz w:val="26"/>
                <w:szCs w:val="26"/>
                <w:lang w:eastAsia="vi-VN"/>
              </w:rPr>
              <w:t>K8S</w:t>
            </w:r>
          </w:p>
        </w:tc>
        <w:tc>
          <w:tcPr>
            <w:tcW w:w="7184" w:type="dxa"/>
            <w:tcBorders>
              <w:bottom w:val="single" w:sz="4" w:space="0" w:color="000000"/>
              <w:right w:val="single" w:sz="4" w:space="0" w:color="000000"/>
            </w:tcBorders>
            <w:vAlign w:val="center"/>
          </w:tcPr>
          <w:p w14:paraId="5B27E86A" w14:textId="77777777" w:rsidR="00DE26CF" w:rsidRPr="00DE26CF" w:rsidRDefault="00DE26CF" w:rsidP="00DE26CF">
            <w:pPr>
              <w:spacing w:line="276" w:lineRule="auto"/>
              <w:rPr>
                <w:color w:val="000000"/>
                <w:sz w:val="26"/>
                <w:szCs w:val="26"/>
                <w:lang w:eastAsia="vi-VN"/>
              </w:rPr>
            </w:pPr>
            <w:r w:rsidRPr="00DE26CF">
              <w:rPr>
                <w:color w:val="000000"/>
                <w:sz w:val="26"/>
                <w:szCs w:val="26"/>
                <w:lang w:eastAsia="vi-VN"/>
              </w:rPr>
              <w:t>Một nền tảng mã nguồn mở tự động hoá việc quản lý, scaling và triển khai ứng dụng dưới dạng container hay còn gọi là Container orchestration engine</w:t>
            </w:r>
          </w:p>
        </w:tc>
      </w:tr>
      <w:tr w:rsidR="00DE26CF" w:rsidRPr="007215A0" w14:paraId="26750554" w14:textId="77777777" w:rsidTr="00287775">
        <w:trPr>
          <w:trHeight w:hRule="exact" w:val="312"/>
        </w:trPr>
        <w:tc>
          <w:tcPr>
            <w:tcW w:w="983" w:type="dxa"/>
            <w:tcBorders>
              <w:left w:val="single" w:sz="4" w:space="0" w:color="000000"/>
              <w:bottom w:val="single" w:sz="4" w:space="0" w:color="000000"/>
              <w:right w:val="single" w:sz="4" w:space="0" w:color="000000"/>
            </w:tcBorders>
            <w:vAlign w:val="center"/>
          </w:tcPr>
          <w:p w14:paraId="5D904825" w14:textId="77777777" w:rsidR="00DE26CF" w:rsidRPr="00DE26CF" w:rsidRDefault="00DE26CF" w:rsidP="00DE26CF">
            <w:pPr>
              <w:spacing w:line="276" w:lineRule="auto"/>
              <w:rPr>
                <w:color w:val="000000"/>
                <w:sz w:val="26"/>
                <w:szCs w:val="26"/>
                <w:lang w:eastAsia="vi-VN"/>
              </w:rPr>
            </w:pPr>
            <w:r w:rsidRPr="00DE26CF">
              <w:rPr>
                <w:color w:val="000000"/>
                <w:sz w:val="26"/>
                <w:szCs w:val="26"/>
                <w:lang w:eastAsia="vi-VN"/>
              </w:rPr>
              <w:t>14</w:t>
            </w:r>
          </w:p>
        </w:tc>
        <w:tc>
          <w:tcPr>
            <w:tcW w:w="1900" w:type="dxa"/>
            <w:tcBorders>
              <w:bottom w:val="single" w:sz="4" w:space="0" w:color="000000"/>
              <w:right w:val="single" w:sz="4" w:space="0" w:color="000000"/>
            </w:tcBorders>
            <w:vAlign w:val="center"/>
          </w:tcPr>
          <w:p w14:paraId="032C89EA" w14:textId="77777777" w:rsidR="00DE26CF" w:rsidRPr="00DE26CF" w:rsidRDefault="00DE26CF" w:rsidP="00DE26CF">
            <w:pPr>
              <w:spacing w:line="276" w:lineRule="auto"/>
              <w:rPr>
                <w:color w:val="000000"/>
                <w:sz w:val="26"/>
                <w:szCs w:val="26"/>
                <w:lang w:eastAsia="vi-VN"/>
              </w:rPr>
            </w:pPr>
            <w:r w:rsidRPr="00DE26CF">
              <w:rPr>
                <w:color w:val="000000"/>
                <w:sz w:val="26"/>
                <w:szCs w:val="26"/>
                <w:lang w:eastAsia="vi-VN"/>
              </w:rPr>
              <w:t>CI/CD</w:t>
            </w:r>
          </w:p>
        </w:tc>
        <w:tc>
          <w:tcPr>
            <w:tcW w:w="7184" w:type="dxa"/>
            <w:tcBorders>
              <w:bottom w:val="single" w:sz="4" w:space="0" w:color="000000"/>
              <w:right w:val="single" w:sz="4" w:space="0" w:color="000000"/>
            </w:tcBorders>
            <w:vAlign w:val="center"/>
          </w:tcPr>
          <w:p w14:paraId="5EB37AA5" w14:textId="77777777" w:rsidR="00DE26CF" w:rsidRPr="00DE26CF" w:rsidRDefault="00DE26CF" w:rsidP="00DE26CF">
            <w:pPr>
              <w:spacing w:line="276" w:lineRule="auto"/>
              <w:rPr>
                <w:color w:val="000000"/>
                <w:sz w:val="26"/>
                <w:szCs w:val="26"/>
                <w:lang w:eastAsia="vi-VN"/>
              </w:rPr>
            </w:pPr>
            <w:r w:rsidRPr="00DE26CF">
              <w:rPr>
                <w:color w:val="000000"/>
                <w:sz w:val="26"/>
                <w:szCs w:val="26"/>
                <w:lang w:eastAsia="vi-VN"/>
              </w:rPr>
              <w:t>Thuật ngữ đại diện cho việc tích hợp và triển khai liên tục.</w:t>
            </w:r>
          </w:p>
        </w:tc>
      </w:tr>
      <w:tr w:rsidR="00DE26CF" w:rsidRPr="007215A0" w14:paraId="46409B72" w14:textId="77777777" w:rsidTr="001875B3">
        <w:trPr>
          <w:trHeight w:hRule="exact" w:val="312"/>
        </w:trPr>
        <w:tc>
          <w:tcPr>
            <w:tcW w:w="983" w:type="dxa"/>
            <w:tcBorders>
              <w:left w:val="single" w:sz="4" w:space="0" w:color="000000"/>
              <w:bottom w:val="single" w:sz="4" w:space="0" w:color="auto"/>
              <w:right w:val="single" w:sz="4" w:space="0" w:color="000000"/>
            </w:tcBorders>
            <w:vAlign w:val="center"/>
          </w:tcPr>
          <w:p w14:paraId="725A3BE2" w14:textId="77777777" w:rsidR="00DE26CF" w:rsidRPr="00DE26CF" w:rsidRDefault="00DE26CF" w:rsidP="00DE26CF">
            <w:pPr>
              <w:spacing w:line="276" w:lineRule="auto"/>
              <w:rPr>
                <w:color w:val="000000"/>
                <w:sz w:val="26"/>
                <w:szCs w:val="26"/>
                <w:lang w:eastAsia="vi-VN"/>
              </w:rPr>
            </w:pPr>
            <w:r w:rsidRPr="00DE26CF">
              <w:rPr>
                <w:color w:val="000000"/>
                <w:sz w:val="26"/>
                <w:szCs w:val="26"/>
                <w:lang w:eastAsia="vi-VN"/>
              </w:rPr>
              <w:t>15</w:t>
            </w:r>
          </w:p>
        </w:tc>
        <w:tc>
          <w:tcPr>
            <w:tcW w:w="1900" w:type="dxa"/>
            <w:tcBorders>
              <w:bottom w:val="single" w:sz="4" w:space="0" w:color="auto"/>
              <w:right w:val="single" w:sz="4" w:space="0" w:color="000000"/>
            </w:tcBorders>
            <w:vAlign w:val="center"/>
          </w:tcPr>
          <w:p w14:paraId="0AB83B2D" w14:textId="77777777" w:rsidR="00DE26CF" w:rsidRPr="00DE26CF" w:rsidRDefault="00DE26CF" w:rsidP="00DE26CF">
            <w:pPr>
              <w:spacing w:line="276" w:lineRule="auto"/>
              <w:rPr>
                <w:color w:val="000000"/>
                <w:sz w:val="26"/>
                <w:szCs w:val="26"/>
                <w:lang w:eastAsia="vi-VN"/>
              </w:rPr>
            </w:pPr>
            <w:r w:rsidRPr="00DE26CF">
              <w:rPr>
                <w:color w:val="000000"/>
                <w:sz w:val="26"/>
                <w:szCs w:val="26"/>
                <w:lang w:eastAsia="vi-VN"/>
              </w:rPr>
              <w:t>JMeter</w:t>
            </w:r>
          </w:p>
        </w:tc>
        <w:tc>
          <w:tcPr>
            <w:tcW w:w="7184" w:type="dxa"/>
            <w:tcBorders>
              <w:bottom w:val="single" w:sz="4" w:space="0" w:color="auto"/>
              <w:right w:val="single" w:sz="4" w:space="0" w:color="000000"/>
            </w:tcBorders>
            <w:vAlign w:val="center"/>
          </w:tcPr>
          <w:p w14:paraId="099B58BB" w14:textId="77777777" w:rsidR="00DE26CF" w:rsidRDefault="00DE26CF" w:rsidP="00DE26CF">
            <w:pPr>
              <w:spacing w:line="276" w:lineRule="auto"/>
              <w:rPr>
                <w:color w:val="000000"/>
                <w:sz w:val="26"/>
                <w:szCs w:val="26"/>
                <w:lang w:eastAsia="vi-VN"/>
              </w:rPr>
            </w:pPr>
            <w:r w:rsidRPr="00DE26CF">
              <w:rPr>
                <w:color w:val="000000"/>
                <w:sz w:val="26"/>
                <w:szCs w:val="26"/>
                <w:lang w:eastAsia="vi-VN"/>
              </w:rPr>
              <w:t>Phần mềm hỗ trợ kiểm thử tải hệ thống.</w:t>
            </w:r>
          </w:p>
          <w:p w14:paraId="18919A08" w14:textId="77777777" w:rsidR="001875B3" w:rsidRDefault="001875B3" w:rsidP="00DE26CF">
            <w:pPr>
              <w:spacing w:line="276" w:lineRule="auto"/>
              <w:rPr>
                <w:color w:val="000000"/>
                <w:sz w:val="26"/>
                <w:szCs w:val="26"/>
                <w:lang w:eastAsia="vi-VN"/>
              </w:rPr>
            </w:pPr>
          </w:p>
          <w:p w14:paraId="58C2DA61" w14:textId="77777777" w:rsidR="001875B3" w:rsidRPr="00DE26CF" w:rsidRDefault="001875B3" w:rsidP="00DE26CF">
            <w:pPr>
              <w:spacing w:line="276" w:lineRule="auto"/>
              <w:rPr>
                <w:color w:val="000000"/>
                <w:sz w:val="26"/>
                <w:szCs w:val="26"/>
                <w:lang w:eastAsia="vi-VN"/>
              </w:rPr>
            </w:pPr>
          </w:p>
        </w:tc>
      </w:tr>
      <w:tr w:rsidR="000E4EB1" w:rsidRPr="007215A0" w14:paraId="04200B18" w14:textId="77777777" w:rsidTr="001875B3">
        <w:trPr>
          <w:trHeight w:hRule="exact" w:val="312"/>
        </w:trPr>
        <w:tc>
          <w:tcPr>
            <w:tcW w:w="983" w:type="dxa"/>
            <w:tcBorders>
              <w:top w:val="single" w:sz="4" w:space="0" w:color="auto"/>
              <w:left w:val="single" w:sz="4" w:space="0" w:color="auto"/>
              <w:bottom w:val="single" w:sz="4" w:space="0" w:color="auto"/>
              <w:right w:val="single" w:sz="4" w:space="0" w:color="auto"/>
            </w:tcBorders>
            <w:vAlign w:val="center"/>
          </w:tcPr>
          <w:p w14:paraId="51D8DFDA" w14:textId="23619279" w:rsidR="000E4EB1" w:rsidRDefault="000E4EB1" w:rsidP="000E4EB1">
            <w:pPr>
              <w:spacing w:line="276" w:lineRule="auto"/>
              <w:rPr>
                <w:color w:val="000000"/>
                <w:sz w:val="26"/>
                <w:szCs w:val="26"/>
                <w:lang w:val="vi-VN" w:eastAsia="vi-VN"/>
              </w:rPr>
            </w:pPr>
            <w:r>
              <w:rPr>
                <w:color w:val="000000"/>
                <w:sz w:val="26"/>
                <w:szCs w:val="26"/>
                <w:lang w:val="vi-VN" w:eastAsia="vi-VN"/>
              </w:rPr>
              <w:t>1</w:t>
            </w:r>
            <w:r w:rsidR="00B87A68">
              <w:rPr>
                <w:color w:val="000000"/>
                <w:sz w:val="26"/>
                <w:szCs w:val="26"/>
                <w:lang w:val="vi-VN" w:eastAsia="vi-VN"/>
              </w:rPr>
              <w:t>6</w:t>
            </w:r>
          </w:p>
        </w:tc>
        <w:tc>
          <w:tcPr>
            <w:tcW w:w="1900" w:type="dxa"/>
            <w:tcBorders>
              <w:top w:val="single" w:sz="4" w:space="0" w:color="auto"/>
              <w:left w:val="single" w:sz="4" w:space="0" w:color="auto"/>
              <w:bottom w:val="single" w:sz="4" w:space="0" w:color="auto"/>
              <w:right w:val="single" w:sz="4" w:space="0" w:color="auto"/>
            </w:tcBorders>
            <w:vAlign w:val="center"/>
          </w:tcPr>
          <w:p w14:paraId="08108F9A" w14:textId="5230FEEC" w:rsidR="000E4EB1" w:rsidRPr="002E719C" w:rsidRDefault="002E719C" w:rsidP="000E4EB1">
            <w:pPr>
              <w:spacing w:line="276" w:lineRule="auto"/>
              <w:rPr>
                <w:color w:val="000000"/>
                <w:sz w:val="26"/>
                <w:szCs w:val="26"/>
                <w:lang w:eastAsia="vi-VN"/>
              </w:rPr>
            </w:pPr>
            <w:r>
              <w:rPr>
                <w:color w:val="000000"/>
                <w:sz w:val="26"/>
                <w:szCs w:val="26"/>
                <w:lang w:eastAsia="vi-VN"/>
              </w:rPr>
              <w:t>eSign</w:t>
            </w:r>
          </w:p>
        </w:tc>
        <w:tc>
          <w:tcPr>
            <w:tcW w:w="7184" w:type="dxa"/>
            <w:tcBorders>
              <w:top w:val="single" w:sz="4" w:space="0" w:color="auto"/>
              <w:left w:val="single" w:sz="4" w:space="0" w:color="auto"/>
              <w:bottom w:val="single" w:sz="4" w:space="0" w:color="auto"/>
              <w:right w:val="single" w:sz="4" w:space="0" w:color="auto"/>
            </w:tcBorders>
            <w:vAlign w:val="center"/>
          </w:tcPr>
          <w:p w14:paraId="7993C560" w14:textId="48C29DE3" w:rsidR="000E4EB1" w:rsidRPr="002E719C" w:rsidRDefault="002E719C" w:rsidP="000E4EB1">
            <w:pPr>
              <w:spacing w:line="276" w:lineRule="auto"/>
              <w:rPr>
                <w:color w:val="000000"/>
                <w:sz w:val="26"/>
                <w:szCs w:val="26"/>
                <w:lang w:eastAsia="vi-VN"/>
              </w:rPr>
            </w:pPr>
            <w:r>
              <w:rPr>
                <w:color w:val="000000"/>
                <w:sz w:val="26"/>
                <w:szCs w:val="26"/>
                <w:lang w:eastAsia="vi-VN"/>
              </w:rPr>
              <w:t>Hệ thống ký điện tử</w:t>
            </w:r>
          </w:p>
          <w:p w14:paraId="7E61AC68" w14:textId="77777777" w:rsidR="000E4EB1" w:rsidRDefault="000E4EB1" w:rsidP="000E4EB1">
            <w:pPr>
              <w:spacing w:line="276" w:lineRule="auto"/>
              <w:rPr>
                <w:color w:val="000000"/>
                <w:sz w:val="26"/>
                <w:szCs w:val="26"/>
                <w:lang w:val="vi-VN" w:eastAsia="vi-VN"/>
              </w:rPr>
            </w:pPr>
          </w:p>
        </w:tc>
      </w:tr>
    </w:tbl>
    <w:p w14:paraId="597EDA09" w14:textId="77777777" w:rsidR="00577DA1" w:rsidRDefault="00577DA1" w:rsidP="00C11531">
      <w:pPr>
        <w:rPr>
          <w:b/>
          <w:sz w:val="26"/>
          <w:szCs w:val="26"/>
        </w:rPr>
      </w:pPr>
    </w:p>
    <w:p w14:paraId="6E07B17C" w14:textId="3830D969" w:rsidR="002B0447" w:rsidRDefault="000346DE" w:rsidP="000346DE">
      <w:pPr>
        <w:spacing w:line="259" w:lineRule="auto"/>
      </w:pPr>
      <w:r>
        <w:br w:type="page"/>
      </w:r>
    </w:p>
    <w:p w14:paraId="746AC6E9" w14:textId="5B1847A6" w:rsidR="004105DF" w:rsidRPr="0041254D" w:rsidRDefault="0098008C" w:rsidP="0041254D">
      <w:pPr>
        <w:pStyle w:val="Heading1"/>
        <w:numPr>
          <w:ilvl w:val="0"/>
          <w:numId w:val="19"/>
        </w:numPr>
        <w:ind w:left="567" w:hanging="425"/>
      </w:pPr>
      <w:bookmarkStart w:id="3" w:name="_Toc58412668"/>
      <w:r>
        <w:lastRenderedPageBreak/>
        <w:t>Kiến trúc tổng quan</w:t>
      </w:r>
      <w:bookmarkEnd w:id="3"/>
    </w:p>
    <w:p w14:paraId="2E84A7E1" w14:textId="2505B555" w:rsidR="00BE07B9" w:rsidRPr="007215A0" w:rsidRDefault="002250E2" w:rsidP="00BE07B9">
      <w:pPr>
        <w:keepNext/>
        <w:spacing w:before="120" w:after="120" w:line="360" w:lineRule="auto"/>
        <w:jc w:val="center"/>
        <w:rPr>
          <w:sz w:val="26"/>
          <w:szCs w:val="26"/>
        </w:rPr>
      </w:pPr>
      <w:r>
        <w:rPr>
          <w:noProof/>
          <w:sz w:val="26"/>
          <w:szCs w:val="26"/>
        </w:rPr>
        <w:drawing>
          <wp:inline distT="0" distB="0" distL="0" distR="0" wp14:anchorId="78C3CF6A" wp14:editId="63AAA841">
            <wp:extent cx="5934075" cy="3390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14:paraId="32293815" w14:textId="4B81FB17" w:rsidR="00BE07B9" w:rsidRPr="007215A0" w:rsidRDefault="00BE07B9" w:rsidP="00BE07B9">
      <w:pPr>
        <w:pStyle w:val="Caption"/>
        <w:jc w:val="center"/>
        <w:rPr>
          <w:rFonts w:cs="Times New Roman"/>
          <w:sz w:val="26"/>
          <w:szCs w:val="26"/>
        </w:rPr>
      </w:pPr>
      <w:r w:rsidRPr="007215A0">
        <w:rPr>
          <w:rFonts w:cs="Times New Roman"/>
          <w:sz w:val="26"/>
          <w:szCs w:val="26"/>
        </w:rPr>
        <w:t xml:space="preserve">Hình </w:t>
      </w:r>
      <w:r w:rsidRPr="007215A0">
        <w:rPr>
          <w:rFonts w:cs="Times New Roman"/>
          <w:sz w:val="26"/>
          <w:szCs w:val="26"/>
        </w:rPr>
        <w:fldChar w:fldCharType="begin"/>
      </w:r>
      <w:r w:rsidRPr="007215A0">
        <w:rPr>
          <w:rFonts w:cs="Times New Roman"/>
          <w:sz w:val="26"/>
          <w:szCs w:val="26"/>
        </w:rPr>
        <w:instrText xml:space="preserve"> SEQ Hình \* ARABIC </w:instrText>
      </w:r>
      <w:r w:rsidRPr="007215A0">
        <w:rPr>
          <w:rFonts w:cs="Times New Roman"/>
          <w:sz w:val="26"/>
          <w:szCs w:val="26"/>
        </w:rPr>
        <w:fldChar w:fldCharType="separate"/>
      </w:r>
      <w:r w:rsidRPr="007215A0">
        <w:rPr>
          <w:rFonts w:cs="Times New Roman"/>
          <w:noProof/>
          <w:sz w:val="26"/>
          <w:szCs w:val="26"/>
        </w:rPr>
        <w:t>1</w:t>
      </w:r>
      <w:r w:rsidRPr="007215A0">
        <w:rPr>
          <w:rFonts w:cs="Times New Roman"/>
          <w:noProof/>
          <w:sz w:val="26"/>
          <w:szCs w:val="26"/>
        </w:rPr>
        <w:fldChar w:fldCharType="end"/>
      </w:r>
      <w:r w:rsidR="00A26FEE">
        <w:rPr>
          <w:rFonts w:cs="Times New Roman"/>
          <w:sz w:val="26"/>
          <w:szCs w:val="26"/>
        </w:rPr>
        <w:t xml:space="preserve"> -</w:t>
      </w:r>
      <w:r w:rsidRPr="007215A0">
        <w:rPr>
          <w:rFonts w:cs="Times New Roman"/>
          <w:sz w:val="26"/>
          <w:szCs w:val="26"/>
        </w:rPr>
        <w:t xml:space="preserve"> Mô hình tương tác sản phẩm</w:t>
      </w:r>
    </w:p>
    <w:p w14:paraId="72595332" w14:textId="2CB8F7F6" w:rsidR="00BE07B9" w:rsidRPr="007215A0" w:rsidRDefault="005D515B" w:rsidP="00D54BA6">
      <w:pPr>
        <w:spacing w:before="120" w:after="120" w:line="360" w:lineRule="auto"/>
        <w:ind w:firstLine="720"/>
        <w:jc w:val="both"/>
        <w:rPr>
          <w:sz w:val="26"/>
          <w:szCs w:val="26"/>
        </w:rPr>
      </w:pPr>
      <w:r>
        <w:rPr>
          <w:sz w:val="26"/>
          <w:szCs w:val="26"/>
        </w:rPr>
        <w:t>T</w:t>
      </w:r>
      <w:r w:rsidR="00D54BA6">
        <w:rPr>
          <w:sz w:val="26"/>
          <w:szCs w:val="26"/>
        </w:rPr>
        <w:t>hành phần cơ bản, dùng chung cho các hệ thống Microservice</w:t>
      </w:r>
      <w:r w:rsidR="00BE07B9" w:rsidRPr="007215A0">
        <w:rPr>
          <w:sz w:val="26"/>
          <w:szCs w:val="26"/>
        </w:rPr>
        <w:t>:</w:t>
      </w:r>
    </w:p>
    <w:p w14:paraId="67D98FA3" w14:textId="5A28D597" w:rsidR="00BE07B9" w:rsidRPr="007215A0" w:rsidRDefault="00BE07B9" w:rsidP="00BE07B9">
      <w:pPr>
        <w:spacing w:before="120" w:after="120" w:line="360" w:lineRule="auto"/>
        <w:ind w:firstLine="720"/>
        <w:jc w:val="both"/>
        <w:rPr>
          <w:sz w:val="26"/>
          <w:szCs w:val="26"/>
        </w:rPr>
      </w:pPr>
      <w:r w:rsidRPr="007215A0">
        <w:rPr>
          <w:sz w:val="26"/>
          <w:szCs w:val="26"/>
        </w:rPr>
        <w:t xml:space="preserve">- API Gateway: API Gateway chịu trách nhiệm định tuyến các request, tổng hợp và chuyển đổi giao thức. Tất cả các request từ client sẽ đi qua API Gateway trước tiên. Sau đó định tuyến các request tới các microservice thích hợp. API Gateway giống như một tổng đài để điều phối các request đến từ trình duyệt (dạng HTTP REST request hay request đến </w:t>
      </w:r>
      <w:r w:rsidR="00E64600">
        <w:rPr>
          <w:sz w:val="26"/>
          <w:szCs w:val="26"/>
        </w:rPr>
        <w:softHyphen/>
      </w:r>
      <w:r w:rsidR="00E64600">
        <w:rPr>
          <w:sz w:val="26"/>
          <w:szCs w:val="26"/>
        </w:rPr>
        <w:softHyphen/>
      </w:r>
      <w:r w:rsidRPr="007215A0">
        <w:rPr>
          <w:sz w:val="26"/>
          <w:szCs w:val="26"/>
        </w:rPr>
        <w:t>URL một trang web). Nếu chúng ta không sử dụng API Gateway thì clients sẽ phải gửi request trực tiếp tới service cụ thể nào đó.</w:t>
      </w:r>
    </w:p>
    <w:p w14:paraId="20683E67" w14:textId="77777777" w:rsidR="00BE07B9" w:rsidRPr="007215A0" w:rsidRDefault="00BE07B9" w:rsidP="00BE07B9">
      <w:pPr>
        <w:spacing w:before="120" w:after="120" w:line="360" w:lineRule="auto"/>
        <w:ind w:firstLine="720"/>
        <w:jc w:val="both"/>
        <w:rPr>
          <w:sz w:val="26"/>
          <w:szCs w:val="26"/>
        </w:rPr>
      </w:pPr>
      <w:r w:rsidRPr="007215A0">
        <w:rPr>
          <w:sz w:val="26"/>
          <w:szCs w:val="26"/>
        </w:rPr>
        <w:t>- Authorzation Service: Cung cấp cơ chế oAuth2, là nơi quản lý user, role.</w:t>
      </w:r>
    </w:p>
    <w:p w14:paraId="5A2EB541" w14:textId="77777777" w:rsidR="00BE07B9" w:rsidRPr="007215A0" w:rsidRDefault="00BE07B9" w:rsidP="00BE07B9">
      <w:pPr>
        <w:spacing w:before="120" w:after="120" w:line="360" w:lineRule="auto"/>
        <w:ind w:firstLine="720"/>
        <w:jc w:val="both"/>
        <w:rPr>
          <w:sz w:val="26"/>
          <w:szCs w:val="26"/>
        </w:rPr>
      </w:pPr>
      <w:r w:rsidRPr="007215A0">
        <w:rPr>
          <w:sz w:val="26"/>
          <w:szCs w:val="26"/>
        </w:rPr>
        <w:t xml:space="preserve">- Service register: </w:t>
      </w:r>
    </w:p>
    <w:p w14:paraId="4CEC7586" w14:textId="77777777" w:rsidR="00BE07B9" w:rsidRPr="007215A0" w:rsidRDefault="00BE07B9" w:rsidP="00BE07B9">
      <w:pPr>
        <w:pStyle w:val="ListParagraph"/>
        <w:numPr>
          <w:ilvl w:val="0"/>
          <w:numId w:val="22"/>
        </w:numPr>
        <w:suppressAutoHyphens/>
        <w:spacing w:before="120" w:after="120" w:line="360" w:lineRule="auto"/>
        <w:rPr>
          <w:sz w:val="26"/>
          <w:szCs w:val="26"/>
        </w:rPr>
      </w:pPr>
      <w:r w:rsidRPr="007215A0">
        <w:rPr>
          <w:sz w:val="26"/>
          <w:szCs w:val="26"/>
        </w:rPr>
        <w:t xml:space="preserve">Service Registry: Service Registry giữ các thực thể microservices và địa chỉ của chúng. Thực thể microservices được đăng kí với service registery khi </w:t>
      </w:r>
      <w:r w:rsidRPr="007215A0">
        <w:rPr>
          <w:sz w:val="26"/>
          <w:szCs w:val="26"/>
        </w:rPr>
        <w:lastRenderedPageBreak/>
        <w:t>bắt đầu chạy và hủy đăng kí khi tắt. Người dùng có thể tìm các services đang tồn tại và địa chỉ của chúng qua service registry.</w:t>
      </w:r>
    </w:p>
    <w:p w14:paraId="266579A3" w14:textId="69C2429D" w:rsidR="00BE07B9" w:rsidRPr="007215A0" w:rsidRDefault="00BE07B9" w:rsidP="00BE07B9">
      <w:pPr>
        <w:pStyle w:val="ListParagraph"/>
        <w:numPr>
          <w:ilvl w:val="0"/>
          <w:numId w:val="22"/>
        </w:numPr>
        <w:suppressAutoHyphens/>
        <w:spacing w:before="120" w:after="120" w:line="360" w:lineRule="auto"/>
        <w:rPr>
          <w:sz w:val="26"/>
          <w:szCs w:val="26"/>
        </w:rPr>
      </w:pPr>
      <w:r w:rsidRPr="007215A0">
        <w:rPr>
          <w:sz w:val="26"/>
          <w:szCs w:val="26"/>
        </w:rPr>
        <w:t>Service Discovery: Để tìm các microservices đang tồn tại và địa điểm của chúng, chúng ta cần một quy trình truy tìm dịch vụ. Có hai mô hình</w:t>
      </w:r>
      <w:r w:rsidR="00200E35">
        <w:rPr>
          <w:sz w:val="26"/>
          <w:szCs w:val="26"/>
          <w:lang w:val="vi-VN"/>
        </w:rPr>
        <w:t xml:space="preserve"> để triển khai Service Discoversy</w:t>
      </w:r>
      <w:r w:rsidRPr="007215A0">
        <w:rPr>
          <w:sz w:val="26"/>
          <w:szCs w:val="26"/>
        </w:rPr>
        <w:t xml:space="preserve"> là Client-side Disc</w:t>
      </w:r>
      <w:r w:rsidR="0028253D">
        <w:rPr>
          <w:sz w:val="26"/>
          <w:szCs w:val="26"/>
        </w:rPr>
        <w:t>overy và Server-side Discovery.</w:t>
      </w:r>
      <w:r w:rsidR="00BD4902">
        <w:rPr>
          <w:sz w:val="26"/>
          <w:szCs w:val="26"/>
          <w:lang w:val="vi-VN"/>
        </w:rPr>
        <w:t xml:space="preserve"> Hiện tại hệ thống đang sử dụng mô hình </w:t>
      </w:r>
      <w:r w:rsidR="00BD4902">
        <w:rPr>
          <w:sz w:val="26"/>
          <w:szCs w:val="26"/>
        </w:rPr>
        <w:t>Server-side Discovery</w:t>
      </w:r>
      <w:r w:rsidR="00BD4902">
        <w:rPr>
          <w:sz w:val="26"/>
          <w:szCs w:val="26"/>
          <w:lang w:val="vi-VN"/>
        </w:rPr>
        <w:t xml:space="preserve"> và dùng </w:t>
      </w:r>
      <w:r w:rsidR="00200E35">
        <w:rPr>
          <w:sz w:val="26"/>
          <w:szCs w:val="26"/>
          <w:lang w:val="vi-VN"/>
        </w:rPr>
        <w:t xml:space="preserve">nginx làm </w:t>
      </w:r>
      <w:r w:rsidR="00BD4902">
        <w:rPr>
          <w:sz w:val="26"/>
          <w:szCs w:val="26"/>
          <w:lang w:val="vi-VN"/>
        </w:rPr>
        <w:t>Ingress</w:t>
      </w:r>
      <w:r w:rsidR="00200E35">
        <w:rPr>
          <w:sz w:val="26"/>
          <w:szCs w:val="26"/>
          <w:lang w:val="vi-VN"/>
        </w:rPr>
        <w:t xml:space="preserve"> </w:t>
      </w:r>
      <w:r w:rsidR="006865A2">
        <w:rPr>
          <w:sz w:val="26"/>
          <w:szCs w:val="26"/>
          <w:lang w:val="vi-VN"/>
        </w:rPr>
        <w:t>(</w:t>
      </w:r>
      <w:r w:rsidR="00200E35">
        <w:rPr>
          <w:sz w:val="26"/>
          <w:szCs w:val="26"/>
          <w:lang w:val="vi-VN"/>
        </w:rPr>
        <w:t xml:space="preserve">cân bằng tải </w:t>
      </w:r>
      <w:r w:rsidR="006865A2">
        <w:rPr>
          <w:sz w:val="26"/>
          <w:szCs w:val="26"/>
          <w:lang w:val="vi-VN"/>
        </w:rPr>
        <w:t>mềm).</w:t>
      </w:r>
      <w:r w:rsidR="00200E35">
        <w:rPr>
          <w:sz w:val="26"/>
          <w:szCs w:val="26"/>
          <w:lang w:val="vi-VN"/>
        </w:rPr>
        <w:t xml:space="preserve"> </w:t>
      </w:r>
      <w:r w:rsidR="00BD4902">
        <w:rPr>
          <w:sz w:val="26"/>
          <w:szCs w:val="26"/>
          <w:lang w:val="vi-VN"/>
        </w:rPr>
        <w:t xml:space="preserve"> </w:t>
      </w:r>
    </w:p>
    <w:p w14:paraId="532B248A" w14:textId="611EAAAB" w:rsidR="00BE07B9" w:rsidRPr="00672289" w:rsidRDefault="00BE07B9" w:rsidP="00672289">
      <w:pPr>
        <w:pStyle w:val="ListParagraph"/>
        <w:numPr>
          <w:ilvl w:val="0"/>
          <w:numId w:val="24"/>
        </w:numPr>
        <w:spacing w:before="120" w:after="120" w:line="360" w:lineRule="auto"/>
        <w:rPr>
          <w:sz w:val="26"/>
          <w:szCs w:val="26"/>
        </w:rPr>
      </w:pPr>
      <w:r w:rsidRPr="007215A0">
        <w:rPr>
          <w:sz w:val="26"/>
          <w:szCs w:val="26"/>
        </w:rPr>
        <w:t>ELK: Log tập trung toàn bộ hệ thống, sử dụng các dịch vụ: Logstash, Elaticsearch,</w:t>
      </w:r>
      <w:r w:rsidR="00A5489B">
        <w:rPr>
          <w:sz w:val="26"/>
          <w:szCs w:val="26"/>
        </w:rPr>
        <w:t xml:space="preserve"> </w:t>
      </w:r>
      <w:r w:rsidRPr="007215A0">
        <w:rPr>
          <w:sz w:val="26"/>
          <w:szCs w:val="26"/>
        </w:rPr>
        <w:t>Kibana</w:t>
      </w:r>
      <w:r w:rsidR="005F072A" w:rsidRPr="00672289">
        <w:rPr>
          <w:sz w:val="26"/>
          <w:szCs w:val="26"/>
        </w:rPr>
        <w:br/>
        <w:t xml:space="preserve">Hệ thống </w:t>
      </w:r>
      <w:r w:rsidR="00BD263D" w:rsidRPr="00672289">
        <w:rPr>
          <w:sz w:val="26"/>
          <w:szCs w:val="26"/>
        </w:rPr>
        <w:t>Ký điện tử</w:t>
      </w:r>
      <w:r w:rsidR="005F072A" w:rsidRPr="00672289">
        <w:rPr>
          <w:sz w:val="26"/>
          <w:szCs w:val="26"/>
        </w:rPr>
        <w:t xml:space="preserve"> được xây dựng bởi các thành phần chính sau:</w:t>
      </w:r>
    </w:p>
    <w:p w14:paraId="31846DEE" w14:textId="2F19A836" w:rsidR="007149BC" w:rsidRDefault="007149BC" w:rsidP="0065260A">
      <w:pPr>
        <w:pStyle w:val="ListParagraph"/>
        <w:numPr>
          <w:ilvl w:val="0"/>
          <w:numId w:val="24"/>
        </w:numPr>
        <w:spacing w:before="120" w:after="120" w:line="360" w:lineRule="auto"/>
        <w:rPr>
          <w:sz w:val="26"/>
          <w:szCs w:val="26"/>
        </w:rPr>
      </w:pPr>
      <w:r w:rsidRPr="0065260A">
        <w:rPr>
          <w:sz w:val="26"/>
          <w:szCs w:val="26"/>
        </w:rPr>
        <w:t>Web Portal: Là ứng dụng chạy trên trình duyệt, cung cấp các tính năng giúp khách hàng tạo và quản lý tài khoản, ký điện tử, tra cứu thông tin tài liệu. Thành phần này sử dụng .Net Core để xây dựng ứng dụng. Nhóm lập trình Web chịu trách nhiệm phát triển thành phần này.</w:t>
      </w:r>
    </w:p>
    <w:p w14:paraId="4F3FEB1C" w14:textId="346752D6" w:rsidR="0065260A" w:rsidRPr="0065260A" w:rsidRDefault="0065260A" w:rsidP="0065260A">
      <w:pPr>
        <w:pStyle w:val="ListParagraph"/>
        <w:numPr>
          <w:ilvl w:val="0"/>
          <w:numId w:val="24"/>
        </w:numPr>
        <w:spacing w:before="120" w:after="120" w:line="360" w:lineRule="auto"/>
        <w:rPr>
          <w:sz w:val="26"/>
          <w:szCs w:val="26"/>
        </w:rPr>
      </w:pPr>
      <w:r w:rsidRPr="0065260A">
        <w:rPr>
          <w:sz w:val="26"/>
          <w:szCs w:val="26"/>
        </w:rPr>
        <w:t>Mobile SDK: Là bộ SDK sử dụng cho ứng dụng iOS hay Android, cho phép khách hàng xem và ký điện tử trực tiếp trên ứng dụng di động, bằng hình thức ký điện tử OTP hoặc OTP kết hợp eKYC. Nhóm lập trình Mobile chịu trách nhiệm phát triển thành phần này</w:t>
      </w:r>
      <w:r>
        <w:rPr>
          <w:sz w:val="26"/>
          <w:szCs w:val="26"/>
        </w:rPr>
        <w:t>.</w:t>
      </w:r>
    </w:p>
    <w:p w14:paraId="0656E947" w14:textId="376DD7D0" w:rsidR="0065260A" w:rsidRPr="00582406" w:rsidRDefault="0065260A" w:rsidP="00582406">
      <w:pPr>
        <w:pStyle w:val="ListParagraph"/>
        <w:numPr>
          <w:ilvl w:val="0"/>
          <w:numId w:val="24"/>
        </w:numPr>
        <w:spacing w:before="120" w:after="120" w:line="360" w:lineRule="auto"/>
        <w:rPr>
          <w:sz w:val="26"/>
          <w:szCs w:val="26"/>
        </w:rPr>
      </w:pPr>
      <w:r w:rsidRPr="0065260A">
        <w:rPr>
          <w:sz w:val="26"/>
          <w:szCs w:val="26"/>
        </w:rPr>
        <w:t xml:space="preserve">Web SDK: Là bộ SDK sử dụng cho ứng dụng </w:t>
      </w:r>
      <w:r>
        <w:rPr>
          <w:sz w:val="26"/>
          <w:szCs w:val="26"/>
        </w:rPr>
        <w:t>web</w:t>
      </w:r>
      <w:r w:rsidRPr="0065260A">
        <w:rPr>
          <w:sz w:val="26"/>
          <w:szCs w:val="26"/>
        </w:rPr>
        <w:t xml:space="preserve">, khách hàng xem và ký điện tử trực tiếp trên ứng dụng di động, bằng hình thức ký điện tử OTP hoặc OTP kết hợp eKYC. Nhóm lập trình </w:t>
      </w:r>
      <w:r>
        <w:rPr>
          <w:sz w:val="26"/>
          <w:szCs w:val="26"/>
        </w:rPr>
        <w:t>Web</w:t>
      </w:r>
      <w:r w:rsidRPr="0065260A">
        <w:rPr>
          <w:sz w:val="26"/>
          <w:szCs w:val="26"/>
        </w:rPr>
        <w:t xml:space="preserve"> chịu trách nhiệm phát triển thành phần này</w:t>
      </w:r>
      <w:r>
        <w:rPr>
          <w:sz w:val="26"/>
          <w:szCs w:val="26"/>
        </w:rPr>
        <w:t>.</w:t>
      </w:r>
    </w:p>
    <w:p w14:paraId="39259C92" w14:textId="3D2C042E" w:rsidR="00BE07B9" w:rsidRPr="00C226A5" w:rsidRDefault="00E97321" w:rsidP="00911A05">
      <w:pPr>
        <w:pStyle w:val="ListParagraph"/>
        <w:numPr>
          <w:ilvl w:val="0"/>
          <w:numId w:val="24"/>
        </w:numPr>
        <w:spacing w:before="120" w:after="120" w:line="360" w:lineRule="auto"/>
        <w:rPr>
          <w:sz w:val="26"/>
          <w:szCs w:val="26"/>
        </w:rPr>
      </w:pPr>
      <w:r>
        <w:rPr>
          <w:sz w:val="26"/>
          <w:szCs w:val="26"/>
        </w:rPr>
        <w:t>Authentication</w:t>
      </w:r>
      <w:r w:rsidR="00BE07B9" w:rsidRPr="00911A05">
        <w:rPr>
          <w:sz w:val="26"/>
          <w:szCs w:val="26"/>
        </w:rPr>
        <w:t xml:space="preserve"> Service</w:t>
      </w:r>
      <w:r w:rsidR="00BE07B9" w:rsidRPr="007215A0">
        <w:rPr>
          <w:sz w:val="26"/>
          <w:szCs w:val="26"/>
        </w:rPr>
        <w:t xml:space="preserve">: </w:t>
      </w:r>
      <w:r w:rsidR="005F072A" w:rsidRPr="007215A0">
        <w:rPr>
          <w:sz w:val="26"/>
          <w:szCs w:val="26"/>
        </w:rPr>
        <w:t xml:space="preserve">Đây là thành phần hỗ trợ quản lý người dùng, gồm các tính năng xác thực và phân quyền. </w:t>
      </w:r>
      <w:r w:rsidR="005F072A">
        <w:rPr>
          <w:sz w:val="26"/>
          <w:szCs w:val="26"/>
          <w:lang w:val="vi-VN"/>
        </w:rPr>
        <w:t>S</w:t>
      </w:r>
      <w:r w:rsidR="00BE07B9" w:rsidRPr="007215A0">
        <w:rPr>
          <w:sz w:val="26"/>
          <w:szCs w:val="26"/>
        </w:rPr>
        <w:t xml:space="preserve">ử dụng cơ chế OAuth2, một phương thức chứng thực kiểu ủy quyền. Client xác thực với server cấp quyền (authorization server) và nhận một token gọi là "Access token". Access token không chứa bất kì thông tin gì về client. Nó chỉ là một tấm vé tham chiếu đến thông tin người dùng mà server cấp quyền có thể truy xuất đến. Do đó, đây cũng được gọi là token kiểu </w:t>
      </w:r>
      <w:r w:rsidR="00BE07B9" w:rsidRPr="00C226A5">
        <w:rPr>
          <w:sz w:val="26"/>
          <w:szCs w:val="26"/>
        </w:rPr>
        <w:lastRenderedPageBreak/>
        <w:t>tham chiếu "by-reference token" và an toàn để sử dụng trên mạng lưới mở và internet.</w:t>
      </w:r>
    </w:p>
    <w:p w14:paraId="6948B8D4" w14:textId="77777777" w:rsidR="00AF7CA5" w:rsidRPr="00AF7CA5" w:rsidRDefault="00557639" w:rsidP="006E436D">
      <w:pPr>
        <w:numPr>
          <w:ilvl w:val="0"/>
          <w:numId w:val="24"/>
        </w:numPr>
        <w:pBdr>
          <w:top w:val="nil"/>
          <w:left w:val="nil"/>
          <w:bottom w:val="nil"/>
          <w:right w:val="nil"/>
          <w:between w:val="nil"/>
        </w:pBdr>
        <w:spacing w:line="360" w:lineRule="auto"/>
        <w:jc w:val="both"/>
        <w:rPr>
          <w:sz w:val="26"/>
          <w:szCs w:val="26"/>
        </w:rPr>
      </w:pPr>
      <w:r w:rsidRPr="00C226A5">
        <w:rPr>
          <w:color w:val="000000"/>
          <w:sz w:val="26"/>
          <w:szCs w:val="26"/>
        </w:rPr>
        <w:t>eSignature Service: Đây là thành phần hỗ trợ xử lý luồng ký điện tử, được xây dựng trên công nghệ Python Flask kết hợp ký số lên dữ liệu. Nhóm lập trình API chịu trách nhiệm phát triển thành phần này.</w:t>
      </w:r>
      <w:r w:rsidR="006E436D" w:rsidRPr="006E436D">
        <w:rPr>
          <w:color w:val="000000"/>
          <w:sz w:val="26"/>
          <w:szCs w:val="26"/>
        </w:rPr>
        <w:t xml:space="preserve"> </w:t>
      </w:r>
    </w:p>
    <w:p w14:paraId="40180A7E" w14:textId="4A081398" w:rsidR="00557639" w:rsidRPr="00CE508E" w:rsidRDefault="006E436D" w:rsidP="00CE508E">
      <w:pPr>
        <w:numPr>
          <w:ilvl w:val="0"/>
          <w:numId w:val="24"/>
        </w:numPr>
        <w:pBdr>
          <w:top w:val="nil"/>
          <w:left w:val="nil"/>
          <w:bottom w:val="nil"/>
          <w:right w:val="nil"/>
          <w:between w:val="nil"/>
        </w:pBdr>
        <w:spacing w:line="360" w:lineRule="auto"/>
        <w:jc w:val="both"/>
        <w:rPr>
          <w:sz w:val="26"/>
          <w:szCs w:val="26"/>
        </w:rPr>
      </w:pPr>
      <w:r w:rsidRPr="00C226A5">
        <w:rPr>
          <w:color w:val="000000"/>
          <w:sz w:val="26"/>
          <w:szCs w:val="26"/>
        </w:rPr>
        <w:t>e</w:t>
      </w:r>
      <w:r w:rsidR="000231EC">
        <w:rPr>
          <w:color w:val="000000"/>
          <w:sz w:val="26"/>
          <w:szCs w:val="26"/>
        </w:rPr>
        <w:t>Sign</w:t>
      </w:r>
      <w:r w:rsidR="00AF7CA5">
        <w:rPr>
          <w:color w:val="000000"/>
          <w:sz w:val="26"/>
          <w:szCs w:val="26"/>
        </w:rPr>
        <w:t xml:space="preserve"> Management</w:t>
      </w:r>
      <w:r w:rsidR="006D7862">
        <w:rPr>
          <w:color w:val="000000"/>
          <w:sz w:val="26"/>
          <w:szCs w:val="26"/>
        </w:rPr>
        <w:t xml:space="preserve"> Service</w:t>
      </w:r>
      <w:r w:rsidRPr="00C226A5">
        <w:rPr>
          <w:color w:val="000000"/>
          <w:sz w:val="26"/>
          <w:szCs w:val="26"/>
        </w:rPr>
        <w:t xml:space="preserve">: Đây là thành phần </w:t>
      </w:r>
      <w:r w:rsidR="00CE508E">
        <w:rPr>
          <w:color w:val="000000"/>
          <w:sz w:val="26"/>
          <w:szCs w:val="26"/>
        </w:rPr>
        <w:t xml:space="preserve">quản lý khách hàng, gói cước, luồng ký điện tử. </w:t>
      </w:r>
      <w:r w:rsidR="00CE508E" w:rsidRPr="0065260A">
        <w:rPr>
          <w:sz w:val="26"/>
          <w:szCs w:val="26"/>
        </w:rPr>
        <w:t>Thành phần này sử dụng .Net Core để xây dựng.</w:t>
      </w:r>
      <w:r w:rsidR="00CE508E">
        <w:rPr>
          <w:sz w:val="26"/>
          <w:szCs w:val="26"/>
        </w:rPr>
        <w:t xml:space="preserve"> </w:t>
      </w:r>
      <w:r w:rsidR="00CE508E">
        <w:rPr>
          <w:color w:val="000000"/>
          <w:sz w:val="26"/>
          <w:szCs w:val="26"/>
        </w:rPr>
        <w:t>Nhóm lập trình API chịu trách nhiệm phát triển thành phần này.</w:t>
      </w:r>
    </w:p>
    <w:p w14:paraId="682A713C" w14:textId="77777777" w:rsidR="00557639" w:rsidRPr="00C226A5" w:rsidRDefault="00557639" w:rsidP="00557639">
      <w:pPr>
        <w:numPr>
          <w:ilvl w:val="0"/>
          <w:numId w:val="24"/>
        </w:numPr>
        <w:pBdr>
          <w:top w:val="nil"/>
          <w:left w:val="nil"/>
          <w:bottom w:val="nil"/>
          <w:right w:val="nil"/>
          <w:between w:val="nil"/>
        </w:pBdr>
        <w:spacing w:line="360" w:lineRule="auto"/>
        <w:jc w:val="both"/>
        <w:rPr>
          <w:sz w:val="26"/>
          <w:szCs w:val="26"/>
        </w:rPr>
      </w:pPr>
      <w:r w:rsidRPr="00C226A5">
        <w:rPr>
          <w:color w:val="000000"/>
          <w:sz w:val="26"/>
          <w:szCs w:val="26"/>
        </w:rPr>
        <w:t>SMS Service: Đây là thành phần tiện ích hỗ trợ việc gửi SMS thông báo cho khách hàng theo các mẫu đã định trước. Đồng thời cho phép lưu lại lịch sử SMS đã gửi. Nhóm lập trình API chịu trách nhiệm phát triển thành phần này.</w:t>
      </w:r>
    </w:p>
    <w:p w14:paraId="40A0D013" w14:textId="073FB9DB" w:rsidR="00C226A5" w:rsidRPr="00C226A5" w:rsidRDefault="00C226A5" w:rsidP="00C226A5">
      <w:pPr>
        <w:numPr>
          <w:ilvl w:val="0"/>
          <w:numId w:val="36"/>
        </w:numPr>
        <w:pBdr>
          <w:top w:val="nil"/>
          <w:left w:val="nil"/>
          <w:bottom w:val="nil"/>
          <w:right w:val="nil"/>
          <w:between w:val="nil"/>
        </w:pBdr>
        <w:spacing w:line="360" w:lineRule="auto"/>
        <w:jc w:val="both"/>
        <w:rPr>
          <w:sz w:val="26"/>
          <w:szCs w:val="26"/>
        </w:rPr>
      </w:pPr>
      <w:r w:rsidRPr="00C226A5">
        <w:rPr>
          <w:color w:val="000000"/>
          <w:sz w:val="26"/>
          <w:szCs w:val="26"/>
        </w:rPr>
        <w:t>Oracle Database: Đây là thành phần lưu trữ dữ liệu sử dụng hệ quản trị cơ sở dữ liệu SQL. Nhóm hệ thống chịu trách nhiệm triển khai thành phần này.</w:t>
      </w:r>
    </w:p>
    <w:p w14:paraId="745B3720" w14:textId="77777777" w:rsidR="00C226A5" w:rsidRPr="00C226A5" w:rsidRDefault="00C226A5" w:rsidP="00C226A5">
      <w:pPr>
        <w:numPr>
          <w:ilvl w:val="0"/>
          <w:numId w:val="36"/>
        </w:numPr>
        <w:pBdr>
          <w:top w:val="nil"/>
          <w:left w:val="nil"/>
          <w:bottom w:val="nil"/>
          <w:right w:val="nil"/>
          <w:between w:val="nil"/>
        </w:pBdr>
        <w:spacing w:line="360" w:lineRule="auto"/>
        <w:jc w:val="both"/>
        <w:rPr>
          <w:sz w:val="26"/>
          <w:szCs w:val="26"/>
        </w:rPr>
      </w:pPr>
      <w:r w:rsidRPr="00C226A5">
        <w:rPr>
          <w:color w:val="000000"/>
          <w:sz w:val="26"/>
          <w:szCs w:val="26"/>
        </w:rPr>
        <w:t>Mongo Database: Đây là thành phần lưu trữ dữ liệu sử dụng hệ quản trị cơ sở dữ liệu NoSQL. Nhóm hệ thống chịu trách nhiệm triển khai thành phần này.</w:t>
      </w:r>
    </w:p>
    <w:p w14:paraId="6831A90A" w14:textId="77777777" w:rsidR="00C226A5" w:rsidRPr="00C226A5" w:rsidRDefault="00C226A5" w:rsidP="00C226A5">
      <w:pPr>
        <w:numPr>
          <w:ilvl w:val="0"/>
          <w:numId w:val="36"/>
        </w:numPr>
        <w:pBdr>
          <w:top w:val="nil"/>
          <w:left w:val="nil"/>
          <w:bottom w:val="nil"/>
          <w:right w:val="nil"/>
          <w:between w:val="nil"/>
        </w:pBdr>
        <w:spacing w:line="360" w:lineRule="auto"/>
        <w:jc w:val="both"/>
        <w:rPr>
          <w:sz w:val="26"/>
          <w:szCs w:val="26"/>
        </w:rPr>
      </w:pPr>
      <w:r w:rsidRPr="00C226A5">
        <w:rPr>
          <w:color w:val="000000"/>
          <w:sz w:val="26"/>
          <w:szCs w:val="26"/>
        </w:rPr>
        <w:t>MinIO Platform: đây là thành phần lưu trữ dữ liệu dạng object. Thành phần này được xây dựng sử dụng nền tảng MinIO, đây là nền tảng có sẵn, nhóm hệ thống chịu trách nhiệm triển khai thành phần này. Nền tảng này cung cấp SDK cho các hệ thống khác tương tác.</w:t>
      </w:r>
    </w:p>
    <w:p w14:paraId="542EC69A" w14:textId="77777777" w:rsidR="00C226A5" w:rsidRPr="00C226A5" w:rsidRDefault="00C226A5" w:rsidP="00C226A5">
      <w:pPr>
        <w:numPr>
          <w:ilvl w:val="0"/>
          <w:numId w:val="36"/>
        </w:numPr>
        <w:pBdr>
          <w:top w:val="nil"/>
          <w:left w:val="nil"/>
          <w:bottom w:val="nil"/>
          <w:right w:val="nil"/>
          <w:between w:val="nil"/>
        </w:pBdr>
        <w:spacing w:after="120" w:line="360" w:lineRule="auto"/>
        <w:jc w:val="both"/>
        <w:rPr>
          <w:sz w:val="26"/>
          <w:szCs w:val="26"/>
        </w:rPr>
      </w:pPr>
      <w:r w:rsidRPr="00C226A5">
        <w:rPr>
          <w:color w:val="000000"/>
          <w:sz w:val="26"/>
          <w:szCs w:val="26"/>
        </w:rPr>
        <w:t>Khi lượng truy cập vào hệ thống tăng tất cả các thành phần đều có khả năng mở rộng theo chiều ngang (scaling out) về mặt vật lý và có thể chia ra các vùng để tăng khả năng đáp ứng của hệ thống. Chi tiết xem ở mục Kiến trúc triển khai.</w:t>
      </w:r>
    </w:p>
    <w:p w14:paraId="77C701B7" w14:textId="3CBD3E57" w:rsidR="0081296D" w:rsidRPr="00FF5659" w:rsidRDefault="0081296D" w:rsidP="0081296D">
      <w:pPr>
        <w:spacing w:before="120" w:after="120" w:line="360" w:lineRule="auto"/>
        <w:ind w:firstLine="720"/>
        <w:jc w:val="both"/>
        <w:rPr>
          <w:sz w:val="26"/>
          <w:szCs w:val="26"/>
        </w:rPr>
      </w:pPr>
      <w:r w:rsidRPr="00FF5659">
        <w:rPr>
          <w:sz w:val="26"/>
          <w:szCs w:val="26"/>
        </w:rPr>
        <w:t>Các thành phần độc lập giao tiếp với nhau thông qua RESTful API</w:t>
      </w:r>
      <w:r w:rsidR="00613464">
        <w:rPr>
          <w:sz w:val="26"/>
          <w:szCs w:val="26"/>
        </w:rPr>
        <w:t xml:space="preserve"> </w:t>
      </w:r>
      <w:r w:rsidRPr="00FF5659">
        <w:rPr>
          <w:sz w:val="26"/>
          <w:szCs w:val="26"/>
        </w:rPr>
        <w:t>và Apache Kafka (giao tiếp bất đồng bộ thông qua message).</w:t>
      </w:r>
    </w:p>
    <w:p w14:paraId="2963E14D" w14:textId="63C63631" w:rsidR="0081296D" w:rsidRPr="001656AD" w:rsidRDefault="0081296D" w:rsidP="001656AD">
      <w:pPr>
        <w:spacing w:before="120" w:after="120" w:line="360" w:lineRule="auto"/>
        <w:ind w:firstLine="720"/>
        <w:jc w:val="both"/>
        <w:rPr>
          <w:sz w:val="26"/>
          <w:szCs w:val="26"/>
          <w:lang w:val="vi-VN"/>
        </w:rPr>
      </w:pPr>
      <w:r w:rsidRPr="00FF5659">
        <w:rPr>
          <w:sz w:val="26"/>
          <w:szCs w:val="26"/>
        </w:rPr>
        <w:t xml:space="preserve">Tất cả các Microservice nghiệp vụ của hệ thống đều là Stateless Microservice và triển khai trên mô hình k8s nên khi lượng truy cập sử dụng tăng thì hệ thống sẽ tự động giãn nở (scaling-out) theo cấu hình mà người quản trị hệ thống thiết lập. Các thành phần </w:t>
      </w:r>
      <w:r w:rsidRPr="00FF5659">
        <w:rPr>
          <w:sz w:val="26"/>
          <w:szCs w:val="26"/>
        </w:rPr>
        <w:lastRenderedPageBreak/>
        <w:t>khác của hệ thống (API Gateway, Services Registry, Kafka, EFK, Distributed caching, …) đều có khả năng mở rộng khi cần.</w:t>
      </w:r>
    </w:p>
    <w:p w14:paraId="42B94B40" w14:textId="0859F340" w:rsidR="00460027" w:rsidRDefault="00FD2E57" w:rsidP="00CC72DC">
      <w:pPr>
        <w:pStyle w:val="Heading1"/>
        <w:numPr>
          <w:ilvl w:val="0"/>
          <w:numId w:val="19"/>
        </w:numPr>
        <w:ind w:left="567" w:hanging="425"/>
      </w:pPr>
      <w:bookmarkStart w:id="4" w:name="_Toc58412669"/>
      <w:r>
        <w:t>Kiến trúc dữ liệu</w:t>
      </w:r>
      <w:bookmarkEnd w:id="4"/>
    </w:p>
    <w:p w14:paraId="79713BC6" w14:textId="56C4EFCB" w:rsidR="00761302" w:rsidRDefault="00761302" w:rsidP="00DE768D">
      <w:pPr>
        <w:ind w:left="567"/>
        <w:jc w:val="center"/>
      </w:pPr>
    </w:p>
    <w:p w14:paraId="1C67A993" w14:textId="61F07E67" w:rsidR="00761302" w:rsidRPr="00090884" w:rsidRDefault="00090884" w:rsidP="00090884">
      <w:pPr>
        <w:ind w:left="567"/>
        <w:rPr>
          <w:b/>
          <w:bCs/>
        </w:rPr>
      </w:pPr>
      <w:r w:rsidRPr="00090884">
        <w:rPr>
          <w:b/>
          <w:bCs/>
        </w:rPr>
        <w:t>eSign Management Database (OracleDB)</w:t>
      </w:r>
    </w:p>
    <w:p w14:paraId="65753E79" w14:textId="4AA6DCD1" w:rsidR="00936D7C" w:rsidRDefault="002E09E0" w:rsidP="00C220C9">
      <w:r>
        <w:rPr>
          <w:noProof/>
        </w:rPr>
        <w:drawing>
          <wp:inline distT="0" distB="0" distL="0" distR="0" wp14:anchorId="0F72DC83" wp14:editId="0B294E20">
            <wp:extent cx="5943600" cy="44126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12615"/>
                    </a:xfrm>
                    <a:prstGeom prst="rect">
                      <a:avLst/>
                    </a:prstGeom>
                  </pic:spPr>
                </pic:pic>
              </a:graphicData>
            </a:graphic>
          </wp:inline>
        </w:drawing>
      </w:r>
    </w:p>
    <w:p w14:paraId="7E722ACB" w14:textId="7CE0AB06" w:rsidR="002E09E0" w:rsidRDefault="002E09E0" w:rsidP="00C220C9"/>
    <w:p w14:paraId="520DF9FE" w14:textId="7F2C9885" w:rsidR="002E09E0" w:rsidRDefault="002E09E0" w:rsidP="00C220C9">
      <w:r>
        <w:rPr>
          <w:noProof/>
        </w:rPr>
        <w:lastRenderedPageBreak/>
        <w:drawing>
          <wp:inline distT="0" distB="0" distL="0" distR="0" wp14:anchorId="6CE4235F" wp14:editId="072DD380">
            <wp:extent cx="4267200" cy="6410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7200" cy="6410325"/>
                    </a:xfrm>
                    <a:prstGeom prst="rect">
                      <a:avLst/>
                    </a:prstGeom>
                  </pic:spPr>
                </pic:pic>
              </a:graphicData>
            </a:graphic>
          </wp:inline>
        </w:drawing>
      </w:r>
    </w:p>
    <w:p w14:paraId="5DEAA7C8" w14:textId="71AD2867" w:rsidR="00936D7C" w:rsidRDefault="00F33B76" w:rsidP="002E09E0">
      <w:pPr>
        <w:ind w:firstLine="567"/>
        <w:rPr>
          <w:b/>
          <w:bCs/>
        </w:rPr>
      </w:pPr>
      <w:r w:rsidRPr="00F33B76">
        <w:rPr>
          <w:b/>
          <w:bCs/>
        </w:rPr>
        <w:t>eSign Service (MongoDB)</w:t>
      </w:r>
    </w:p>
    <w:p w14:paraId="4AE40857" w14:textId="14C78DDB" w:rsidR="00474999" w:rsidRDefault="00474999" w:rsidP="00C220C9">
      <w:pPr>
        <w:rPr>
          <w:b/>
          <w:bCs/>
        </w:rPr>
      </w:pPr>
      <w:r>
        <w:rPr>
          <w:noProof/>
        </w:rPr>
        <w:lastRenderedPageBreak/>
        <w:drawing>
          <wp:inline distT="0" distB="0" distL="0" distR="0" wp14:anchorId="4699BA10" wp14:editId="1283D7CC">
            <wp:extent cx="5534797" cy="3505689"/>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4797" cy="3505689"/>
                    </a:xfrm>
                    <a:prstGeom prst="rect">
                      <a:avLst/>
                    </a:prstGeom>
                  </pic:spPr>
                </pic:pic>
              </a:graphicData>
            </a:graphic>
          </wp:inline>
        </w:drawing>
      </w:r>
    </w:p>
    <w:p w14:paraId="04139D4C" w14:textId="35F615CA" w:rsidR="00F33B76" w:rsidRDefault="00E313CD" w:rsidP="00C220C9">
      <w:pPr>
        <w:rPr>
          <w:b/>
          <w:bCs/>
        </w:rPr>
      </w:pPr>
      <w:r>
        <w:rPr>
          <w:b/>
          <w:bCs/>
        </w:rPr>
        <w:tab/>
        <w:t>Authentication Service (OraceDB)</w:t>
      </w:r>
    </w:p>
    <w:p w14:paraId="3CAEBF40" w14:textId="1DDA6BCD" w:rsidR="00E313CD" w:rsidRPr="00F33B76" w:rsidRDefault="00E313CD" w:rsidP="00C220C9">
      <w:pPr>
        <w:rPr>
          <w:b/>
          <w:bCs/>
        </w:rPr>
      </w:pPr>
      <w:r>
        <w:rPr>
          <w:b/>
          <w:bCs/>
        </w:rPr>
        <w:tab/>
      </w:r>
      <w:r>
        <w:rPr>
          <w:noProof/>
        </w:rPr>
        <w:drawing>
          <wp:inline distT="0" distB="0" distL="0" distR="0" wp14:anchorId="736C951D" wp14:editId="57C4343E">
            <wp:extent cx="6242685" cy="1896816"/>
            <wp:effectExtent l="0" t="0" r="571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14438" cy="1918618"/>
                    </a:xfrm>
                    <a:prstGeom prst="rect">
                      <a:avLst/>
                    </a:prstGeom>
                    <a:noFill/>
                    <a:ln>
                      <a:noFill/>
                    </a:ln>
                  </pic:spPr>
                </pic:pic>
              </a:graphicData>
            </a:graphic>
          </wp:inline>
        </w:drawing>
      </w:r>
    </w:p>
    <w:p w14:paraId="1FB69318" w14:textId="77777777" w:rsidR="00590B4E" w:rsidRDefault="00590B4E" w:rsidP="00C220C9"/>
    <w:p w14:paraId="147E961E" w14:textId="2F2C3FB9" w:rsidR="000B4A4A" w:rsidRDefault="004177AC" w:rsidP="00CC72DC">
      <w:pPr>
        <w:pStyle w:val="Heading1"/>
        <w:numPr>
          <w:ilvl w:val="0"/>
          <w:numId w:val="19"/>
        </w:numPr>
        <w:ind w:left="567" w:hanging="425"/>
      </w:pPr>
      <w:bookmarkStart w:id="5" w:name="_Toc58412670"/>
      <w:r>
        <w:t>Kiến trúc triển khai</w:t>
      </w:r>
      <w:bookmarkEnd w:id="5"/>
    </w:p>
    <w:p w14:paraId="349AE843" w14:textId="6D233E4D" w:rsidR="00CA0109" w:rsidRDefault="00CA0109" w:rsidP="00CA0109">
      <w:pPr>
        <w:spacing w:before="288" w:after="120" w:line="360" w:lineRule="auto"/>
        <w:ind w:firstLine="567"/>
        <w:jc w:val="both"/>
        <w:rPr>
          <w:sz w:val="26"/>
          <w:szCs w:val="26"/>
        </w:rPr>
      </w:pPr>
      <w:r w:rsidRPr="00CA0109">
        <w:rPr>
          <w:sz w:val="26"/>
          <w:szCs w:val="26"/>
        </w:rPr>
        <w:t>Triển khai và vận hành là khâu quan trọng trong vòng đời phần mềm, với Microservice  để cung cấp đầy đủ thông tin cho đội triển khai và vận hành, tham khảo tài liệu chi tiết là Microservice  Deployment and Operation Guide. Còn trong phạm vi tài liệu này chỉ điểm qua để cung cấp góc nhìn và cách tiếp cận của Microservice  về vấn đề này.</w:t>
      </w:r>
    </w:p>
    <w:p w14:paraId="0D5EB1F2" w14:textId="77777777" w:rsidR="00F3358B" w:rsidRDefault="00F3358B" w:rsidP="00F3358B">
      <w:pPr>
        <w:pStyle w:val="Heading2"/>
        <w:keepNext w:val="0"/>
        <w:keepLines w:val="0"/>
        <w:numPr>
          <w:ilvl w:val="1"/>
          <w:numId w:val="37"/>
        </w:numPr>
        <w:suppressAutoHyphens/>
        <w:spacing w:before="120"/>
        <w:contextualSpacing/>
        <w:jc w:val="both"/>
      </w:pPr>
      <w:bookmarkStart w:id="6" w:name="_Toc55980851"/>
      <w:bookmarkStart w:id="7" w:name="_Hlk59631659"/>
      <w:r>
        <w:t>Kiến trúc triển khai</w:t>
      </w:r>
      <w:bookmarkEnd w:id="6"/>
    </w:p>
    <w:bookmarkEnd w:id="7"/>
    <w:p w14:paraId="7C1A05D5" w14:textId="77777777" w:rsidR="00F3358B" w:rsidRPr="00CA0109" w:rsidRDefault="00F3358B" w:rsidP="00CA0109">
      <w:pPr>
        <w:spacing w:before="288" w:after="120" w:line="360" w:lineRule="auto"/>
        <w:ind w:firstLine="567"/>
        <w:jc w:val="both"/>
        <w:rPr>
          <w:sz w:val="26"/>
          <w:szCs w:val="26"/>
        </w:rPr>
      </w:pPr>
    </w:p>
    <w:p w14:paraId="433C4842" w14:textId="7A049B2F" w:rsidR="006A6042" w:rsidRDefault="00694940" w:rsidP="00694940">
      <w:pPr>
        <w:spacing w:line="360" w:lineRule="auto"/>
        <w:ind w:firstLine="567"/>
        <w:jc w:val="center"/>
        <w:rPr>
          <w:sz w:val="26"/>
          <w:szCs w:val="26"/>
          <w:lang w:val="vi-VN"/>
        </w:rPr>
      </w:pPr>
      <w:r>
        <w:object w:dxaOrig="27166" w:dyaOrig="11100" w14:anchorId="29E26A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91.25pt" o:ole="">
            <v:imagedata r:id="rId16" o:title=""/>
          </v:shape>
          <o:OLEObject Type="Embed" ProgID="Visio.Drawing.15" ShapeID="_x0000_i1025" DrawAspect="Content" ObjectID="_1679489152" r:id="rId17"/>
        </w:object>
      </w:r>
    </w:p>
    <w:p w14:paraId="4C7C7C51" w14:textId="0CBF5FF5" w:rsidR="00230D09" w:rsidRPr="00230D09" w:rsidRDefault="00230D09" w:rsidP="00230D09">
      <w:pPr>
        <w:spacing w:line="360" w:lineRule="auto"/>
        <w:ind w:firstLine="567"/>
        <w:jc w:val="center"/>
        <w:rPr>
          <w:b/>
          <w:sz w:val="26"/>
          <w:szCs w:val="26"/>
          <w:lang w:val="vi-VN"/>
        </w:rPr>
      </w:pPr>
      <w:r w:rsidRPr="00230D09">
        <w:rPr>
          <w:b/>
          <w:sz w:val="26"/>
          <w:szCs w:val="26"/>
          <w:lang w:val="vi-VN"/>
        </w:rPr>
        <w:t>Hình 3 – Mô hình triển khai</w:t>
      </w:r>
    </w:p>
    <w:p w14:paraId="7682359F" w14:textId="1C6D5A39" w:rsidR="00694940" w:rsidRPr="00694940" w:rsidRDefault="00694940" w:rsidP="00694940">
      <w:pPr>
        <w:spacing w:before="288" w:after="120" w:line="360" w:lineRule="auto"/>
        <w:ind w:firstLine="720"/>
        <w:jc w:val="both"/>
        <w:rPr>
          <w:sz w:val="26"/>
          <w:szCs w:val="26"/>
        </w:rPr>
      </w:pPr>
      <w:r w:rsidRPr="00694940">
        <w:rPr>
          <w:sz w:val="26"/>
          <w:szCs w:val="26"/>
        </w:rPr>
        <w:t>Mô hình triển khai được chia làm thành 04 thành phần chính. Thành phần triển khai ứng dụng bao gồm các microservice được triển khai trên nền tảng Kubernetes, Oracle database, Mongo database, hệ thống lưu trữ Object Storage, hệ thống Caching Redis,hệ thống Message Broker Kafka. Thành phần nền tảng đảm bảo hạ tầng ổn định bao gồm Network và Firewall.</w:t>
      </w:r>
    </w:p>
    <w:p w14:paraId="6EFE5209" w14:textId="77777777" w:rsidR="00694940" w:rsidRPr="00694940" w:rsidRDefault="00694940" w:rsidP="00694940">
      <w:pPr>
        <w:spacing w:before="288" w:after="120" w:line="360" w:lineRule="auto"/>
        <w:ind w:firstLine="720"/>
        <w:jc w:val="both"/>
        <w:rPr>
          <w:sz w:val="26"/>
          <w:szCs w:val="26"/>
        </w:rPr>
      </w:pPr>
      <w:r w:rsidRPr="00694940">
        <w:rPr>
          <w:sz w:val="26"/>
          <w:szCs w:val="26"/>
        </w:rPr>
        <w:t xml:space="preserve">Toàn bộ các microservice của hệ thống đều được triển khai trên các worker node của hệ thống Kubernetes và chạy ít nhất 02 pod và có khả năng co dãn để đảm bảo năng lực và tính sẵn sàng của các dịch vụ. Ngoài ra mỗi Pod đều có cơ chế Healthy Check để tự động khôi phục dịch vụ nếu có thể xảy ra. Hệ thống Kubernetes hỗ trợ cơ chế Rolling Update giúp tự động hóa nâng cấp phiên bản mà không gây Downtime. Hệ thống Kubernetes đã được tích hợp quy trình chuỗi tích hợp liên tục bao gồm Automation Test và lưu trữ phiên bản theo </w:t>
      </w:r>
      <w:sdt>
        <w:sdtPr>
          <w:rPr>
            <w:sz w:val="26"/>
            <w:szCs w:val="26"/>
          </w:rPr>
          <w:tag w:val="goog_rdk_23"/>
          <w:id w:val="-286813803"/>
        </w:sdtPr>
        <w:sdtEndPr/>
        <w:sdtContent/>
      </w:sdt>
      <w:r w:rsidRPr="00694940">
        <w:rPr>
          <w:sz w:val="26"/>
          <w:szCs w:val="26"/>
        </w:rPr>
        <w:t>quy định chung của tổng công ty.</w:t>
      </w:r>
    </w:p>
    <w:p w14:paraId="2D9E263F" w14:textId="77777777" w:rsidR="00694940" w:rsidRPr="00694940" w:rsidRDefault="00694940" w:rsidP="00694940">
      <w:pPr>
        <w:spacing w:before="288" w:after="120" w:line="360" w:lineRule="auto"/>
        <w:ind w:firstLine="720"/>
        <w:jc w:val="both"/>
        <w:rPr>
          <w:sz w:val="26"/>
          <w:szCs w:val="26"/>
        </w:rPr>
      </w:pPr>
      <w:r w:rsidRPr="00694940">
        <w:rPr>
          <w:sz w:val="26"/>
          <w:szCs w:val="26"/>
        </w:rPr>
        <w:t>Toàn bộ các database bao gồm Oracle DB  và mongo database được triển khai theo mô hình cluster nhằm tăng khả năng đáp ứng và tính sẵn sàng của dữ liệu và có khả năng chia tải cho các thành phần phụ.</w:t>
      </w:r>
    </w:p>
    <w:p w14:paraId="272E05D8" w14:textId="77777777" w:rsidR="00694940" w:rsidRPr="00694940" w:rsidRDefault="00694940" w:rsidP="00694940">
      <w:pPr>
        <w:spacing w:before="288" w:after="120" w:line="360" w:lineRule="auto"/>
        <w:ind w:firstLine="720"/>
        <w:jc w:val="both"/>
        <w:rPr>
          <w:sz w:val="26"/>
          <w:szCs w:val="26"/>
        </w:rPr>
      </w:pPr>
      <w:r w:rsidRPr="00694940">
        <w:rPr>
          <w:sz w:val="26"/>
          <w:szCs w:val="26"/>
        </w:rPr>
        <w:lastRenderedPageBreak/>
        <w:t>Hệ thống lưu trữ Object Storage MinIO (Cluster) hỗ trợ giao thức S3 protocol theo chuẩn lưu trữ phổ biến hiện nay giúp tương thích tích hợp dễ dàng với các thành phần Microservice. Hệ thống lưu trữ cung cấp đầy đủ các tính năng lưu trữ hiển thị, khởi tạo đường dẫn download tạm thời, lưu trữ sẵn sàng cao cho các hợp đồng phát sinh ở hệ thống eContract.</w:t>
      </w:r>
    </w:p>
    <w:p w14:paraId="2BA309D5" w14:textId="77777777" w:rsidR="00694940" w:rsidRPr="00694940" w:rsidRDefault="00694940" w:rsidP="00694940">
      <w:pPr>
        <w:spacing w:before="288" w:after="120" w:line="360" w:lineRule="auto"/>
        <w:ind w:firstLine="720"/>
        <w:jc w:val="both"/>
        <w:rPr>
          <w:sz w:val="26"/>
          <w:szCs w:val="26"/>
        </w:rPr>
      </w:pPr>
      <w:r w:rsidRPr="00694940">
        <w:rPr>
          <w:sz w:val="26"/>
          <w:szCs w:val="26"/>
        </w:rPr>
        <w:t xml:space="preserve">Hệ thống middle service bao gồm Redis và Kafka xây dựng theo giải pháp Cluster với cơ chế Cache và Message Broker giữa các Microservice giúp đảm bảo dữ liệu trao đổi luôn nhanh và sẵn sàng </w:t>
      </w:r>
      <w:sdt>
        <w:sdtPr>
          <w:rPr>
            <w:sz w:val="26"/>
            <w:szCs w:val="26"/>
          </w:rPr>
          <w:tag w:val="goog_rdk_24"/>
          <w:id w:val="-1471743883"/>
        </w:sdtPr>
        <w:sdtEndPr/>
        <w:sdtContent/>
      </w:sdt>
      <w:r w:rsidRPr="00694940">
        <w:rPr>
          <w:sz w:val="26"/>
          <w:szCs w:val="26"/>
        </w:rPr>
        <w:t xml:space="preserve">tin cậy </w:t>
      </w:r>
    </w:p>
    <w:p w14:paraId="77941422" w14:textId="62ABE26E" w:rsidR="00694940" w:rsidRPr="00694940" w:rsidRDefault="00694940" w:rsidP="00694940">
      <w:pPr>
        <w:spacing w:before="288" w:after="120" w:line="360" w:lineRule="auto"/>
        <w:ind w:firstLine="720"/>
        <w:jc w:val="both"/>
        <w:rPr>
          <w:sz w:val="26"/>
          <w:szCs w:val="26"/>
        </w:rPr>
      </w:pPr>
      <w:r w:rsidRPr="00694940">
        <w:rPr>
          <w:sz w:val="26"/>
          <w:szCs w:val="26"/>
        </w:rPr>
        <w:t xml:space="preserve">Hệ thống Network Firewall cung cấp trao đổi dữ liệu với băng thông cao (10Gbps) cùng hệ thống Firewall IDS/IPS giúp đảm bảo an toàn bảo mật phía ngoài Internet truy cập vào hệ thống Core </w:t>
      </w:r>
      <w:r w:rsidR="0016732F">
        <w:rPr>
          <w:sz w:val="26"/>
          <w:szCs w:val="26"/>
        </w:rPr>
        <w:t>eSign</w:t>
      </w:r>
      <w:r w:rsidRPr="00694940">
        <w:rPr>
          <w:sz w:val="26"/>
          <w:szCs w:val="26"/>
        </w:rPr>
        <w:t>.</w:t>
      </w:r>
    </w:p>
    <w:p w14:paraId="111570A7" w14:textId="77777777" w:rsidR="00F3358B" w:rsidRDefault="00F3358B" w:rsidP="00F3358B">
      <w:pPr>
        <w:pStyle w:val="Heading2"/>
        <w:keepNext w:val="0"/>
        <w:keepLines w:val="0"/>
        <w:numPr>
          <w:ilvl w:val="1"/>
          <w:numId w:val="37"/>
        </w:numPr>
        <w:suppressAutoHyphens/>
        <w:spacing w:before="120"/>
        <w:contextualSpacing/>
        <w:jc w:val="both"/>
      </w:pPr>
      <w:bookmarkStart w:id="8" w:name="_Toc55980852"/>
      <w:r>
        <w:t>Cách thức triển khai MICROSERVICE</w:t>
      </w:r>
      <w:bookmarkEnd w:id="8"/>
    </w:p>
    <w:p w14:paraId="7E8F663E" w14:textId="77777777" w:rsidR="00F3358B" w:rsidRDefault="00F3358B" w:rsidP="00F3358B">
      <w:pPr>
        <w:spacing w:before="288" w:after="120" w:line="360" w:lineRule="auto"/>
        <w:ind w:firstLine="720"/>
        <w:jc w:val="both"/>
      </w:pPr>
      <w:r>
        <w:t>Các Microservice  hướng đến việc triển khai CI/CD với đầy đủ 3 giai đoạn:</w:t>
      </w:r>
    </w:p>
    <w:p w14:paraId="5E5265D6" w14:textId="77777777" w:rsidR="00F3358B" w:rsidRDefault="00F3358B" w:rsidP="00F3358B">
      <w:pPr>
        <w:spacing w:before="288" w:after="120" w:line="360" w:lineRule="auto"/>
        <w:ind w:firstLine="720"/>
        <w:jc w:val="both"/>
      </w:pPr>
      <w:r>
        <w:t>CI – Continuous Integration: Microservice  được build và chạy kiểm thử một cách tự động.</w:t>
      </w:r>
    </w:p>
    <w:p w14:paraId="1A19B2C3" w14:textId="77777777" w:rsidR="00F3358B" w:rsidRDefault="00F3358B" w:rsidP="00F3358B">
      <w:pPr>
        <w:spacing w:before="288" w:after="120" w:line="360" w:lineRule="auto"/>
        <w:ind w:firstLine="720"/>
        <w:jc w:val="both"/>
      </w:pPr>
      <w:r>
        <w:t>CD – Continuous Delivery: Microservice  được triển khai trên các môi trường test một cách tự động.</w:t>
      </w:r>
    </w:p>
    <w:p w14:paraId="66EBAB85" w14:textId="77777777" w:rsidR="00F3358B" w:rsidRDefault="00F3358B" w:rsidP="00F3358B">
      <w:pPr>
        <w:keepNext/>
        <w:spacing w:before="120" w:line="360" w:lineRule="auto"/>
        <w:ind w:firstLine="360"/>
        <w:jc w:val="center"/>
      </w:pPr>
      <w:r>
        <w:rPr>
          <w:noProof/>
        </w:rPr>
        <w:drawing>
          <wp:inline distT="0" distB="0" distL="0" distR="0" wp14:anchorId="3BC63478" wp14:editId="3DD7A0DB">
            <wp:extent cx="4289425" cy="2141220"/>
            <wp:effectExtent l="0" t="0" r="0" b="0"/>
            <wp:docPr id="430"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8"/>
                    <a:srcRect/>
                    <a:stretch>
                      <a:fillRect/>
                    </a:stretch>
                  </pic:blipFill>
                  <pic:spPr>
                    <a:xfrm>
                      <a:off x="0" y="0"/>
                      <a:ext cx="4289425" cy="2141220"/>
                    </a:xfrm>
                    <a:prstGeom prst="rect">
                      <a:avLst/>
                    </a:prstGeom>
                    <a:ln/>
                  </pic:spPr>
                </pic:pic>
              </a:graphicData>
            </a:graphic>
          </wp:inline>
        </w:drawing>
      </w:r>
    </w:p>
    <w:p w14:paraId="7A1FEE7F" w14:textId="77777777" w:rsidR="00F3358B" w:rsidRDefault="00F3358B" w:rsidP="00F3358B">
      <w:pPr>
        <w:pBdr>
          <w:top w:val="nil"/>
          <w:left w:val="nil"/>
          <w:bottom w:val="nil"/>
          <w:right w:val="nil"/>
          <w:between w:val="nil"/>
        </w:pBdr>
        <w:jc w:val="center"/>
        <w:rPr>
          <w:b/>
          <w:color w:val="000000"/>
          <w:sz w:val="20"/>
          <w:szCs w:val="20"/>
        </w:rPr>
      </w:pPr>
      <w:r>
        <w:rPr>
          <w:b/>
          <w:color w:val="000000"/>
          <w:sz w:val="20"/>
          <w:szCs w:val="20"/>
        </w:rPr>
        <w:t>Hình 12: Continuous Integration and Delivery</w:t>
      </w:r>
    </w:p>
    <w:p w14:paraId="360D6E88" w14:textId="77777777" w:rsidR="00F3358B" w:rsidRDefault="00F3358B" w:rsidP="00F3358B">
      <w:pPr>
        <w:spacing w:before="288" w:after="120" w:line="360" w:lineRule="auto"/>
        <w:ind w:firstLine="720"/>
        <w:jc w:val="both"/>
      </w:pPr>
      <w:r>
        <w:lastRenderedPageBreak/>
        <w:t>CD – Continuous Deployment: Microservice  có khả năng golive bất kỳ thời điểm nào và có khả năng golive nhiều lần trong ngày.</w:t>
      </w:r>
    </w:p>
    <w:p w14:paraId="3C561C91" w14:textId="77777777" w:rsidR="00F3358B" w:rsidRDefault="00F3358B" w:rsidP="00F3358B">
      <w:pPr>
        <w:keepNext/>
        <w:tabs>
          <w:tab w:val="left" w:pos="800"/>
        </w:tabs>
        <w:spacing w:line="360" w:lineRule="auto"/>
        <w:ind w:firstLine="709"/>
        <w:jc w:val="center"/>
      </w:pPr>
      <w:r>
        <w:rPr>
          <w:noProof/>
        </w:rPr>
        <w:drawing>
          <wp:inline distT="0" distB="0" distL="0" distR="0" wp14:anchorId="1442D36B" wp14:editId="62B56BE3">
            <wp:extent cx="3251941" cy="3251941"/>
            <wp:effectExtent l="3175" t="3175" r="3175" b="3175"/>
            <wp:docPr id="43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3251941" cy="3251941"/>
                    </a:xfrm>
                    <a:prstGeom prst="rect">
                      <a:avLst/>
                    </a:prstGeom>
                    <a:ln w="3175">
                      <a:solidFill>
                        <a:srgbClr val="000000"/>
                      </a:solidFill>
                      <a:prstDash val="solid"/>
                    </a:ln>
                  </pic:spPr>
                </pic:pic>
              </a:graphicData>
            </a:graphic>
          </wp:inline>
        </w:drawing>
      </w:r>
    </w:p>
    <w:p w14:paraId="4E92B340" w14:textId="77777777" w:rsidR="00F3358B" w:rsidRDefault="00F3358B" w:rsidP="00F3358B">
      <w:pPr>
        <w:pBdr>
          <w:top w:val="nil"/>
          <w:left w:val="nil"/>
          <w:bottom w:val="nil"/>
          <w:right w:val="nil"/>
          <w:between w:val="nil"/>
        </w:pBdr>
        <w:jc w:val="center"/>
        <w:rPr>
          <w:b/>
          <w:color w:val="000000"/>
        </w:rPr>
      </w:pPr>
      <w:r>
        <w:rPr>
          <w:b/>
          <w:color w:val="000000"/>
          <w:sz w:val="20"/>
          <w:szCs w:val="20"/>
        </w:rPr>
        <w:t>Hình 13: Mô hình CD</w:t>
      </w:r>
    </w:p>
    <w:p w14:paraId="6CF39083" w14:textId="77777777" w:rsidR="00F3358B" w:rsidRDefault="00F3358B" w:rsidP="00F3358B">
      <w:pPr>
        <w:spacing w:line="14" w:lineRule="auto"/>
        <w:rPr>
          <w:b/>
        </w:rPr>
      </w:pPr>
    </w:p>
    <w:p w14:paraId="56FBF1DE" w14:textId="5F211D3E" w:rsidR="00F3358B" w:rsidRDefault="009813F3" w:rsidP="00F3358B">
      <w:pPr>
        <w:keepNext/>
        <w:spacing w:line="235" w:lineRule="auto"/>
        <w:ind w:left="100"/>
        <w:jc w:val="center"/>
      </w:pPr>
      <w:r>
        <w:object w:dxaOrig="18061" w:dyaOrig="7396" w14:anchorId="578EBD4E">
          <v:shape id="_x0000_i1026" type="#_x0000_t75" style="width:468pt;height:191.25pt" o:ole="">
            <v:imagedata r:id="rId20" o:title=""/>
          </v:shape>
          <o:OLEObject Type="Embed" ProgID="Visio.Drawing.15" ShapeID="_x0000_i1026" DrawAspect="Content" ObjectID="_1679489153" r:id="rId21"/>
        </w:object>
      </w:r>
    </w:p>
    <w:p w14:paraId="1A7AAA4B" w14:textId="6D4563ED" w:rsidR="00F3358B" w:rsidRDefault="00F3358B" w:rsidP="00F3358B">
      <w:pPr>
        <w:pBdr>
          <w:top w:val="nil"/>
          <w:left w:val="nil"/>
          <w:bottom w:val="nil"/>
          <w:right w:val="nil"/>
          <w:between w:val="nil"/>
        </w:pBdr>
        <w:jc w:val="center"/>
        <w:rPr>
          <w:b/>
          <w:color w:val="000000"/>
          <w:sz w:val="20"/>
          <w:szCs w:val="20"/>
        </w:rPr>
      </w:pPr>
      <w:r>
        <w:rPr>
          <w:b/>
          <w:color w:val="000000"/>
          <w:sz w:val="20"/>
          <w:szCs w:val="20"/>
        </w:rPr>
        <w:t xml:space="preserve">Hình 14: Sơ đồ khối triển khai hệ thống </w:t>
      </w:r>
      <w:r w:rsidR="0058142A">
        <w:rPr>
          <w:b/>
          <w:color w:val="000000"/>
          <w:sz w:val="20"/>
          <w:szCs w:val="20"/>
        </w:rPr>
        <w:t>Ký điện tử</w:t>
      </w:r>
    </w:p>
    <w:p w14:paraId="6EE3AE26" w14:textId="77777777" w:rsidR="00F3358B" w:rsidRDefault="00F3358B" w:rsidP="00F3358B">
      <w:pPr>
        <w:spacing w:line="179" w:lineRule="auto"/>
      </w:pPr>
    </w:p>
    <w:p w14:paraId="2F9CDCC5" w14:textId="77777777" w:rsidR="00F3358B" w:rsidRDefault="00F3358B" w:rsidP="00F3358B">
      <w:pPr>
        <w:pStyle w:val="Heading2"/>
        <w:keepNext w:val="0"/>
        <w:keepLines w:val="0"/>
        <w:numPr>
          <w:ilvl w:val="1"/>
          <w:numId w:val="37"/>
        </w:numPr>
        <w:suppressAutoHyphens/>
        <w:spacing w:before="120"/>
        <w:contextualSpacing/>
        <w:jc w:val="both"/>
      </w:pPr>
      <w:bookmarkStart w:id="9" w:name="_Toc55980853"/>
      <w:r>
        <w:t>Vận hành MICROSERVICE</w:t>
      </w:r>
      <w:bookmarkEnd w:id="9"/>
    </w:p>
    <w:p w14:paraId="2FCE39E0" w14:textId="77777777" w:rsidR="00F3358B" w:rsidRDefault="00F3358B" w:rsidP="00F3358B">
      <w:pPr>
        <w:spacing w:before="120" w:line="360" w:lineRule="auto"/>
        <w:ind w:firstLine="720"/>
        <w:jc w:val="both"/>
      </w:pPr>
      <w:r>
        <w:t>Trong khâu vận hành Microservice  thì có các mảng sau:</w:t>
      </w:r>
    </w:p>
    <w:p w14:paraId="158F04B8" w14:textId="77777777" w:rsidR="00F3358B" w:rsidRDefault="00F3358B" w:rsidP="00F3358B">
      <w:pPr>
        <w:rPr>
          <w:b/>
        </w:rPr>
      </w:pPr>
      <w:r>
        <w:rPr>
          <w:b/>
        </w:rPr>
        <w:t>Tracing</w:t>
      </w:r>
    </w:p>
    <w:p w14:paraId="2AB4BF1E" w14:textId="77777777" w:rsidR="00F3358B" w:rsidRDefault="00F3358B" w:rsidP="00F3358B">
      <w:pPr>
        <w:spacing w:line="360" w:lineRule="auto"/>
        <w:ind w:firstLine="720"/>
        <w:jc w:val="both"/>
      </w:pPr>
      <w:r>
        <w:lastRenderedPageBreak/>
        <w:t>Microservice  đồng bộ tất cả log của từng Microservice  lên hệ thống log tập trung là ELK. Các bản tin của cùng một giao dịch được liên kết với nhau thông qua một chuỗi ký tự duy nhất, do vậy khá dễ dàng trong việc truy vết giao dịch.</w:t>
      </w:r>
    </w:p>
    <w:p w14:paraId="7314A52E" w14:textId="77777777" w:rsidR="00F3358B" w:rsidRDefault="00F3358B" w:rsidP="00F3358B">
      <w:pPr>
        <w:spacing w:line="360" w:lineRule="auto"/>
        <w:ind w:firstLine="720"/>
        <w:jc w:val="both"/>
      </w:pPr>
      <w:r>
        <w:t>Bản tin truyền qua các Microservice  khác nhau của cùng một giao dịch cũng được liên kết với nhau thông qua một chuỗi ký tự duy nhất, giúp việc truy vết giao dịch dễ dàng.</w:t>
      </w:r>
    </w:p>
    <w:p w14:paraId="7A11DA42" w14:textId="77777777" w:rsidR="00F3358B" w:rsidRDefault="00F3358B" w:rsidP="00F3358B">
      <w:pPr>
        <w:spacing w:line="179" w:lineRule="auto"/>
      </w:pPr>
    </w:p>
    <w:p w14:paraId="19EEFC42" w14:textId="77777777" w:rsidR="00F3358B" w:rsidRDefault="00F3358B" w:rsidP="00F3358B">
      <w:pPr>
        <w:spacing w:line="200" w:lineRule="auto"/>
      </w:pPr>
    </w:p>
    <w:p w14:paraId="00502135" w14:textId="77777777" w:rsidR="00F3358B" w:rsidRDefault="00F3358B" w:rsidP="00F3358B">
      <w:pPr>
        <w:rPr>
          <w:b/>
        </w:rPr>
      </w:pPr>
      <w:r>
        <w:rPr>
          <w:b/>
        </w:rPr>
        <w:t>Monitoring</w:t>
      </w:r>
    </w:p>
    <w:p w14:paraId="1D16AEB2" w14:textId="77777777" w:rsidR="00F3358B" w:rsidRDefault="00F3358B" w:rsidP="00F3358B">
      <w:pPr>
        <w:spacing w:before="288" w:after="120" w:line="360" w:lineRule="auto"/>
        <w:ind w:firstLine="720"/>
        <w:jc w:val="both"/>
      </w:pPr>
      <w:r>
        <w:t>Tất cả Microservice , cũng như các server vệ tinh đều được giám sát real-time qua một ứng dụng tập trung đó là Grafana/Prometheus Server. Qua đây người vận hành có thể nắm được các thông số thiết yếu của một Microservice , từ đó có thể biết được ứng dụng có đang hoạt động bình thường hay không.</w:t>
      </w:r>
    </w:p>
    <w:p w14:paraId="0A389E3D" w14:textId="77777777" w:rsidR="00F3358B" w:rsidRDefault="00F3358B" w:rsidP="00F3358B">
      <w:pPr>
        <w:spacing w:before="288" w:after="120" w:line="360" w:lineRule="auto"/>
        <w:ind w:firstLine="720"/>
        <w:jc w:val="both"/>
      </w:pPr>
      <w:r>
        <w:t>Có nhiều thông số thuộc các mảng khác nhau được giám sát qua đây:</w:t>
      </w:r>
    </w:p>
    <w:p w14:paraId="391B352B" w14:textId="77777777" w:rsidR="00F3358B" w:rsidRDefault="00F3358B" w:rsidP="00F3358B">
      <w:pPr>
        <w:numPr>
          <w:ilvl w:val="0"/>
          <w:numId w:val="36"/>
        </w:numPr>
        <w:pBdr>
          <w:top w:val="nil"/>
          <w:left w:val="nil"/>
          <w:bottom w:val="nil"/>
          <w:right w:val="nil"/>
          <w:between w:val="nil"/>
        </w:pBdr>
        <w:spacing w:before="120" w:line="360" w:lineRule="auto"/>
        <w:jc w:val="both"/>
      </w:pPr>
      <w:r>
        <w:rPr>
          <w:color w:val="000000"/>
        </w:rPr>
        <w:t>Hạ tầng: CPU/RAM/Disk/Network</w:t>
      </w:r>
    </w:p>
    <w:p w14:paraId="63D39680" w14:textId="77777777" w:rsidR="00F3358B" w:rsidRDefault="00F3358B" w:rsidP="00F3358B">
      <w:pPr>
        <w:numPr>
          <w:ilvl w:val="0"/>
          <w:numId w:val="36"/>
        </w:numPr>
        <w:pBdr>
          <w:top w:val="nil"/>
          <w:left w:val="nil"/>
          <w:bottom w:val="nil"/>
          <w:right w:val="nil"/>
          <w:between w:val="nil"/>
        </w:pBdr>
        <w:spacing w:line="360" w:lineRule="auto"/>
        <w:jc w:val="both"/>
      </w:pPr>
      <w:r>
        <w:rPr>
          <w:color w:val="000000"/>
        </w:rPr>
        <w:t>Middleware: JVM Heap/Thread/GC/Class/Tomcat Thread/Tomcat Error/...</w:t>
      </w:r>
    </w:p>
    <w:p w14:paraId="47418B36" w14:textId="77777777" w:rsidR="00F3358B" w:rsidRDefault="00F3358B" w:rsidP="00F3358B">
      <w:pPr>
        <w:numPr>
          <w:ilvl w:val="0"/>
          <w:numId w:val="36"/>
        </w:numPr>
        <w:pBdr>
          <w:top w:val="nil"/>
          <w:left w:val="nil"/>
          <w:bottom w:val="nil"/>
          <w:right w:val="nil"/>
          <w:between w:val="nil"/>
        </w:pBdr>
        <w:spacing w:line="360" w:lineRule="auto"/>
        <w:jc w:val="both"/>
      </w:pPr>
      <w:r>
        <w:rPr>
          <w:color w:val="000000"/>
        </w:rPr>
        <w:t>Microservice : Uptime/Request/Response/Database/Error/...</w:t>
      </w:r>
    </w:p>
    <w:p w14:paraId="388660DF" w14:textId="77777777" w:rsidR="00F3358B" w:rsidRDefault="00F3358B" w:rsidP="00F3358B">
      <w:pPr>
        <w:keepNext/>
        <w:pBdr>
          <w:top w:val="nil"/>
          <w:left w:val="nil"/>
          <w:bottom w:val="nil"/>
          <w:right w:val="nil"/>
          <w:between w:val="nil"/>
        </w:pBdr>
        <w:jc w:val="both"/>
        <w:rPr>
          <w:color w:val="000000"/>
        </w:rPr>
      </w:pPr>
      <w:r>
        <w:rPr>
          <w:noProof/>
          <w:color w:val="000000"/>
        </w:rPr>
        <w:drawing>
          <wp:inline distT="0" distB="0" distL="0" distR="0" wp14:anchorId="7FAC6B73" wp14:editId="14A3216D">
            <wp:extent cx="5947410" cy="2683510"/>
            <wp:effectExtent l="0" t="0" r="0" b="0"/>
            <wp:docPr id="4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947410" cy="2683510"/>
                    </a:xfrm>
                    <a:prstGeom prst="rect">
                      <a:avLst/>
                    </a:prstGeom>
                    <a:ln/>
                  </pic:spPr>
                </pic:pic>
              </a:graphicData>
            </a:graphic>
          </wp:inline>
        </w:drawing>
      </w:r>
    </w:p>
    <w:p w14:paraId="163F2514" w14:textId="77777777" w:rsidR="00F3358B" w:rsidRDefault="00F3358B" w:rsidP="00F3358B">
      <w:pPr>
        <w:pBdr>
          <w:top w:val="nil"/>
          <w:left w:val="nil"/>
          <w:bottom w:val="nil"/>
          <w:right w:val="nil"/>
          <w:between w:val="nil"/>
        </w:pBdr>
        <w:jc w:val="center"/>
        <w:rPr>
          <w:b/>
          <w:color w:val="000000"/>
          <w:sz w:val="20"/>
          <w:szCs w:val="20"/>
        </w:rPr>
      </w:pPr>
      <w:r>
        <w:rPr>
          <w:b/>
          <w:color w:val="000000"/>
          <w:sz w:val="20"/>
          <w:szCs w:val="20"/>
        </w:rPr>
        <w:t>Hình 15: Giám sát Microservice  qua Grafana</w:t>
      </w:r>
    </w:p>
    <w:p w14:paraId="0F7E307C" w14:textId="77777777" w:rsidR="00F3358B" w:rsidRDefault="00F3358B" w:rsidP="00F3358B">
      <w:pPr>
        <w:spacing w:before="120" w:line="360" w:lineRule="auto"/>
        <w:ind w:firstLine="720"/>
        <w:jc w:val="both"/>
      </w:pPr>
      <w:r>
        <w:t xml:space="preserve">Cảnh báo là một phần quan trọng trong khâu vận hành, các Microservice  trang bị cho mình hệ thống cảnh báo qua Grafana Server. Mọi thông số giám sát được thì đều cảnh báo được, do vậy </w:t>
      </w:r>
      <w:r>
        <w:lastRenderedPageBreak/>
        <w:t>Microservice  có các cảnh báo ở đầy đủ các mức như phần giám sát: Hạ tầng, Middleware, Microservice .</w:t>
      </w:r>
    </w:p>
    <w:p w14:paraId="7716ABB5" w14:textId="77777777" w:rsidR="00F3358B" w:rsidRDefault="00F3358B" w:rsidP="00F3358B">
      <w:pPr>
        <w:spacing w:line="360" w:lineRule="auto"/>
        <w:ind w:firstLine="720"/>
        <w:jc w:val="both"/>
      </w:pPr>
      <w:r>
        <w:t>Cảnh báo hỗ trợ gửi thông qua các hình thức khác nhau: Email, SMS, Chat tool (nếu có), Jira (nếu tích hợp).</w:t>
      </w:r>
    </w:p>
    <w:p w14:paraId="72CB86E1" w14:textId="5DAEAC50" w:rsidR="004052A3" w:rsidRPr="00CA7271" w:rsidRDefault="004052A3" w:rsidP="00CA7271">
      <w:pPr>
        <w:spacing w:beforeLines="120" w:before="288" w:after="120" w:line="360" w:lineRule="auto"/>
        <w:ind w:firstLine="360"/>
        <w:jc w:val="both"/>
        <w:rPr>
          <w:sz w:val="26"/>
          <w:szCs w:val="26"/>
        </w:rPr>
      </w:pPr>
    </w:p>
    <w:p w14:paraId="7BC5F286" w14:textId="1947CE8C" w:rsidR="002F2A35" w:rsidRDefault="0011237B" w:rsidP="003D6890">
      <w:pPr>
        <w:pStyle w:val="Heading1"/>
        <w:jc w:val="center"/>
      </w:pPr>
      <w:bookmarkStart w:id="10" w:name="_Toc58412671"/>
      <w:r w:rsidRPr="003D6890">
        <w:t>PHỤ LỤC I: TỔNG QUAN SẢN PHẨM</w:t>
      </w:r>
      <w:bookmarkEnd w:id="10"/>
    </w:p>
    <w:p w14:paraId="55A549A8" w14:textId="77777777" w:rsidR="002F2A35" w:rsidRDefault="002F2A35" w:rsidP="002F2A35">
      <w:pPr>
        <w:pStyle w:val="Heading2"/>
        <w:numPr>
          <w:ilvl w:val="0"/>
          <w:numId w:val="20"/>
        </w:numPr>
        <w:ind w:left="567" w:hanging="567"/>
        <w:rPr>
          <w:rFonts w:cs="Times New Roman"/>
          <w:szCs w:val="24"/>
        </w:rPr>
      </w:pPr>
      <w:bookmarkStart w:id="11" w:name="_Toc58412672"/>
      <w:r>
        <w:rPr>
          <w:rFonts w:cs="Times New Roman"/>
          <w:szCs w:val="24"/>
        </w:rPr>
        <w:t>Giới thiệu sản phẩm</w:t>
      </w:r>
      <w:bookmarkEnd w:id="11"/>
    </w:p>
    <w:p w14:paraId="75185AF7" w14:textId="1C43EA0F" w:rsidR="00437207" w:rsidRPr="00437207" w:rsidRDefault="00437207" w:rsidP="00437207">
      <w:pPr>
        <w:spacing w:before="120" w:after="120" w:line="360" w:lineRule="auto"/>
        <w:ind w:firstLine="720"/>
        <w:jc w:val="both"/>
        <w:rPr>
          <w:sz w:val="26"/>
          <w:szCs w:val="26"/>
        </w:rPr>
      </w:pPr>
      <w:r w:rsidRPr="00437207">
        <w:rPr>
          <w:sz w:val="26"/>
          <w:szCs w:val="26"/>
        </w:rPr>
        <w:t xml:space="preserve">Giải pháp phần mềm </w:t>
      </w:r>
      <w:r w:rsidR="00943BBB">
        <w:rPr>
          <w:sz w:val="26"/>
          <w:szCs w:val="26"/>
        </w:rPr>
        <w:t>Ký điện tử</w:t>
      </w:r>
      <w:r w:rsidRPr="00437207">
        <w:rPr>
          <w:sz w:val="26"/>
          <w:szCs w:val="26"/>
        </w:rPr>
        <w:t xml:space="preserve"> của VNPT mà chúng tôi tạm đặt tên là </w:t>
      </w:r>
      <w:r w:rsidR="00943BBB">
        <w:rPr>
          <w:sz w:val="26"/>
          <w:szCs w:val="26"/>
        </w:rPr>
        <w:t>KÝ</w:t>
      </w:r>
      <w:r w:rsidRPr="00437207">
        <w:rPr>
          <w:sz w:val="26"/>
          <w:szCs w:val="26"/>
        </w:rPr>
        <w:t xml:space="preserve"> ĐIỆN TỬ, là hệ thống phần mềm </w:t>
      </w:r>
      <w:r w:rsidR="004C141A">
        <w:rPr>
          <w:sz w:val="26"/>
          <w:szCs w:val="26"/>
        </w:rPr>
        <w:t>thay thế chữ ký viết tay của cá nhân hay doanh nghiệp, giúp chứng thực tác giả đã ký vào dữ liệu đó</w:t>
      </w:r>
      <w:r w:rsidRPr="00437207">
        <w:rPr>
          <w:sz w:val="26"/>
          <w:szCs w:val="26"/>
        </w:rPr>
        <w:t xml:space="preserve">. </w:t>
      </w:r>
    </w:p>
    <w:p w14:paraId="4266AE11" w14:textId="78ACC036" w:rsidR="00437207" w:rsidRPr="00437207" w:rsidRDefault="00437207" w:rsidP="00437207">
      <w:pPr>
        <w:spacing w:before="120" w:after="120" w:line="360" w:lineRule="auto"/>
        <w:ind w:firstLine="720"/>
        <w:jc w:val="both"/>
        <w:rPr>
          <w:sz w:val="26"/>
          <w:szCs w:val="26"/>
        </w:rPr>
      </w:pPr>
      <w:r w:rsidRPr="00437207">
        <w:rPr>
          <w:sz w:val="26"/>
          <w:szCs w:val="26"/>
        </w:rPr>
        <w:t xml:space="preserve">Phần mềm </w:t>
      </w:r>
      <w:r w:rsidR="004C141A">
        <w:rPr>
          <w:sz w:val="26"/>
          <w:szCs w:val="26"/>
        </w:rPr>
        <w:t>Ký</w:t>
      </w:r>
      <w:r w:rsidRPr="00437207">
        <w:rPr>
          <w:sz w:val="26"/>
          <w:szCs w:val="26"/>
        </w:rPr>
        <w:t xml:space="preserve"> điện tử được thiết kế theo kiến trúc microservice, chạy trên nền tảng container cho phép tích hợp hoàn toàn đầy đủ trên hệ thống IDG của Công ty VNPT IT. Ngoài ra, nội dung hợp đồng sau khi ký kết và có hiệu lực thi hành sẽ được lưu trên hệ thống VNPT đảm bảo tính an toàn, minh bạch, không thể sửa đổi và nhất là có thể </w:t>
      </w:r>
      <w:sdt>
        <w:sdtPr>
          <w:rPr>
            <w:sz w:val="26"/>
            <w:szCs w:val="26"/>
          </w:rPr>
          <w:tag w:val="goog_rdk_3"/>
          <w:id w:val="277769247"/>
        </w:sdtPr>
        <w:sdtEndPr/>
        <w:sdtContent/>
      </w:sdt>
      <w:r w:rsidRPr="00437207">
        <w:rPr>
          <w:sz w:val="26"/>
          <w:szCs w:val="26"/>
        </w:rPr>
        <w:t>truy xuất dễ dàng bất cứ đâu.</w:t>
      </w:r>
    </w:p>
    <w:p w14:paraId="78309139" w14:textId="5B193C0C" w:rsidR="00437207" w:rsidRPr="00437207" w:rsidRDefault="00437207" w:rsidP="00437207">
      <w:pPr>
        <w:spacing w:before="120" w:after="120" w:line="360" w:lineRule="auto"/>
        <w:ind w:firstLine="720"/>
        <w:jc w:val="both"/>
        <w:rPr>
          <w:sz w:val="26"/>
          <w:szCs w:val="26"/>
        </w:rPr>
      </w:pPr>
      <w:r w:rsidRPr="00437207">
        <w:rPr>
          <w:sz w:val="26"/>
          <w:szCs w:val="26"/>
        </w:rPr>
        <w:t xml:space="preserve">Phần mềm </w:t>
      </w:r>
      <w:r w:rsidR="004C141A">
        <w:rPr>
          <w:sz w:val="26"/>
          <w:szCs w:val="26"/>
        </w:rPr>
        <w:t>Ký</w:t>
      </w:r>
      <w:r w:rsidRPr="00437207">
        <w:rPr>
          <w:sz w:val="26"/>
          <w:szCs w:val="26"/>
        </w:rPr>
        <w:t xml:space="preserve"> điện tử nhằm đáp ứng yêu cầu về pháp luật của nhà nước và quy định của Tập đoàn VNPT, Tổng công ty Vinaphone. </w:t>
      </w:r>
    </w:p>
    <w:p w14:paraId="7A4029BF" w14:textId="77777777" w:rsidR="00437207" w:rsidRPr="00437207" w:rsidRDefault="00437207" w:rsidP="00437207">
      <w:pPr>
        <w:spacing w:before="120" w:after="120" w:line="360" w:lineRule="auto"/>
        <w:ind w:firstLine="720"/>
        <w:jc w:val="both"/>
        <w:rPr>
          <w:sz w:val="26"/>
          <w:szCs w:val="26"/>
        </w:rPr>
      </w:pPr>
      <w:r w:rsidRPr="00437207">
        <w:rPr>
          <w:sz w:val="26"/>
          <w:szCs w:val="26"/>
        </w:rPr>
        <w:t>Trong đó bao gồm:</w:t>
      </w:r>
    </w:p>
    <w:p w14:paraId="0A8E6FEA" w14:textId="19D856E4" w:rsidR="00437207" w:rsidRDefault="00437207" w:rsidP="00437207">
      <w:pPr>
        <w:numPr>
          <w:ilvl w:val="0"/>
          <w:numId w:val="38"/>
        </w:numPr>
        <w:spacing w:line="360" w:lineRule="auto"/>
        <w:rPr>
          <w:sz w:val="26"/>
          <w:szCs w:val="26"/>
        </w:rPr>
      </w:pPr>
      <w:r w:rsidRPr="00437207">
        <w:rPr>
          <w:sz w:val="26"/>
          <w:szCs w:val="26"/>
        </w:rPr>
        <w:t xml:space="preserve">Quản lý khách hàng </w:t>
      </w:r>
    </w:p>
    <w:p w14:paraId="1B8A2167" w14:textId="1AA7FE88" w:rsidR="001837FD" w:rsidRDefault="001837FD" w:rsidP="00437207">
      <w:pPr>
        <w:numPr>
          <w:ilvl w:val="0"/>
          <w:numId w:val="38"/>
        </w:numPr>
        <w:spacing w:line="360" w:lineRule="auto"/>
        <w:rPr>
          <w:sz w:val="26"/>
          <w:szCs w:val="26"/>
        </w:rPr>
      </w:pPr>
      <w:r>
        <w:rPr>
          <w:sz w:val="26"/>
          <w:szCs w:val="26"/>
        </w:rPr>
        <w:t>Quản lý dịch vụ tích hợp</w:t>
      </w:r>
    </w:p>
    <w:p w14:paraId="39DC6273" w14:textId="7AD41EA8" w:rsidR="001837FD" w:rsidRDefault="001837FD" w:rsidP="00437207">
      <w:pPr>
        <w:numPr>
          <w:ilvl w:val="0"/>
          <w:numId w:val="38"/>
        </w:numPr>
        <w:spacing w:line="360" w:lineRule="auto"/>
        <w:rPr>
          <w:sz w:val="26"/>
          <w:szCs w:val="26"/>
        </w:rPr>
      </w:pPr>
      <w:r>
        <w:rPr>
          <w:sz w:val="26"/>
          <w:szCs w:val="26"/>
        </w:rPr>
        <w:t>Quản lý gói cước</w:t>
      </w:r>
    </w:p>
    <w:p w14:paraId="36A90CA4" w14:textId="3451AC7C" w:rsidR="001837FD" w:rsidRDefault="001837FD" w:rsidP="00437207">
      <w:pPr>
        <w:numPr>
          <w:ilvl w:val="0"/>
          <w:numId w:val="38"/>
        </w:numPr>
        <w:spacing w:line="360" w:lineRule="auto"/>
        <w:rPr>
          <w:sz w:val="26"/>
          <w:szCs w:val="26"/>
        </w:rPr>
      </w:pPr>
      <w:r>
        <w:rPr>
          <w:sz w:val="26"/>
          <w:szCs w:val="26"/>
        </w:rPr>
        <w:t>Quản lý dịch vụ sử dụng</w:t>
      </w:r>
    </w:p>
    <w:p w14:paraId="3C52D66E" w14:textId="754F64C8" w:rsidR="001837FD" w:rsidRDefault="001837FD" w:rsidP="00437207">
      <w:pPr>
        <w:numPr>
          <w:ilvl w:val="0"/>
          <w:numId w:val="38"/>
        </w:numPr>
        <w:spacing w:line="360" w:lineRule="auto"/>
        <w:rPr>
          <w:sz w:val="26"/>
          <w:szCs w:val="26"/>
        </w:rPr>
      </w:pPr>
      <w:r>
        <w:rPr>
          <w:sz w:val="26"/>
          <w:szCs w:val="26"/>
        </w:rPr>
        <w:t>Quản lý dịch vụ EKYC</w:t>
      </w:r>
    </w:p>
    <w:p w14:paraId="01DA5089" w14:textId="3E9BDE27" w:rsidR="001837FD" w:rsidRDefault="001837FD" w:rsidP="00437207">
      <w:pPr>
        <w:numPr>
          <w:ilvl w:val="0"/>
          <w:numId w:val="38"/>
        </w:numPr>
        <w:spacing w:line="360" w:lineRule="auto"/>
        <w:rPr>
          <w:sz w:val="26"/>
          <w:szCs w:val="26"/>
        </w:rPr>
      </w:pPr>
      <w:r>
        <w:rPr>
          <w:sz w:val="26"/>
          <w:szCs w:val="26"/>
        </w:rPr>
        <w:t>Quản lý tài liệu tích hợp, SDK</w:t>
      </w:r>
    </w:p>
    <w:p w14:paraId="7CA65B3A" w14:textId="5778D83A" w:rsidR="001837FD" w:rsidRDefault="001837FD" w:rsidP="00437207">
      <w:pPr>
        <w:numPr>
          <w:ilvl w:val="0"/>
          <w:numId w:val="38"/>
        </w:numPr>
        <w:spacing w:line="360" w:lineRule="auto"/>
        <w:rPr>
          <w:sz w:val="26"/>
          <w:szCs w:val="26"/>
        </w:rPr>
      </w:pPr>
      <w:r>
        <w:rPr>
          <w:sz w:val="26"/>
          <w:szCs w:val="26"/>
        </w:rPr>
        <w:t>Quản lý tài khoản</w:t>
      </w:r>
    </w:p>
    <w:p w14:paraId="520C11E5" w14:textId="17064804" w:rsidR="001837FD" w:rsidRDefault="001837FD" w:rsidP="00437207">
      <w:pPr>
        <w:numPr>
          <w:ilvl w:val="0"/>
          <w:numId w:val="38"/>
        </w:numPr>
        <w:spacing w:line="360" w:lineRule="auto"/>
        <w:rPr>
          <w:sz w:val="26"/>
          <w:szCs w:val="26"/>
        </w:rPr>
      </w:pPr>
      <w:r>
        <w:rPr>
          <w:sz w:val="26"/>
          <w:szCs w:val="26"/>
        </w:rPr>
        <w:t>Báo cáo thống kê</w:t>
      </w:r>
    </w:p>
    <w:p w14:paraId="67057BBF" w14:textId="3733D10F" w:rsidR="001837FD" w:rsidRDefault="001837FD" w:rsidP="00437207">
      <w:pPr>
        <w:numPr>
          <w:ilvl w:val="0"/>
          <w:numId w:val="38"/>
        </w:numPr>
        <w:spacing w:line="360" w:lineRule="auto"/>
        <w:rPr>
          <w:sz w:val="26"/>
          <w:szCs w:val="26"/>
        </w:rPr>
      </w:pPr>
      <w:r>
        <w:rPr>
          <w:sz w:val="26"/>
          <w:szCs w:val="26"/>
        </w:rPr>
        <w:lastRenderedPageBreak/>
        <w:t>Cấu hình hệ thống</w:t>
      </w:r>
    </w:p>
    <w:p w14:paraId="59E80683" w14:textId="5A30B6A6" w:rsidR="0051280C" w:rsidRDefault="0051280C" w:rsidP="00437207">
      <w:pPr>
        <w:numPr>
          <w:ilvl w:val="0"/>
          <w:numId w:val="38"/>
        </w:numPr>
        <w:spacing w:line="360" w:lineRule="auto"/>
        <w:rPr>
          <w:sz w:val="26"/>
          <w:szCs w:val="26"/>
        </w:rPr>
      </w:pPr>
      <w:r>
        <w:rPr>
          <w:sz w:val="26"/>
          <w:szCs w:val="26"/>
        </w:rPr>
        <w:t>Ký điện tử</w:t>
      </w:r>
    </w:p>
    <w:p w14:paraId="19DBEA6E" w14:textId="04BC045A" w:rsidR="0051280C" w:rsidRDefault="0051280C" w:rsidP="00437207">
      <w:pPr>
        <w:numPr>
          <w:ilvl w:val="0"/>
          <w:numId w:val="38"/>
        </w:numPr>
        <w:spacing w:line="360" w:lineRule="auto"/>
        <w:rPr>
          <w:sz w:val="26"/>
          <w:szCs w:val="26"/>
        </w:rPr>
      </w:pPr>
      <w:r>
        <w:rPr>
          <w:sz w:val="26"/>
          <w:szCs w:val="26"/>
        </w:rPr>
        <w:t>Lịch sử ký</w:t>
      </w:r>
    </w:p>
    <w:p w14:paraId="29C43A5A" w14:textId="13EB5793" w:rsidR="0051280C" w:rsidRDefault="0051280C" w:rsidP="00437207">
      <w:pPr>
        <w:numPr>
          <w:ilvl w:val="0"/>
          <w:numId w:val="38"/>
        </w:numPr>
        <w:spacing w:line="360" w:lineRule="auto"/>
        <w:rPr>
          <w:sz w:val="26"/>
          <w:szCs w:val="26"/>
        </w:rPr>
      </w:pPr>
      <w:r>
        <w:rPr>
          <w:sz w:val="26"/>
          <w:szCs w:val="26"/>
        </w:rPr>
        <w:t>Quản lý tổ chức</w:t>
      </w:r>
    </w:p>
    <w:p w14:paraId="3BFF9E67" w14:textId="6F805831" w:rsidR="0051280C" w:rsidRDefault="0051280C" w:rsidP="00437207">
      <w:pPr>
        <w:numPr>
          <w:ilvl w:val="0"/>
          <w:numId w:val="38"/>
        </w:numPr>
        <w:spacing w:line="360" w:lineRule="auto"/>
        <w:rPr>
          <w:sz w:val="26"/>
          <w:szCs w:val="26"/>
        </w:rPr>
      </w:pPr>
      <w:r>
        <w:rPr>
          <w:sz w:val="26"/>
          <w:szCs w:val="26"/>
        </w:rPr>
        <w:t>Quản lý tài khoản thành viên</w:t>
      </w:r>
    </w:p>
    <w:p w14:paraId="21DAA5DF" w14:textId="1E415739" w:rsidR="0051280C" w:rsidRDefault="0051280C" w:rsidP="00437207">
      <w:pPr>
        <w:numPr>
          <w:ilvl w:val="0"/>
          <w:numId w:val="38"/>
        </w:numPr>
        <w:spacing w:line="360" w:lineRule="auto"/>
        <w:rPr>
          <w:sz w:val="26"/>
          <w:szCs w:val="26"/>
        </w:rPr>
      </w:pPr>
      <w:r>
        <w:rPr>
          <w:sz w:val="26"/>
          <w:szCs w:val="26"/>
        </w:rPr>
        <w:t>Quản lý gói dịch vụ</w:t>
      </w:r>
    </w:p>
    <w:p w14:paraId="4BBBE4DF" w14:textId="75D81405" w:rsidR="0051280C" w:rsidRDefault="0051280C" w:rsidP="00437207">
      <w:pPr>
        <w:numPr>
          <w:ilvl w:val="0"/>
          <w:numId w:val="38"/>
        </w:numPr>
        <w:spacing w:line="360" w:lineRule="auto"/>
        <w:rPr>
          <w:sz w:val="26"/>
          <w:szCs w:val="26"/>
        </w:rPr>
      </w:pPr>
      <w:r>
        <w:rPr>
          <w:sz w:val="26"/>
          <w:szCs w:val="26"/>
        </w:rPr>
        <w:t>Thông tin API Key</w:t>
      </w:r>
    </w:p>
    <w:p w14:paraId="7D84F315" w14:textId="196481E0" w:rsidR="0051280C" w:rsidRDefault="0051280C" w:rsidP="00437207">
      <w:pPr>
        <w:numPr>
          <w:ilvl w:val="0"/>
          <w:numId w:val="38"/>
        </w:numPr>
        <w:spacing w:line="360" w:lineRule="auto"/>
        <w:rPr>
          <w:sz w:val="26"/>
          <w:szCs w:val="26"/>
        </w:rPr>
      </w:pPr>
      <w:r>
        <w:rPr>
          <w:sz w:val="26"/>
          <w:szCs w:val="26"/>
        </w:rPr>
        <w:t>Báo cáo sản lượng</w:t>
      </w:r>
    </w:p>
    <w:p w14:paraId="2838E601" w14:textId="77777777" w:rsidR="00437207" w:rsidRPr="00437207" w:rsidRDefault="00437207" w:rsidP="00437207">
      <w:pPr>
        <w:rPr>
          <w:sz w:val="26"/>
          <w:szCs w:val="26"/>
        </w:rPr>
      </w:pPr>
      <w:r w:rsidRPr="00437207">
        <w:rPr>
          <w:sz w:val="26"/>
          <w:szCs w:val="26"/>
        </w:rPr>
        <w:t>Một số chức năng khác liên quan tới quản trị hệ thống</w:t>
      </w:r>
    </w:p>
    <w:p w14:paraId="1D18CDB5" w14:textId="77777777" w:rsidR="006F56C4" w:rsidRPr="0049097D" w:rsidRDefault="006F56C4" w:rsidP="002F2A35"/>
    <w:p w14:paraId="48750CCA" w14:textId="5856A572" w:rsidR="00533CD5" w:rsidRPr="00533CD5" w:rsidRDefault="002F2A35" w:rsidP="002F2A35">
      <w:pPr>
        <w:pStyle w:val="Heading2"/>
        <w:numPr>
          <w:ilvl w:val="0"/>
          <w:numId w:val="20"/>
        </w:numPr>
        <w:ind w:left="567" w:hanging="567"/>
        <w:rPr>
          <w:rFonts w:cs="Times New Roman"/>
          <w:szCs w:val="24"/>
        </w:rPr>
      </w:pPr>
      <w:bookmarkStart w:id="12" w:name="_Toc58412673"/>
      <w:r>
        <w:rPr>
          <w:rFonts w:cs="Times New Roman"/>
          <w:szCs w:val="24"/>
        </w:rPr>
        <w:t>Đối tượng sử dụng sản phẩm</w:t>
      </w:r>
      <w:bookmarkEnd w:id="12"/>
    </w:p>
    <w:p w14:paraId="386D1E70" w14:textId="2656B77D" w:rsidR="00533CD5" w:rsidRPr="007215A0" w:rsidRDefault="00533CD5" w:rsidP="00533CD5">
      <w:pPr>
        <w:keepNext/>
        <w:jc w:val="center"/>
        <w:rPr>
          <w:sz w:val="26"/>
          <w:szCs w:val="26"/>
        </w:rPr>
      </w:pPr>
    </w:p>
    <w:p w14:paraId="7A0C1DDA" w14:textId="64102CDA" w:rsidR="00FB297E" w:rsidRPr="00FB297E" w:rsidRDefault="00FB297E" w:rsidP="00FB297E">
      <w:pPr>
        <w:pStyle w:val="ListParagraph"/>
        <w:numPr>
          <w:ilvl w:val="0"/>
          <w:numId w:val="36"/>
        </w:numPr>
        <w:suppressAutoHyphens/>
        <w:spacing w:line="360" w:lineRule="auto"/>
        <w:jc w:val="both"/>
        <w:rPr>
          <w:sz w:val="26"/>
          <w:szCs w:val="26"/>
        </w:rPr>
      </w:pPr>
      <w:r w:rsidRPr="00FB297E">
        <w:rPr>
          <w:sz w:val="26"/>
          <w:szCs w:val="26"/>
        </w:rPr>
        <w:t xml:space="preserve">Hỗ trợ các cá nhân, tổ chức thực hiện </w:t>
      </w:r>
      <w:r w:rsidR="00B955D5">
        <w:rPr>
          <w:sz w:val="26"/>
          <w:szCs w:val="26"/>
        </w:rPr>
        <w:t xml:space="preserve">ký điện tử và </w:t>
      </w:r>
      <w:r w:rsidRPr="00FB297E">
        <w:rPr>
          <w:sz w:val="26"/>
          <w:szCs w:val="26"/>
        </w:rPr>
        <w:t xml:space="preserve">xác minh các </w:t>
      </w:r>
      <w:r w:rsidR="00B955D5">
        <w:rPr>
          <w:sz w:val="26"/>
          <w:szCs w:val="26"/>
        </w:rPr>
        <w:t>tài liệu</w:t>
      </w:r>
      <w:r w:rsidRPr="00FB297E">
        <w:rPr>
          <w:sz w:val="26"/>
          <w:szCs w:val="26"/>
        </w:rPr>
        <w:t xml:space="preserve"> một cách minh bạch, nhanh chóng, thuận tiện.</w:t>
      </w:r>
    </w:p>
    <w:p w14:paraId="612AF789" w14:textId="77777777" w:rsidR="002F2A35" w:rsidRPr="00184786" w:rsidRDefault="002F2A35" w:rsidP="002F2A35">
      <w:pPr>
        <w:pStyle w:val="Heading2"/>
        <w:numPr>
          <w:ilvl w:val="0"/>
          <w:numId w:val="20"/>
        </w:numPr>
        <w:ind w:left="567" w:hanging="567"/>
        <w:rPr>
          <w:rFonts w:cs="Times New Roman"/>
          <w:szCs w:val="24"/>
        </w:rPr>
      </w:pPr>
      <w:bookmarkStart w:id="13" w:name="_Toc58412674"/>
      <w:r>
        <w:rPr>
          <w:rFonts w:cs="Times New Roman"/>
          <w:szCs w:val="24"/>
        </w:rPr>
        <w:t>Tương tác sản phẩm</w:t>
      </w:r>
      <w:bookmarkEnd w:id="13"/>
    </w:p>
    <w:p w14:paraId="7CBE6A89" w14:textId="317D03FE" w:rsidR="00162C55" w:rsidRPr="007215A0" w:rsidRDefault="000919E5" w:rsidP="00162C55">
      <w:pPr>
        <w:keepNext/>
        <w:spacing w:before="120" w:after="120" w:line="360" w:lineRule="auto"/>
        <w:jc w:val="center"/>
        <w:rPr>
          <w:sz w:val="26"/>
          <w:szCs w:val="26"/>
        </w:rPr>
      </w:pPr>
      <w:r>
        <w:object w:dxaOrig="18061" w:dyaOrig="7396" w14:anchorId="307DB27C">
          <v:shape id="_x0000_i1027" type="#_x0000_t75" style="width:468pt;height:191.25pt" o:ole="">
            <v:imagedata r:id="rId23" o:title=""/>
          </v:shape>
          <o:OLEObject Type="Embed" ProgID="Visio.Drawing.15" ShapeID="_x0000_i1027" DrawAspect="Content" ObjectID="_1679489154" r:id="rId24"/>
        </w:object>
      </w:r>
    </w:p>
    <w:p w14:paraId="374920BC" w14:textId="0F1D72E3" w:rsidR="00B957DC" w:rsidRPr="00AA6541" w:rsidRDefault="00162C55" w:rsidP="00AA6541">
      <w:pPr>
        <w:pStyle w:val="Caption"/>
        <w:jc w:val="center"/>
        <w:rPr>
          <w:rFonts w:cs="Times New Roman"/>
          <w:sz w:val="26"/>
          <w:szCs w:val="26"/>
        </w:rPr>
      </w:pPr>
      <w:r w:rsidRPr="007215A0">
        <w:rPr>
          <w:rFonts w:cs="Times New Roman"/>
          <w:sz w:val="26"/>
          <w:szCs w:val="26"/>
        </w:rPr>
        <w:t xml:space="preserve">Hình </w:t>
      </w:r>
      <w:r w:rsidR="000B0FB1">
        <w:rPr>
          <w:rFonts w:cs="Times New Roman"/>
          <w:sz w:val="26"/>
          <w:szCs w:val="26"/>
          <w:lang w:val="vi-VN"/>
        </w:rPr>
        <w:t>6 -</w:t>
      </w:r>
      <w:r w:rsidRPr="007215A0">
        <w:rPr>
          <w:rFonts w:cs="Times New Roman"/>
          <w:sz w:val="26"/>
          <w:szCs w:val="26"/>
        </w:rPr>
        <w:t xml:space="preserve"> Mô hình tương tác sản phẩm</w:t>
      </w:r>
    </w:p>
    <w:p w14:paraId="5C77A796" w14:textId="77777777" w:rsidR="0084194F" w:rsidRPr="0084194F" w:rsidRDefault="0084194F"/>
    <w:p w14:paraId="5ED543F5" w14:textId="77777777" w:rsidR="00C279DA" w:rsidRDefault="00C279DA">
      <w:pPr>
        <w:spacing w:after="160" w:line="259" w:lineRule="auto"/>
        <w:rPr>
          <w:rFonts w:ascii="Arial" w:eastAsiaTheme="majorEastAsia" w:hAnsi="Arial" w:cstheme="majorBidi"/>
          <w:b/>
          <w:sz w:val="26"/>
          <w:szCs w:val="32"/>
        </w:rPr>
      </w:pPr>
      <w:r>
        <w:br w:type="page"/>
      </w:r>
    </w:p>
    <w:p w14:paraId="5FDD7FE0" w14:textId="6CE31624" w:rsidR="00676943" w:rsidRDefault="00676943" w:rsidP="00AA4416">
      <w:pPr>
        <w:pStyle w:val="Heading1"/>
        <w:jc w:val="center"/>
      </w:pPr>
      <w:bookmarkStart w:id="14" w:name="_Toc58412675"/>
      <w:r>
        <w:lastRenderedPageBreak/>
        <w:t>PHỤ LỤC I</w:t>
      </w:r>
      <w:r w:rsidR="003D6890">
        <w:t>I</w:t>
      </w:r>
      <w:r>
        <w:t>: TIÊU CHUẨN CHẤT LƯỢNG</w:t>
      </w:r>
      <w:bookmarkEnd w:id="14"/>
    </w:p>
    <w:p w14:paraId="2B45893E" w14:textId="77777777" w:rsidR="00FB7378" w:rsidRPr="007215A0" w:rsidRDefault="00FB7378" w:rsidP="00FB7378">
      <w:pPr>
        <w:spacing w:before="120" w:after="120" w:line="360" w:lineRule="auto"/>
        <w:ind w:firstLine="720"/>
        <w:jc w:val="both"/>
        <w:rPr>
          <w:sz w:val="26"/>
          <w:szCs w:val="26"/>
        </w:rPr>
      </w:pPr>
      <w:r w:rsidRPr="007215A0">
        <w:rPr>
          <w:sz w:val="26"/>
          <w:szCs w:val="26"/>
        </w:rPr>
        <w:t>Hệ thống cần thiết kế để đảm bảo các chất lượng như sau:</w:t>
      </w:r>
    </w:p>
    <w:p w14:paraId="25AED7C2" w14:textId="77777777" w:rsidR="00FB7378" w:rsidRPr="007215A0" w:rsidRDefault="00FB7378" w:rsidP="00FB7378">
      <w:pPr>
        <w:spacing w:line="166" w:lineRule="exact"/>
        <w:rPr>
          <w:b/>
          <w:sz w:val="26"/>
          <w:szCs w:val="26"/>
        </w:rPr>
      </w:pPr>
    </w:p>
    <w:p w14:paraId="3F97E4D9" w14:textId="22162C88" w:rsidR="00FB7378" w:rsidRPr="007215A0" w:rsidRDefault="00313F42" w:rsidP="003A4097">
      <w:pPr>
        <w:pStyle w:val="Heading2"/>
        <w:numPr>
          <w:ilvl w:val="0"/>
          <w:numId w:val="30"/>
        </w:numPr>
        <w:rPr>
          <w:sz w:val="26"/>
        </w:rPr>
      </w:pPr>
      <w:bookmarkStart w:id="15" w:name="_Toc49152125"/>
      <w:bookmarkStart w:id="16" w:name="_Toc58412676"/>
      <w:r>
        <w:rPr>
          <w:sz w:val="26"/>
        </w:rPr>
        <w:t>Hiệu</w:t>
      </w:r>
      <w:r>
        <w:rPr>
          <w:sz w:val="26"/>
          <w:lang w:val="vi-VN"/>
        </w:rPr>
        <w:t xml:space="preserve"> năng</w:t>
      </w:r>
      <w:bookmarkEnd w:id="15"/>
      <w:bookmarkEnd w:id="16"/>
    </w:p>
    <w:p w14:paraId="41333B96" w14:textId="77777777" w:rsidR="00FB7378" w:rsidRPr="007215A0" w:rsidRDefault="00FB7378" w:rsidP="00FB7378">
      <w:pPr>
        <w:spacing w:line="127" w:lineRule="exact"/>
        <w:rPr>
          <w:b/>
          <w:sz w:val="26"/>
          <w:szCs w:val="26"/>
        </w:rPr>
      </w:pPr>
    </w:p>
    <w:tbl>
      <w:tblPr>
        <w:tblStyle w:val="TableGrid"/>
        <w:tblW w:w="9299" w:type="dxa"/>
        <w:tblLook w:val="0000" w:firstRow="0" w:lastRow="0" w:firstColumn="0" w:lastColumn="0" w:noHBand="0" w:noVBand="0"/>
      </w:tblPr>
      <w:tblGrid>
        <w:gridCol w:w="1384"/>
        <w:gridCol w:w="2722"/>
        <w:gridCol w:w="5193"/>
      </w:tblGrid>
      <w:tr w:rsidR="00FB7378" w:rsidRPr="007215A0" w14:paraId="54C7FE07" w14:textId="77777777" w:rsidTr="00B66334">
        <w:tc>
          <w:tcPr>
            <w:tcW w:w="1384" w:type="dxa"/>
          </w:tcPr>
          <w:p w14:paraId="6581D2C4" w14:textId="77777777" w:rsidR="00FB7378" w:rsidRPr="007215A0" w:rsidRDefault="00FB7378" w:rsidP="00B66334">
            <w:pPr>
              <w:spacing w:line="276" w:lineRule="auto"/>
              <w:jc w:val="center"/>
              <w:rPr>
                <w:b/>
                <w:bCs/>
                <w:sz w:val="26"/>
                <w:szCs w:val="26"/>
              </w:rPr>
            </w:pPr>
            <w:r w:rsidRPr="007215A0">
              <w:rPr>
                <w:b/>
                <w:bCs/>
                <w:sz w:val="26"/>
                <w:szCs w:val="26"/>
              </w:rPr>
              <w:t>Mã</w:t>
            </w:r>
          </w:p>
        </w:tc>
        <w:tc>
          <w:tcPr>
            <w:tcW w:w="2722" w:type="dxa"/>
          </w:tcPr>
          <w:p w14:paraId="407F8AE9" w14:textId="77777777" w:rsidR="00FB7378" w:rsidRPr="007215A0" w:rsidRDefault="00FB7378" w:rsidP="00B66334">
            <w:pPr>
              <w:spacing w:line="276" w:lineRule="auto"/>
              <w:jc w:val="center"/>
              <w:rPr>
                <w:b/>
                <w:bCs/>
                <w:sz w:val="26"/>
                <w:szCs w:val="26"/>
              </w:rPr>
            </w:pPr>
            <w:r w:rsidRPr="007215A0">
              <w:rPr>
                <w:b/>
                <w:bCs/>
                <w:sz w:val="26"/>
                <w:szCs w:val="26"/>
              </w:rPr>
              <w:t>Yêu cầu</w:t>
            </w:r>
          </w:p>
        </w:tc>
        <w:tc>
          <w:tcPr>
            <w:tcW w:w="5193" w:type="dxa"/>
          </w:tcPr>
          <w:p w14:paraId="7800E116" w14:textId="77777777" w:rsidR="00FB7378" w:rsidRPr="007215A0" w:rsidRDefault="00FB7378" w:rsidP="00B66334">
            <w:pPr>
              <w:spacing w:line="276" w:lineRule="auto"/>
              <w:jc w:val="center"/>
              <w:rPr>
                <w:b/>
                <w:bCs/>
                <w:sz w:val="26"/>
                <w:szCs w:val="26"/>
              </w:rPr>
            </w:pPr>
            <w:r w:rsidRPr="007215A0">
              <w:rPr>
                <w:b/>
                <w:bCs/>
                <w:sz w:val="26"/>
                <w:szCs w:val="26"/>
              </w:rPr>
              <w:t>Đặc tả</w:t>
            </w:r>
          </w:p>
        </w:tc>
      </w:tr>
      <w:tr w:rsidR="00FB7378" w:rsidRPr="007215A0" w14:paraId="6A3C1724" w14:textId="77777777" w:rsidTr="00B66334">
        <w:trPr>
          <w:trHeight w:val="1260"/>
        </w:trPr>
        <w:tc>
          <w:tcPr>
            <w:tcW w:w="1384" w:type="dxa"/>
          </w:tcPr>
          <w:p w14:paraId="17694842" w14:textId="77777777" w:rsidR="00FB7378" w:rsidRPr="007215A0" w:rsidRDefault="00FB7378" w:rsidP="00B66334">
            <w:pPr>
              <w:spacing w:line="276" w:lineRule="auto"/>
              <w:jc w:val="center"/>
              <w:rPr>
                <w:sz w:val="26"/>
                <w:szCs w:val="26"/>
              </w:rPr>
            </w:pPr>
            <w:r w:rsidRPr="007215A0">
              <w:rPr>
                <w:sz w:val="26"/>
                <w:szCs w:val="26"/>
              </w:rPr>
              <w:t>1</w:t>
            </w:r>
          </w:p>
        </w:tc>
        <w:tc>
          <w:tcPr>
            <w:tcW w:w="2722" w:type="dxa"/>
          </w:tcPr>
          <w:p w14:paraId="3D05CD2A" w14:textId="77777777" w:rsidR="00FB7378" w:rsidRPr="007215A0" w:rsidRDefault="00FB7378" w:rsidP="00B66334">
            <w:pPr>
              <w:spacing w:before="120" w:line="276" w:lineRule="auto"/>
              <w:jc w:val="both"/>
              <w:rPr>
                <w:sz w:val="26"/>
                <w:szCs w:val="26"/>
              </w:rPr>
            </w:pPr>
            <w:r w:rsidRPr="007215A0">
              <w:rPr>
                <w:sz w:val="26"/>
                <w:szCs w:val="26"/>
              </w:rPr>
              <w:t>Yêu cầu về thời gian</w:t>
            </w:r>
          </w:p>
        </w:tc>
        <w:tc>
          <w:tcPr>
            <w:tcW w:w="5193" w:type="dxa"/>
          </w:tcPr>
          <w:p w14:paraId="229C9F26" w14:textId="77777777" w:rsidR="00FB7378" w:rsidRPr="007215A0" w:rsidRDefault="00FB7378" w:rsidP="00B66334">
            <w:pPr>
              <w:rPr>
                <w:sz w:val="26"/>
                <w:szCs w:val="26"/>
              </w:rPr>
            </w:pPr>
            <w:r w:rsidRPr="007215A0">
              <w:rPr>
                <w:sz w:val="26"/>
                <w:szCs w:val="26"/>
              </w:rPr>
              <w:t>Hệ thống đáp ứng các yêu cầu:</w:t>
            </w:r>
          </w:p>
          <w:p w14:paraId="1D05EDF9" w14:textId="74D55A28" w:rsidR="00FB7378" w:rsidRPr="007215A0" w:rsidRDefault="00FB7378" w:rsidP="00FB7378">
            <w:pPr>
              <w:keepNext/>
              <w:numPr>
                <w:ilvl w:val="0"/>
                <w:numId w:val="26"/>
              </w:numPr>
              <w:tabs>
                <w:tab w:val="clear" w:pos="927"/>
              </w:tabs>
              <w:spacing w:before="120" w:line="360" w:lineRule="auto"/>
              <w:ind w:left="436" w:hanging="270"/>
              <w:jc w:val="both"/>
              <w:rPr>
                <w:sz w:val="26"/>
                <w:szCs w:val="26"/>
              </w:rPr>
            </w:pPr>
            <w:r w:rsidRPr="007215A0">
              <w:rPr>
                <w:sz w:val="26"/>
                <w:szCs w:val="26"/>
              </w:rPr>
              <w:t xml:space="preserve">Thời gian cho phép để hiện thị đầy đủ trang thông tin/cổng thông tin điện tử tĩnh là </w:t>
            </w:r>
            <w:r w:rsidR="00635574">
              <w:rPr>
                <w:sz w:val="26"/>
                <w:szCs w:val="26"/>
              </w:rPr>
              <w:t>5</w:t>
            </w:r>
            <w:r w:rsidRPr="007215A0">
              <w:rPr>
                <w:sz w:val="26"/>
                <w:szCs w:val="26"/>
              </w:rPr>
              <w:t xml:space="preserve"> (s);</w:t>
            </w:r>
          </w:p>
          <w:p w14:paraId="0004C5C4" w14:textId="77777777" w:rsidR="00635574" w:rsidRDefault="00FB7378" w:rsidP="00635574">
            <w:pPr>
              <w:keepNext/>
              <w:numPr>
                <w:ilvl w:val="0"/>
                <w:numId w:val="26"/>
              </w:numPr>
              <w:tabs>
                <w:tab w:val="clear" w:pos="927"/>
              </w:tabs>
              <w:spacing w:before="120" w:line="360" w:lineRule="auto"/>
              <w:ind w:left="436" w:hanging="270"/>
              <w:jc w:val="both"/>
              <w:rPr>
                <w:sz w:val="26"/>
                <w:szCs w:val="26"/>
              </w:rPr>
            </w:pPr>
            <w:r w:rsidRPr="007215A0">
              <w:rPr>
                <w:sz w:val="26"/>
                <w:szCs w:val="26"/>
              </w:rPr>
              <w:t>Thời gian cho phép để gửi kết quả tìm kiếm thông tin là 10 (s)</w:t>
            </w:r>
          </w:p>
          <w:p w14:paraId="74E33AD6" w14:textId="750F5D99" w:rsidR="00635574" w:rsidRDefault="00635574" w:rsidP="00635574">
            <w:pPr>
              <w:keepNext/>
              <w:numPr>
                <w:ilvl w:val="0"/>
                <w:numId w:val="26"/>
              </w:numPr>
              <w:tabs>
                <w:tab w:val="clear" w:pos="927"/>
              </w:tabs>
              <w:spacing w:before="120" w:line="360" w:lineRule="auto"/>
              <w:ind w:left="436" w:hanging="270"/>
              <w:jc w:val="both"/>
              <w:rPr>
                <w:sz w:val="26"/>
                <w:szCs w:val="26"/>
              </w:rPr>
            </w:pPr>
            <w:r>
              <w:rPr>
                <w:sz w:val="26"/>
                <w:szCs w:val="26"/>
              </w:rPr>
              <w:t>Thời gian Xem chi tiết cấu hình là 7 (s)</w:t>
            </w:r>
          </w:p>
          <w:p w14:paraId="376061D2" w14:textId="77777777" w:rsidR="00635574" w:rsidRDefault="00635574" w:rsidP="00635574">
            <w:pPr>
              <w:keepNext/>
              <w:numPr>
                <w:ilvl w:val="0"/>
                <w:numId w:val="26"/>
              </w:numPr>
              <w:tabs>
                <w:tab w:val="clear" w:pos="927"/>
              </w:tabs>
              <w:spacing w:before="120" w:line="360" w:lineRule="auto"/>
              <w:ind w:left="436" w:hanging="270"/>
              <w:jc w:val="both"/>
              <w:rPr>
                <w:sz w:val="26"/>
                <w:szCs w:val="26"/>
              </w:rPr>
            </w:pPr>
            <w:r>
              <w:rPr>
                <w:sz w:val="26"/>
                <w:szCs w:val="26"/>
              </w:rPr>
              <w:t>Thời gian Xem tài liệu tích hợp là 7 (s)</w:t>
            </w:r>
          </w:p>
          <w:p w14:paraId="353E4D97" w14:textId="77777777" w:rsidR="00635574" w:rsidRDefault="00635574" w:rsidP="00635574">
            <w:pPr>
              <w:keepNext/>
              <w:numPr>
                <w:ilvl w:val="0"/>
                <w:numId w:val="26"/>
              </w:numPr>
              <w:tabs>
                <w:tab w:val="clear" w:pos="927"/>
              </w:tabs>
              <w:spacing w:before="120" w:line="360" w:lineRule="auto"/>
              <w:ind w:left="436" w:hanging="270"/>
              <w:jc w:val="both"/>
              <w:rPr>
                <w:sz w:val="26"/>
                <w:szCs w:val="26"/>
              </w:rPr>
            </w:pPr>
            <w:r>
              <w:rPr>
                <w:sz w:val="26"/>
                <w:szCs w:val="26"/>
              </w:rPr>
              <w:t>Thời gian truy cập màn hình ký điện tử 7 (s)</w:t>
            </w:r>
          </w:p>
          <w:p w14:paraId="21205FBF" w14:textId="77777777" w:rsidR="00635574" w:rsidRDefault="00635574" w:rsidP="00635574">
            <w:pPr>
              <w:keepNext/>
              <w:numPr>
                <w:ilvl w:val="0"/>
                <w:numId w:val="26"/>
              </w:numPr>
              <w:tabs>
                <w:tab w:val="clear" w:pos="927"/>
              </w:tabs>
              <w:spacing w:before="120" w:line="360" w:lineRule="auto"/>
              <w:ind w:left="436" w:hanging="270"/>
              <w:jc w:val="both"/>
              <w:rPr>
                <w:sz w:val="26"/>
                <w:szCs w:val="26"/>
              </w:rPr>
            </w:pPr>
            <w:r>
              <w:rPr>
                <w:sz w:val="26"/>
                <w:szCs w:val="26"/>
              </w:rPr>
              <w:t>Thời gian đăng nhập + truy cập dashboard 10 (s)</w:t>
            </w:r>
          </w:p>
          <w:p w14:paraId="599BA1C2" w14:textId="5E31D3DA" w:rsidR="00635574" w:rsidRDefault="00635574" w:rsidP="00635574">
            <w:pPr>
              <w:keepNext/>
              <w:numPr>
                <w:ilvl w:val="0"/>
                <w:numId w:val="26"/>
              </w:numPr>
              <w:tabs>
                <w:tab w:val="clear" w:pos="927"/>
              </w:tabs>
              <w:spacing w:before="120" w:line="360" w:lineRule="auto"/>
              <w:ind w:left="436" w:hanging="270"/>
              <w:jc w:val="both"/>
              <w:rPr>
                <w:sz w:val="26"/>
                <w:szCs w:val="26"/>
              </w:rPr>
            </w:pPr>
            <w:r w:rsidRPr="00635574">
              <w:rPr>
                <w:sz w:val="26"/>
                <w:szCs w:val="26"/>
              </w:rPr>
              <w:t>Thao tác ký điện tử (gồm upfile, nhập mã otp, thêm chữ ký, hoàn thành ký tài liệu) 1 file</w:t>
            </w:r>
            <w:r>
              <w:rPr>
                <w:sz w:val="26"/>
                <w:szCs w:val="26"/>
              </w:rPr>
              <w:t xml:space="preserve"> là 5 (s) mỗi chức năng (tùy thuộc vào dung lượng file up lên)</w:t>
            </w:r>
          </w:p>
          <w:p w14:paraId="1633D3A6" w14:textId="77777777" w:rsidR="00635574" w:rsidRDefault="00635574" w:rsidP="00635574">
            <w:pPr>
              <w:keepNext/>
              <w:numPr>
                <w:ilvl w:val="0"/>
                <w:numId w:val="26"/>
              </w:numPr>
              <w:tabs>
                <w:tab w:val="clear" w:pos="927"/>
              </w:tabs>
              <w:spacing w:before="120" w:line="360" w:lineRule="auto"/>
              <w:ind w:left="436" w:hanging="270"/>
              <w:jc w:val="both"/>
              <w:rPr>
                <w:sz w:val="26"/>
                <w:szCs w:val="26"/>
              </w:rPr>
            </w:pPr>
            <w:r>
              <w:rPr>
                <w:sz w:val="26"/>
                <w:szCs w:val="26"/>
              </w:rPr>
              <w:t>Thời gian Xem lịch sử ký điện tử 7 (s)</w:t>
            </w:r>
          </w:p>
          <w:p w14:paraId="07873D01" w14:textId="0E45D814" w:rsidR="00635574" w:rsidRPr="00635574" w:rsidRDefault="00635574" w:rsidP="00635574">
            <w:pPr>
              <w:keepNext/>
              <w:numPr>
                <w:ilvl w:val="0"/>
                <w:numId w:val="26"/>
              </w:numPr>
              <w:tabs>
                <w:tab w:val="clear" w:pos="927"/>
              </w:tabs>
              <w:spacing w:before="120" w:line="360" w:lineRule="auto"/>
              <w:ind w:left="436" w:hanging="270"/>
              <w:jc w:val="both"/>
              <w:rPr>
                <w:sz w:val="26"/>
                <w:szCs w:val="26"/>
              </w:rPr>
            </w:pPr>
            <w:r w:rsidRPr="007215A0">
              <w:rPr>
                <w:sz w:val="26"/>
                <w:szCs w:val="26"/>
              </w:rPr>
              <w:t>Thời gian cho phép để hệ thống phản hồi lại thông tin đã tiếp nhận yêu cầu xử lý từ phía người sử dụng</w:t>
            </w:r>
            <w:r>
              <w:rPr>
                <w:sz w:val="26"/>
                <w:szCs w:val="26"/>
              </w:rPr>
              <w:t xml:space="preserve"> là 5 (s)</w:t>
            </w:r>
          </w:p>
        </w:tc>
      </w:tr>
      <w:tr w:rsidR="00FB7378" w:rsidRPr="007215A0" w14:paraId="731B1E38" w14:textId="77777777" w:rsidTr="00B66334">
        <w:trPr>
          <w:trHeight w:val="776"/>
        </w:trPr>
        <w:tc>
          <w:tcPr>
            <w:tcW w:w="1384" w:type="dxa"/>
          </w:tcPr>
          <w:p w14:paraId="1E50C0BB" w14:textId="77777777" w:rsidR="00FB7378" w:rsidRPr="007215A0" w:rsidRDefault="00FB7378" w:rsidP="00B66334">
            <w:pPr>
              <w:spacing w:line="276" w:lineRule="auto"/>
              <w:jc w:val="center"/>
              <w:rPr>
                <w:sz w:val="26"/>
                <w:szCs w:val="26"/>
              </w:rPr>
            </w:pPr>
            <w:r w:rsidRPr="007215A0">
              <w:rPr>
                <w:sz w:val="26"/>
                <w:szCs w:val="26"/>
              </w:rPr>
              <w:t>2</w:t>
            </w:r>
          </w:p>
        </w:tc>
        <w:tc>
          <w:tcPr>
            <w:tcW w:w="2722" w:type="dxa"/>
          </w:tcPr>
          <w:p w14:paraId="1AFE9B0E" w14:textId="77777777" w:rsidR="00FB7378" w:rsidRPr="007215A0" w:rsidRDefault="00FB7378" w:rsidP="00B66334">
            <w:pPr>
              <w:spacing w:before="120" w:line="276" w:lineRule="auto"/>
              <w:jc w:val="both"/>
              <w:rPr>
                <w:sz w:val="26"/>
                <w:szCs w:val="26"/>
              </w:rPr>
            </w:pPr>
            <w:r w:rsidRPr="007215A0">
              <w:rPr>
                <w:sz w:val="26"/>
                <w:szCs w:val="26"/>
              </w:rPr>
              <w:t>Hiệu năng</w:t>
            </w:r>
          </w:p>
        </w:tc>
        <w:tc>
          <w:tcPr>
            <w:tcW w:w="5193" w:type="dxa"/>
          </w:tcPr>
          <w:p w14:paraId="348F28C0" w14:textId="77777777" w:rsidR="00FB7378" w:rsidRPr="007215A0" w:rsidRDefault="00FB7378" w:rsidP="00B66334">
            <w:pPr>
              <w:spacing w:before="120" w:line="276" w:lineRule="auto"/>
              <w:jc w:val="both"/>
              <w:rPr>
                <w:sz w:val="26"/>
                <w:szCs w:val="26"/>
              </w:rPr>
            </w:pPr>
            <w:r w:rsidRPr="007215A0">
              <w:rPr>
                <w:sz w:val="26"/>
                <w:szCs w:val="26"/>
              </w:rPr>
              <w:t>Đảm bảo khả năng 150 người sử dụng dịch vụ truy cập đồng thời</w:t>
            </w:r>
          </w:p>
        </w:tc>
      </w:tr>
    </w:tbl>
    <w:p w14:paraId="72634DB1" w14:textId="23FF365C" w:rsidR="00FB7378" w:rsidRPr="007215A0" w:rsidRDefault="005B5650" w:rsidP="00E20786">
      <w:pPr>
        <w:pStyle w:val="Heading2"/>
        <w:numPr>
          <w:ilvl w:val="0"/>
          <w:numId w:val="30"/>
        </w:numPr>
        <w:rPr>
          <w:sz w:val="26"/>
        </w:rPr>
      </w:pPr>
      <w:bookmarkStart w:id="17" w:name="_Toc49152126"/>
      <w:bookmarkStart w:id="18" w:name="_Toc58412677"/>
      <w:r>
        <w:rPr>
          <w:sz w:val="26"/>
        </w:rPr>
        <w:lastRenderedPageBreak/>
        <w:t>Tính</w:t>
      </w:r>
      <w:r>
        <w:rPr>
          <w:sz w:val="26"/>
          <w:lang w:val="vi-VN"/>
        </w:rPr>
        <w:t xml:space="preserve"> khả dụng</w:t>
      </w:r>
      <w:bookmarkEnd w:id="17"/>
      <w:bookmarkEnd w:id="18"/>
    </w:p>
    <w:p w14:paraId="66A8692C" w14:textId="77777777" w:rsidR="00FB7378" w:rsidRPr="007215A0" w:rsidRDefault="00FB7378" w:rsidP="00FB7378">
      <w:pPr>
        <w:spacing w:line="127" w:lineRule="exact"/>
        <w:rPr>
          <w:b/>
          <w:sz w:val="26"/>
          <w:szCs w:val="26"/>
        </w:rPr>
      </w:pPr>
    </w:p>
    <w:tbl>
      <w:tblPr>
        <w:tblStyle w:val="TableGrid"/>
        <w:tblW w:w="9299" w:type="dxa"/>
        <w:tblLook w:val="0000" w:firstRow="0" w:lastRow="0" w:firstColumn="0" w:lastColumn="0" w:noHBand="0" w:noVBand="0"/>
      </w:tblPr>
      <w:tblGrid>
        <w:gridCol w:w="1384"/>
        <w:gridCol w:w="2722"/>
        <w:gridCol w:w="5193"/>
      </w:tblGrid>
      <w:tr w:rsidR="00FB7378" w:rsidRPr="007215A0" w14:paraId="4FE2EA41" w14:textId="77777777" w:rsidTr="00B66334">
        <w:tc>
          <w:tcPr>
            <w:tcW w:w="1384" w:type="dxa"/>
            <w:vAlign w:val="center"/>
          </w:tcPr>
          <w:p w14:paraId="65D7B026" w14:textId="77777777" w:rsidR="00FB7378" w:rsidRPr="007215A0" w:rsidRDefault="00FB7378" w:rsidP="00B66334">
            <w:pPr>
              <w:spacing w:line="276" w:lineRule="auto"/>
              <w:jc w:val="center"/>
              <w:rPr>
                <w:b/>
                <w:bCs/>
                <w:sz w:val="26"/>
                <w:szCs w:val="26"/>
              </w:rPr>
            </w:pPr>
            <w:r w:rsidRPr="007215A0">
              <w:rPr>
                <w:b/>
                <w:bCs/>
                <w:sz w:val="26"/>
                <w:szCs w:val="26"/>
              </w:rPr>
              <w:t>Mã</w:t>
            </w:r>
          </w:p>
        </w:tc>
        <w:tc>
          <w:tcPr>
            <w:tcW w:w="2722" w:type="dxa"/>
            <w:vAlign w:val="center"/>
          </w:tcPr>
          <w:p w14:paraId="1E8D829D" w14:textId="77777777" w:rsidR="00FB7378" w:rsidRPr="007215A0" w:rsidRDefault="00FB7378" w:rsidP="00B66334">
            <w:pPr>
              <w:spacing w:line="276" w:lineRule="auto"/>
              <w:rPr>
                <w:b/>
                <w:bCs/>
                <w:sz w:val="26"/>
                <w:szCs w:val="26"/>
              </w:rPr>
            </w:pPr>
            <w:r w:rsidRPr="007215A0">
              <w:rPr>
                <w:b/>
                <w:bCs/>
                <w:sz w:val="26"/>
                <w:szCs w:val="26"/>
              </w:rPr>
              <w:t>Yêu cầu</w:t>
            </w:r>
          </w:p>
        </w:tc>
        <w:tc>
          <w:tcPr>
            <w:tcW w:w="5193" w:type="dxa"/>
            <w:vAlign w:val="center"/>
          </w:tcPr>
          <w:p w14:paraId="35D88E96" w14:textId="77777777" w:rsidR="00FB7378" w:rsidRPr="007215A0" w:rsidRDefault="00FB7378" w:rsidP="00B66334">
            <w:pPr>
              <w:spacing w:line="276" w:lineRule="auto"/>
              <w:rPr>
                <w:b/>
                <w:bCs/>
                <w:sz w:val="26"/>
                <w:szCs w:val="26"/>
              </w:rPr>
            </w:pPr>
            <w:r w:rsidRPr="007215A0">
              <w:rPr>
                <w:b/>
                <w:bCs/>
                <w:sz w:val="26"/>
                <w:szCs w:val="26"/>
              </w:rPr>
              <w:t>Đặc tả</w:t>
            </w:r>
          </w:p>
        </w:tc>
      </w:tr>
      <w:tr w:rsidR="00FB7378" w:rsidRPr="007215A0" w14:paraId="0B5CF9BA" w14:textId="77777777" w:rsidTr="00B66334">
        <w:tc>
          <w:tcPr>
            <w:tcW w:w="1384" w:type="dxa"/>
            <w:vAlign w:val="center"/>
          </w:tcPr>
          <w:p w14:paraId="4F41B0AE" w14:textId="77777777" w:rsidR="00FB7378" w:rsidRPr="007215A0" w:rsidRDefault="00FB7378" w:rsidP="00B66334">
            <w:pPr>
              <w:spacing w:line="276" w:lineRule="auto"/>
              <w:jc w:val="center"/>
              <w:rPr>
                <w:sz w:val="26"/>
                <w:szCs w:val="26"/>
              </w:rPr>
            </w:pPr>
            <w:r w:rsidRPr="007215A0">
              <w:rPr>
                <w:sz w:val="26"/>
                <w:szCs w:val="26"/>
              </w:rPr>
              <w:t>1</w:t>
            </w:r>
          </w:p>
        </w:tc>
        <w:tc>
          <w:tcPr>
            <w:tcW w:w="2722" w:type="dxa"/>
            <w:vAlign w:val="center"/>
          </w:tcPr>
          <w:p w14:paraId="2623E0B9" w14:textId="77777777" w:rsidR="00FB7378" w:rsidRPr="007215A0" w:rsidRDefault="00FB7378" w:rsidP="00B66334">
            <w:pPr>
              <w:spacing w:before="120" w:line="276" w:lineRule="auto"/>
              <w:rPr>
                <w:sz w:val="26"/>
                <w:szCs w:val="26"/>
              </w:rPr>
            </w:pPr>
            <w:r w:rsidRPr="007215A0">
              <w:rPr>
                <w:sz w:val="26"/>
                <w:szCs w:val="26"/>
              </w:rPr>
              <w:t>Phù hợp với nhu cầu</w:t>
            </w:r>
          </w:p>
        </w:tc>
        <w:tc>
          <w:tcPr>
            <w:tcW w:w="5193" w:type="dxa"/>
            <w:vAlign w:val="center"/>
          </w:tcPr>
          <w:p w14:paraId="4970E70F" w14:textId="77777777" w:rsidR="00FB7378" w:rsidRPr="007215A0" w:rsidRDefault="00FB7378" w:rsidP="00B66334">
            <w:pPr>
              <w:spacing w:before="120" w:after="120" w:line="276" w:lineRule="auto"/>
              <w:rPr>
                <w:sz w:val="26"/>
                <w:szCs w:val="26"/>
              </w:rPr>
            </w:pPr>
            <w:r w:rsidRPr="007215A0">
              <w:rPr>
                <w:sz w:val="26"/>
                <w:szCs w:val="26"/>
              </w:rPr>
              <w:t>Hệ thống phù hợp với nhu cầu người sử dụng</w:t>
            </w:r>
          </w:p>
        </w:tc>
      </w:tr>
      <w:tr w:rsidR="00FB7378" w:rsidRPr="007215A0" w14:paraId="4BA7F615" w14:textId="77777777" w:rsidTr="00B66334">
        <w:tc>
          <w:tcPr>
            <w:tcW w:w="1384" w:type="dxa"/>
            <w:vAlign w:val="center"/>
          </w:tcPr>
          <w:p w14:paraId="08E50ECB" w14:textId="77777777" w:rsidR="00FB7378" w:rsidRPr="007215A0" w:rsidRDefault="00FB7378" w:rsidP="00B66334">
            <w:pPr>
              <w:spacing w:line="276" w:lineRule="auto"/>
              <w:jc w:val="center"/>
              <w:rPr>
                <w:sz w:val="26"/>
                <w:szCs w:val="26"/>
              </w:rPr>
            </w:pPr>
            <w:r w:rsidRPr="007215A0">
              <w:rPr>
                <w:sz w:val="26"/>
                <w:szCs w:val="26"/>
              </w:rPr>
              <w:t>2</w:t>
            </w:r>
          </w:p>
        </w:tc>
        <w:tc>
          <w:tcPr>
            <w:tcW w:w="2722" w:type="dxa"/>
            <w:vAlign w:val="center"/>
          </w:tcPr>
          <w:p w14:paraId="56753A64" w14:textId="77777777" w:rsidR="00FB7378" w:rsidRPr="007215A0" w:rsidRDefault="00FB7378" w:rsidP="00B66334">
            <w:pPr>
              <w:spacing w:before="120" w:line="276" w:lineRule="auto"/>
              <w:rPr>
                <w:sz w:val="26"/>
                <w:szCs w:val="26"/>
              </w:rPr>
            </w:pPr>
            <w:r w:rsidRPr="007215A0">
              <w:rPr>
                <w:sz w:val="26"/>
                <w:szCs w:val="26"/>
              </w:rPr>
              <w:t>Khả năng giúp người sử dụng học được</w:t>
            </w:r>
          </w:p>
        </w:tc>
        <w:tc>
          <w:tcPr>
            <w:tcW w:w="5193" w:type="dxa"/>
            <w:vAlign w:val="center"/>
          </w:tcPr>
          <w:p w14:paraId="6A4DF474" w14:textId="77777777" w:rsidR="00FB7378" w:rsidRPr="007215A0" w:rsidRDefault="00FB7378" w:rsidP="00B66334">
            <w:pPr>
              <w:spacing w:before="120" w:line="276" w:lineRule="auto"/>
              <w:rPr>
                <w:sz w:val="26"/>
                <w:szCs w:val="26"/>
              </w:rPr>
            </w:pPr>
            <w:r w:rsidRPr="007215A0">
              <w:rPr>
                <w:sz w:val="26"/>
                <w:szCs w:val="26"/>
              </w:rPr>
              <w:t>Khả năng hệ thống hỗ trợ khả năng học cách sử dụng đối với nhóm các đối tượng sử dụng khác nhau nhằm thực hiện được các tác vụ trong một ngữ cảnh cụ thể, kết quả đáp ứng được yêu cầu của đối tượng sử dụng.</w:t>
            </w:r>
          </w:p>
        </w:tc>
      </w:tr>
      <w:tr w:rsidR="00FB7378" w:rsidRPr="007215A0" w14:paraId="15B3BDC7" w14:textId="77777777" w:rsidTr="00B66334">
        <w:tc>
          <w:tcPr>
            <w:tcW w:w="1384" w:type="dxa"/>
            <w:vAlign w:val="center"/>
          </w:tcPr>
          <w:p w14:paraId="05986BB5" w14:textId="77777777" w:rsidR="00FB7378" w:rsidRPr="007215A0" w:rsidRDefault="00FB7378" w:rsidP="00B66334">
            <w:pPr>
              <w:spacing w:line="276" w:lineRule="auto"/>
              <w:jc w:val="center"/>
              <w:rPr>
                <w:sz w:val="26"/>
                <w:szCs w:val="26"/>
              </w:rPr>
            </w:pPr>
            <w:r w:rsidRPr="007215A0">
              <w:rPr>
                <w:sz w:val="26"/>
                <w:szCs w:val="26"/>
              </w:rPr>
              <w:t>3</w:t>
            </w:r>
          </w:p>
        </w:tc>
        <w:tc>
          <w:tcPr>
            <w:tcW w:w="2722" w:type="dxa"/>
            <w:vAlign w:val="center"/>
          </w:tcPr>
          <w:p w14:paraId="4368BDB2" w14:textId="77777777" w:rsidR="00FB7378" w:rsidRPr="007215A0" w:rsidRDefault="00FB7378" w:rsidP="00B66334">
            <w:pPr>
              <w:spacing w:before="120" w:line="276" w:lineRule="auto"/>
              <w:rPr>
                <w:sz w:val="26"/>
                <w:szCs w:val="26"/>
              </w:rPr>
            </w:pPr>
            <w:r w:rsidRPr="007215A0">
              <w:rPr>
                <w:sz w:val="26"/>
                <w:szCs w:val="26"/>
              </w:rPr>
              <w:t>Giao diện người sử dụng</w:t>
            </w:r>
          </w:p>
        </w:tc>
        <w:tc>
          <w:tcPr>
            <w:tcW w:w="5193" w:type="dxa"/>
            <w:vAlign w:val="center"/>
          </w:tcPr>
          <w:p w14:paraId="24421F52" w14:textId="77777777" w:rsidR="00FB7378" w:rsidRPr="007215A0" w:rsidRDefault="00FB7378" w:rsidP="00B66334">
            <w:pPr>
              <w:spacing w:before="120" w:line="276" w:lineRule="auto"/>
              <w:rPr>
                <w:sz w:val="26"/>
                <w:szCs w:val="26"/>
              </w:rPr>
            </w:pPr>
            <w:r w:rsidRPr="007215A0">
              <w:rPr>
                <w:sz w:val="26"/>
                <w:szCs w:val="26"/>
              </w:rPr>
              <w:t>Có khả năng hiển thị, hoạt động chính xác, đầy đủ trên hầu hết các trình duyệt phổ biến phiên bản mới nhất (Google Chrome, Mozilla Firefox, Microsoft Edge, Safari,...).</w:t>
            </w:r>
          </w:p>
          <w:p w14:paraId="17B85579" w14:textId="77777777" w:rsidR="00FB7378" w:rsidRPr="007215A0" w:rsidRDefault="00FB7378" w:rsidP="00B66334">
            <w:pPr>
              <w:spacing w:before="120" w:line="276" w:lineRule="auto"/>
              <w:rPr>
                <w:sz w:val="26"/>
                <w:szCs w:val="26"/>
              </w:rPr>
            </w:pPr>
            <w:r w:rsidRPr="007215A0">
              <w:rPr>
                <w:sz w:val="26"/>
                <w:szCs w:val="26"/>
              </w:rPr>
              <w:t>Hỗ trợ các nền tảng di động phổ biến: Android và iOS</w:t>
            </w:r>
          </w:p>
        </w:tc>
      </w:tr>
      <w:tr w:rsidR="00FB7378" w:rsidRPr="007215A0" w14:paraId="1D655A7C" w14:textId="77777777" w:rsidTr="00B66334">
        <w:tc>
          <w:tcPr>
            <w:tcW w:w="1384" w:type="dxa"/>
            <w:vAlign w:val="center"/>
          </w:tcPr>
          <w:p w14:paraId="2B844553" w14:textId="77777777" w:rsidR="00FB7378" w:rsidRPr="007215A0" w:rsidRDefault="00FB7378" w:rsidP="00B66334">
            <w:pPr>
              <w:spacing w:line="276" w:lineRule="auto"/>
              <w:jc w:val="center"/>
              <w:rPr>
                <w:sz w:val="26"/>
                <w:szCs w:val="26"/>
              </w:rPr>
            </w:pPr>
            <w:r w:rsidRPr="007215A0">
              <w:rPr>
                <w:sz w:val="26"/>
                <w:szCs w:val="26"/>
              </w:rPr>
              <w:t>4</w:t>
            </w:r>
          </w:p>
        </w:tc>
        <w:tc>
          <w:tcPr>
            <w:tcW w:w="2722" w:type="dxa"/>
            <w:vAlign w:val="center"/>
          </w:tcPr>
          <w:p w14:paraId="0C644651" w14:textId="77777777" w:rsidR="00FB7378" w:rsidRPr="007215A0" w:rsidRDefault="00FB7378" w:rsidP="00B66334">
            <w:pPr>
              <w:spacing w:before="120" w:line="276" w:lineRule="auto"/>
              <w:rPr>
                <w:sz w:val="26"/>
                <w:szCs w:val="26"/>
              </w:rPr>
            </w:pPr>
            <w:r w:rsidRPr="007215A0">
              <w:rPr>
                <w:sz w:val="26"/>
                <w:szCs w:val="26"/>
              </w:rPr>
              <w:t>Khả năng truy cập</w:t>
            </w:r>
          </w:p>
        </w:tc>
        <w:tc>
          <w:tcPr>
            <w:tcW w:w="5193" w:type="dxa"/>
            <w:vAlign w:val="center"/>
          </w:tcPr>
          <w:p w14:paraId="7DEA37A3" w14:textId="77777777" w:rsidR="00FB7378" w:rsidRPr="007215A0" w:rsidRDefault="00FB7378" w:rsidP="00B66334">
            <w:pPr>
              <w:spacing w:before="120" w:line="276" w:lineRule="auto"/>
              <w:rPr>
                <w:sz w:val="26"/>
                <w:szCs w:val="26"/>
              </w:rPr>
            </w:pPr>
            <w:r w:rsidRPr="007215A0">
              <w:rPr>
                <w:sz w:val="26"/>
                <w:szCs w:val="26"/>
              </w:rPr>
              <w:t>Hệ thống dễ truy cập từ môi trường Internet</w:t>
            </w:r>
          </w:p>
        </w:tc>
      </w:tr>
    </w:tbl>
    <w:p w14:paraId="544CFAAC" w14:textId="77777777" w:rsidR="00FB7378" w:rsidRPr="007215A0" w:rsidRDefault="00FB7378" w:rsidP="00FB7378">
      <w:pPr>
        <w:rPr>
          <w:sz w:val="26"/>
          <w:szCs w:val="26"/>
        </w:rPr>
      </w:pPr>
    </w:p>
    <w:p w14:paraId="28397818" w14:textId="71A5A34F" w:rsidR="00FB7378" w:rsidRPr="007215A0" w:rsidRDefault="00FE77DF" w:rsidP="00E20786">
      <w:pPr>
        <w:pStyle w:val="Heading2"/>
        <w:numPr>
          <w:ilvl w:val="0"/>
          <w:numId w:val="30"/>
        </w:numPr>
        <w:rPr>
          <w:sz w:val="26"/>
        </w:rPr>
      </w:pPr>
      <w:bookmarkStart w:id="19" w:name="_Toc49152127"/>
      <w:bookmarkStart w:id="20" w:name="_Toc58412678"/>
      <w:r>
        <w:rPr>
          <w:sz w:val="26"/>
        </w:rPr>
        <w:t>Tính</w:t>
      </w:r>
      <w:r>
        <w:rPr>
          <w:sz w:val="26"/>
          <w:lang w:val="vi-VN"/>
        </w:rPr>
        <w:t xml:space="preserve"> an toàn, bảo </w:t>
      </w:r>
      <w:bookmarkEnd w:id="19"/>
      <w:r>
        <w:rPr>
          <w:sz w:val="26"/>
          <w:lang w:val="vi-VN"/>
        </w:rPr>
        <w:t>mật</w:t>
      </w:r>
      <w:bookmarkEnd w:id="20"/>
    </w:p>
    <w:p w14:paraId="3FC101DE" w14:textId="77777777" w:rsidR="00FB7378" w:rsidRPr="007215A0" w:rsidRDefault="00FB7378" w:rsidP="00FB7378">
      <w:pPr>
        <w:spacing w:line="127" w:lineRule="exact"/>
        <w:rPr>
          <w:b/>
          <w:sz w:val="26"/>
          <w:szCs w:val="26"/>
        </w:rPr>
      </w:pPr>
    </w:p>
    <w:p w14:paraId="6A71709F" w14:textId="77777777" w:rsidR="00FB7378" w:rsidRPr="007215A0" w:rsidRDefault="00FB7378" w:rsidP="00FB7378">
      <w:pPr>
        <w:pStyle w:val="ListParagraph"/>
        <w:numPr>
          <w:ilvl w:val="0"/>
          <w:numId w:val="24"/>
        </w:numPr>
        <w:spacing w:before="120" w:after="120" w:line="360" w:lineRule="auto"/>
        <w:jc w:val="both"/>
        <w:rPr>
          <w:sz w:val="26"/>
          <w:szCs w:val="26"/>
        </w:rPr>
      </w:pPr>
      <w:r w:rsidRPr="007215A0">
        <w:rPr>
          <w:sz w:val="26"/>
          <w:szCs w:val="26"/>
        </w:rPr>
        <w:t>Database phải được bảo mật bằng cơ chế xác thực, phân quyền mạnh.</w:t>
      </w:r>
    </w:p>
    <w:p w14:paraId="1CFA6ED6" w14:textId="77777777" w:rsidR="00FB7378" w:rsidRPr="007215A0" w:rsidRDefault="00FB7378" w:rsidP="00FB7378">
      <w:pPr>
        <w:pStyle w:val="ListParagraph"/>
        <w:numPr>
          <w:ilvl w:val="0"/>
          <w:numId w:val="24"/>
        </w:numPr>
        <w:spacing w:before="120" w:after="120" w:line="360" w:lineRule="auto"/>
        <w:jc w:val="both"/>
        <w:rPr>
          <w:sz w:val="26"/>
          <w:szCs w:val="26"/>
        </w:rPr>
      </w:pPr>
      <w:r w:rsidRPr="007215A0">
        <w:rPr>
          <w:sz w:val="26"/>
          <w:szCs w:val="26"/>
        </w:rPr>
        <w:t xml:space="preserve">Bảo mật mức người sử dụng: Chương trình sử dụng xác thực Oauth quản lý xác thực đảm bảo tính bảo mật cho tất cả các tài khoản (username và password) hoạt động bình thường, mỗi tài khoản được phân quyền theo vai trò. </w:t>
      </w:r>
    </w:p>
    <w:p w14:paraId="4E7AD0DF" w14:textId="77777777" w:rsidR="00FB7378" w:rsidRPr="007215A0" w:rsidRDefault="00FB7378" w:rsidP="00FB7378">
      <w:pPr>
        <w:pStyle w:val="ListParagraph"/>
        <w:numPr>
          <w:ilvl w:val="0"/>
          <w:numId w:val="24"/>
        </w:numPr>
        <w:spacing w:before="120" w:after="120" w:line="360" w:lineRule="auto"/>
        <w:jc w:val="both"/>
        <w:rPr>
          <w:sz w:val="26"/>
          <w:szCs w:val="26"/>
        </w:rPr>
      </w:pPr>
      <w:r w:rsidRPr="007215A0">
        <w:rPr>
          <w:sz w:val="26"/>
          <w:szCs w:val="26"/>
        </w:rPr>
        <w:t>Sử dụng SSL cho đường truyền.</w:t>
      </w:r>
    </w:p>
    <w:p w14:paraId="58ABDFA4" w14:textId="77777777" w:rsidR="00FB7378" w:rsidRPr="007215A0" w:rsidRDefault="00FB7378" w:rsidP="00FB7378">
      <w:pPr>
        <w:pStyle w:val="ListParagraph"/>
        <w:numPr>
          <w:ilvl w:val="0"/>
          <w:numId w:val="24"/>
        </w:numPr>
        <w:spacing w:before="120" w:after="120" w:line="360" w:lineRule="auto"/>
        <w:jc w:val="both"/>
        <w:rPr>
          <w:sz w:val="26"/>
          <w:szCs w:val="26"/>
        </w:rPr>
      </w:pPr>
      <w:r w:rsidRPr="007215A0">
        <w:rPr>
          <w:sz w:val="26"/>
          <w:szCs w:val="26"/>
        </w:rPr>
        <w:t>Đảm bảo an ninh hệ thống: Đảm bảo tính an ninh, chống xâm nhập trái phép, chống tấn công của virus, spyware.</w:t>
      </w:r>
    </w:p>
    <w:tbl>
      <w:tblPr>
        <w:tblStyle w:val="TableGrid"/>
        <w:tblW w:w="10188" w:type="dxa"/>
        <w:tblLook w:val="0000" w:firstRow="0" w:lastRow="0" w:firstColumn="0" w:lastColumn="0" w:noHBand="0" w:noVBand="0"/>
      </w:tblPr>
      <w:tblGrid>
        <w:gridCol w:w="1204"/>
        <w:gridCol w:w="2910"/>
        <w:gridCol w:w="6074"/>
      </w:tblGrid>
      <w:tr w:rsidR="00FB7378" w:rsidRPr="007215A0" w14:paraId="59F9EFCF" w14:textId="77777777" w:rsidTr="00B66334">
        <w:tc>
          <w:tcPr>
            <w:tcW w:w="1204" w:type="dxa"/>
          </w:tcPr>
          <w:p w14:paraId="54AF6E3E" w14:textId="77777777" w:rsidR="00FB7378" w:rsidRPr="007215A0" w:rsidRDefault="00FB7378" w:rsidP="00B66334">
            <w:pPr>
              <w:jc w:val="center"/>
              <w:rPr>
                <w:b/>
                <w:bCs/>
                <w:sz w:val="26"/>
                <w:szCs w:val="26"/>
              </w:rPr>
            </w:pPr>
            <w:r w:rsidRPr="007215A0">
              <w:rPr>
                <w:b/>
                <w:bCs/>
                <w:sz w:val="26"/>
                <w:szCs w:val="26"/>
              </w:rPr>
              <w:t>Mã YC</w:t>
            </w:r>
          </w:p>
        </w:tc>
        <w:tc>
          <w:tcPr>
            <w:tcW w:w="2910" w:type="dxa"/>
          </w:tcPr>
          <w:p w14:paraId="69252E4B" w14:textId="77777777" w:rsidR="00FB7378" w:rsidRPr="007215A0" w:rsidRDefault="00FB7378" w:rsidP="00B66334">
            <w:pPr>
              <w:jc w:val="center"/>
              <w:rPr>
                <w:b/>
                <w:bCs/>
                <w:sz w:val="26"/>
                <w:szCs w:val="26"/>
              </w:rPr>
            </w:pPr>
            <w:r w:rsidRPr="007215A0">
              <w:rPr>
                <w:b/>
                <w:bCs/>
                <w:sz w:val="26"/>
                <w:szCs w:val="26"/>
              </w:rPr>
              <w:t>Yêu cầu</w:t>
            </w:r>
          </w:p>
        </w:tc>
        <w:tc>
          <w:tcPr>
            <w:tcW w:w="6074" w:type="dxa"/>
          </w:tcPr>
          <w:p w14:paraId="526DD10E" w14:textId="77777777" w:rsidR="00FB7378" w:rsidRPr="007215A0" w:rsidRDefault="00FB7378" w:rsidP="00B66334">
            <w:pPr>
              <w:jc w:val="center"/>
              <w:rPr>
                <w:b/>
                <w:bCs/>
                <w:sz w:val="26"/>
                <w:szCs w:val="26"/>
              </w:rPr>
            </w:pPr>
            <w:r w:rsidRPr="007215A0">
              <w:rPr>
                <w:b/>
                <w:bCs/>
                <w:sz w:val="26"/>
                <w:szCs w:val="26"/>
              </w:rPr>
              <w:t>Đặc tả</w:t>
            </w:r>
          </w:p>
        </w:tc>
      </w:tr>
      <w:tr w:rsidR="00FB7378" w:rsidRPr="007215A0" w14:paraId="7EE7B794" w14:textId="77777777" w:rsidTr="00B66334">
        <w:tc>
          <w:tcPr>
            <w:tcW w:w="1204" w:type="dxa"/>
          </w:tcPr>
          <w:p w14:paraId="6471BD5A" w14:textId="77777777" w:rsidR="00FB7378" w:rsidRPr="007215A0" w:rsidRDefault="00FB7378" w:rsidP="00B66334">
            <w:pPr>
              <w:snapToGrid w:val="0"/>
              <w:jc w:val="center"/>
              <w:rPr>
                <w:sz w:val="26"/>
                <w:szCs w:val="26"/>
              </w:rPr>
            </w:pPr>
          </w:p>
        </w:tc>
        <w:tc>
          <w:tcPr>
            <w:tcW w:w="2910" w:type="dxa"/>
          </w:tcPr>
          <w:p w14:paraId="7A7A07C6" w14:textId="77777777" w:rsidR="00FB7378" w:rsidRPr="007215A0" w:rsidRDefault="00FB7378" w:rsidP="00B66334">
            <w:pPr>
              <w:pStyle w:val="Heading4"/>
              <w:outlineLvl w:val="3"/>
              <w:rPr>
                <w:rFonts w:ascii="Times New Roman" w:hAnsi="Times New Roman" w:cs="Times New Roman"/>
                <w:b/>
                <w:bCs/>
                <w:i w:val="0"/>
                <w:sz w:val="26"/>
                <w:szCs w:val="26"/>
              </w:rPr>
            </w:pPr>
            <w:r w:rsidRPr="007215A0">
              <w:rPr>
                <w:rFonts w:ascii="Times New Roman" w:hAnsi="Times New Roman" w:cs="Times New Roman"/>
                <w:b/>
                <w:bCs/>
                <w:i w:val="0"/>
                <w:sz w:val="26"/>
                <w:szCs w:val="26"/>
              </w:rPr>
              <w:t>Thông tin định danh</w:t>
            </w:r>
          </w:p>
          <w:p w14:paraId="36892E37" w14:textId="77777777" w:rsidR="00FB7378" w:rsidRPr="007215A0" w:rsidRDefault="00FB7378" w:rsidP="00B66334">
            <w:pPr>
              <w:rPr>
                <w:i/>
                <w:sz w:val="26"/>
                <w:szCs w:val="26"/>
              </w:rPr>
            </w:pPr>
          </w:p>
        </w:tc>
        <w:tc>
          <w:tcPr>
            <w:tcW w:w="6074" w:type="dxa"/>
          </w:tcPr>
          <w:p w14:paraId="47BED46A" w14:textId="77777777" w:rsidR="00FB7378" w:rsidRPr="007215A0" w:rsidRDefault="00FB7378" w:rsidP="00B66334">
            <w:pPr>
              <w:snapToGrid w:val="0"/>
              <w:spacing w:line="360" w:lineRule="auto"/>
              <w:jc w:val="both"/>
              <w:rPr>
                <w:sz w:val="26"/>
                <w:szCs w:val="26"/>
              </w:rPr>
            </w:pPr>
          </w:p>
        </w:tc>
      </w:tr>
      <w:tr w:rsidR="00FB7378" w:rsidRPr="007215A0" w14:paraId="70502213" w14:textId="77777777" w:rsidTr="00B66334">
        <w:tc>
          <w:tcPr>
            <w:tcW w:w="1204" w:type="dxa"/>
          </w:tcPr>
          <w:p w14:paraId="1A7A9723" w14:textId="77777777" w:rsidR="00FB7378" w:rsidRPr="007215A0" w:rsidRDefault="00FB7378" w:rsidP="00B66334">
            <w:pPr>
              <w:jc w:val="center"/>
              <w:rPr>
                <w:sz w:val="26"/>
                <w:szCs w:val="26"/>
              </w:rPr>
            </w:pPr>
            <w:r w:rsidRPr="007215A0">
              <w:rPr>
                <w:sz w:val="26"/>
                <w:szCs w:val="26"/>
              </w:rPr>
              <w:t>1</w:t>
            </w:r>
          </w:p>
        </w:tc>
        <w:tc>
          <w:tcPr>
            <w:tcW w:w="2910" w:type="dxa"/>
          </w:tcPr>
          <w:p w14:paraId="6C04E29E" w14:textId="77777777" w:rsidR="00FB7378" w:rsidRPr="007215A0" w:rsidRDefault="00FB7378" w:rsidP="00B66334">
            <w:pPr>
              <w:rPr>
                <w:sz w:val="26"/>
                <w:szCs w:val="26"/>
              </w:rPr>
            </w:pPr>
            <w:r w:rsidRPr="007215A0">
              <w:rPr>
                <w:sz w:val="26"/>
                <w:szCs w:val="26"/>
              </w:rPr>
              <w:t>Tên đăng nhập</w:t>
            </w:r>
          </w:p>
        </w:tc>
        <w:tc>
          <w:tcPr>
            <w:tcW w:w="6074" w:type="dxa"/>
          </w:tcPr>
          <w:p w14:paraId="1276BD7D" w14:textId="77777777" w:rsidR="00FB7378" w:rsidRPr="007215A0" w:rsidRDefault="00FB7378" w:rsidP="00B66334">
            <w:pPr>
              <w:spacing w:line="360" w:lineRule="auto"/>
              <w:jc w:val="both"/>
              <w:rPr>
                <w:sz w:val="26"/>
                <w:szCs w:val="26"/>
              </w:rPr>
            </w:pPr>
            <w:r w:rsidRPr="007215A0">
              <w:rPr>
                <w:sz w:val="26"/>
                <w:szCs w:val="26"/>
              </w:rPr>
              <w:t>Tên đăng nhập phải là duy nhất, chỉ bao gồm tập các ký tự là chữ cái, chữ số, dấu gạch dưới.</w:t>
            </w:r>
          </w:p>
        </w:tc>
      </w:tr>
      <w:tr w:rsidR="00FB7378" w:rsidRPr="007215A0" w14:paraId="431A46D5" w14:textId="77777777" w:rsidTr="00B66334">
        <w:tc>
          <w:tcPr>
            <w:tcW w:w="1204" w:type="dxa"/>
          </w:tcPr>
          <w:p w14:paraId="4D381F8C" w14:textId="77777777" w:rsidR="00FB7378" w:rsidRPr="007215A0" w:rsidRDefault="00FB7378" w:rsidP="00B66334">
            <w:pPr>
              <w:jc w:val="center"/>
              <w:rPr>
                <w:sz w:val="26"/>
                <w:szCs w:val="26"/>
              </w:rPr>
            </w:pPr>
            <w:r w:rsidRPr="007215A0">
              <w:rPr>
                <w:sz w:val="26"/>
                <w:szCs w:val="26"/>
              </w:rPr>
              <w:lastRenderedPageBreak/>
              <w:t>2</w:t>
            </w:r>
          </w:p>
        </w:tc>
        <w:tc>
          <w:tcPr>
            <w:tcW w:w="2910" w:type="dxa"/>
          </w:tcPr>
          <w:p w14:paraId="7D1F2662" w14:textId="77777777" w:rsidR="00FB7378" w:rsidRPr="007215A0" w:rsidRDefault="00FB7378" w:rsidP="00B66334">
            <w:pPr>
              <w:spacing w:line="360" w:lineRule="auto"/>
              <w:rPr>
                <w:sz w:val="26"/>
                <w:szCs w:val="26"/>
              </w:rPr>
            </w:pPr>
            <w:r w:rsidRPr="007215A0">
              <w:rPr>
                <w:sz w:val="26"/>
                <w:szCs w:val="26"/>
              </w:rPr>
              <w:t>Thiết lập chính sách mật khẩu mạnh đảm bảo</w:t>
            </w:r>
          </w:p>
          <w:p w14:paraId="2F10665A" w14:textId="77777777" w:rsidR="00FB7378" w:rsidRPr="007215A0" w:rsidRDefault="00FB7378" w:rsidP="00B66334">
            <w:pPr>
              <w:rPr>
                <w:sz w:val="26"/>
                <w:szCs w:val="26"/>
              </w:rPr>
            </w:pPr>
          </w:p>
        </w:tc>
        <w:tc>
          <w:tcPr>
            <w:tcW w:w="6074" w:type="dxa"/>
          </w:tcPr>
          <w:p w14:paraId="23336224" w14:textId="77777777" w:rsidR="00FB7378" w:rsidRPr="007215A0" w:rsidRDefault="00FB7378" w:rsidP="00B66334">
            <w:pPr>
              <w:spacing w:line="360" w:lineRule="auto"/>
              <w:jc w:val="both"/>
              <w:rPr>
                <w:sz w:val="26"/>
                <w:szCs w:val="26"/>
              </w:rPr>
            </w:pPr>
            <w:r w:rsidRPr="007215A0">
              <w:rPr>
                <w:sz w:val="26"/>
                <w:szCs w:val="26"/>
              </w:rPr>
              <w:t>Thiết lập chính sách mật khẩu mạnh đảm bảo</w:t>
            </w:r>
          </w:p>
          <w:p w14:paraId="0548B195" w14:textId="77777777" w:rsidR="00FB7378" w:rsidRPr="007215A0" w:rsidRDefault="00FB7378" w:rsidP="00FB7378">
            <w:pPr>
              <w:pStyle w:val="ListParagraph"/>
              <w:numPr>
                <w:ilvl w:val="0"/>
                <w:numId w:val="27"/>
              </w:numPr>
              <w:tabs>
                <w:tab w:val="clear" w:pos="720"/>
                <w:tab w:val="num" w:pos="274"/>
              </w:tabs>
              <w:suppressAutoHyphens/>
              <w:spacing w:line="360" w:lineRule="auto"/>
              <w:ind w:left="274" w:hanging="270"/>
              <w:jc w:val="both"/>
              <w:rPr>
                <w:sz w:val="26"/>
                <w:szCs w:val="26"/>
              </w:rPr>
            </w:pPr>
            <w:r w:rsidRPr="007215A0">
              <w:rPr>
                <w:sz w:val="26"/>
                <w:szCs w:val="26"/>
              </w:rPr>
              <w:t>Có độ dài lớn hơn hoặc bằng 8 ký tự bao gồm ký tự hoa, thường, số và ký tự đặc biệt.</w:t>
            </w:r>
          </w:p>
          <w:p w14:paraId="50D164F0" w14:textId="77777777" w:rsidR="00FB7378" w:rsidRPr="007215A0" w:rsidRDefault="00FB7378" w:rsidP="00FB7378">
            <w:pPr>
              <w:pStyle w:val="ListParagraph"/>
              <w:numPr>
                <w:ilvl w:val="0"/>
                <w:numId w:val="27"/>
              </w:numPr>
              <w:tabs>
                <w:tab w:val="clear" w:pos="720"/>
                <w:tab w:val="num" w:pos="274"/>
              </w:tabs>
              <w:suppressAutoHyphens/>
              <w:spacing w:line="360" w:lineRule="auto"/>
              <w:ind w:left="274" w:hanging="270"/>
              <w:jc w:val="both"/>
              <w:rPr>
                <w:sz w:val="26"/>
                <w:szCs w:val="26"/>
              </w:rPr>
            </w:pPr>
            <w:r w:rsidRPr="007215A0">
              <w:rPr>
                <w:sz w:val="26"/>
                <w:szCs w:val="26"/>
              </w:rPr>
              <w:t>Mật khẩu mới không được trùng với mật khẩu đã đặt trước đó.</w:t>
            </w:r>
          </w:p>
          <w:p w14:paraId="0C1A33CA" w14:textId="77777777" w:rsidR="00FB7378" w:rsidRPr="007215A0" w:rsidRDefault="00FB7378" w:rsidP="00FB7378">
            <w:pPr>
              <w:pStyle w:val="ListParagraph"/>
              <w:numPr>
                <w:ilvl w:val="0"/>
                <w:numId w:val="27"/>
              </w:numPr>
              <w:tabs>
                <w:tab w:val="clear" w:pos="720"/>
                <w:tab w:val="num" w:pos="274"/>
              </w:tabs>
              <w:suppressAutoHyphens/>
              <w:spacing w:line="360" w:lineRule="auto"/>
              <w:ind w:left="274" w:hanging="270"/>
              <w:jc w:val="both"/>
              <w:rPr>
                <w:sz w:val="26"/>
                <w:szCs w:val="26"/>
              </w:rPr>
            </w:pPr>
            <w:r w:rsidRPr="007215A0">
              <w:rPr>
                <w:sz w:val="26"/>
                <w:szCs w:val="26"/>
              </w:rPr>
              <w:t>Mật khẩu không sử dụng từ ngữ trong từ điển ví dụ như “abc123”</w:t>
            </w:r>
          </w:p>
          <w:p w14:paraId="644195BC" w14:textId="77777777" w:rsidR="00FB7378" w:rsidRPr="007215A0" w:rsidRDefault="00FB7378" w:rsidP="00FB7378">
            <w:pPr>
              <w:pStyle w:val="ListParagraph"/>
              <w:numPr>
                <w:ilvl w:val="0"/>
                <w:numId w:val="27"/>
              </w:numPr>
              <w:tabs>
                <w:tab w:val="clear" w:pos="720"/>
                <w:tab w:val="num" w:pos="274"/>
              </w:tabs>
              <w:suppressAutoHyphens/>
              <w:spacing w:line="360" w:lineRule="auto"/>
              <w:ind w:left="274" w:hanging="270"/>
              <w:jc w:val="both"/>
              <w:rPr>
                <w:sz w:val="26"/>
                <w:szCs w:val="26"/>
              </w:rPr>
            </w:pPr>
            <w:r w:rsidRPr="007215A0">
              <w:rPr>
                <w:sz w:val="26"/>
                <w:szCs w:val="26"/>
              </w:rPr>
              <w:t>Khi được cung cấp mật khẩu mới hoặc được reset mật khẩu cần phải đổi ngay mật khẩu theo quy tắc ở trên.</w:t>
            </w:r>
          </w:p>
        </w:tc>
      </w:tr>
      <w:tr w:rsidR="00FB7378" w:rsidRPr="007215A0" w14:paraId="7FEF15C2" w14:textId="77777777" w:rsidTr="00B66334">
        <w:tc>
          <w:tcPr>
            <w:tcW w:w="1204" w:type="dxa"/>
          </w:tcPr>
          <w:p w14:paraId="621C24AE" w14:textId="77777777" w:rsidR="00FB7378" w:rsidRPr="007215A0" w:rsidRDefault="00FB7378" w:rsidP="00B66334">
            <w:pPr>
              <w:jc w:val="center"/>
              <w:rPr>
                <w:sz w:val="26"/>
                <w:szCs w:val="26"/>
              </w:rPr>
            </w:pPr>
            <w:r w:rsidRPr="007215A0">
              <w:rPr>
                <w:sz w:val="26"/>
                <w:szCs w:val="26"/>
              </w:rPr>
              <w:t>3</w:t>
            </w:r>
          </w:p>
        </w:tc>
        <w:tc>
          <w:tcPr>
            <w:tcW w:w="2910" w:type="dxa"/>
          </w:tcPr>
          <w:p w14:paraId="6CB8161A" w14:textId="77777777" w:rsidR="00FB7378" w:rsidRPr="007215A0" w:rsidRDefault="00FB7378" w:rsidP="00B66334">
            <w:pPr>
              <w:spacing w:line="360" w:lineRule="auto"/>
              <w:rPr>
                <w:sz w:val="26"/>
                <w:szCs w:val="26"/>
              </w:rPr>
            </w:pPr>
            <w:r w:rsidRPr="007215A0">
              <w:rPr>
                <w:sz w:val="26"/>
                <w:szCs w:val="26"/>
              </w:rPr>
              <w:t>chức năng Reset/ quên mật khẩu (nếu có)</w:t>
            </w:r>
          </w:p>
        </w:tc>
        <w:tc>
          <w:tcPr>
            <w:tcW w:w="6074" w:type="dxa"/>
          </w:tcPr>
          <w:p w14:paraId="6D34DD0D" w14:textId="77777777" w:rsidR="00FB7378" w:rsidRPr="007215A0" w:rsidRDefault="00FB7378" w:rsidP="00FB7378">
            <w:pPr>
              <w:pStyle w:val="ListParagraph"/>
              <w:numPr>
                <w:ilvl w:val="0"/>
                <w:numId w:val="27"/>
              </w:numPr>
              <w:tabs>
                <w:tab w:val="clear" w:pos="720"/>
                <w:tab w:val="num" w:pos="274"/>
              </w:tabs>
              <w:suppressAutoHyphens/>
              <w:spacing w:line="360" w:lineRule="auto"/>
              <w:ind w:left="274" w:hanging="270"/>
              <w:jc w:val="both"/>
              <w:rPr>
                <w:sz w:val="26"/>
                <w:szCs w:val="26"/>
              </w:rPr>
            </w:pPr>
            <w:r w:rsidRPr="007215A0">
              <w:rPr>
                <w:sz w:val="26"/>
                <w:szCs w:val="26"/>
              </w:rPr>
              <w:t>Đối với chức năng Reset/ quên mật khẩu:</w:t>
            </w:r>
          </w:p>
          <w:p w14:paraId="2011346F" w14:textId="77777777" w:rsidR="00FB7378" w:rsidRPr="007215A0" w:rsidRDefault="00FB7378" w:rsidP="00FB7378">
            <w:pPr>
              <w:pStyle w:val="ListParagraph"/>
              <w:numPr>
                <w:ilvl w:val="0"/>
                <w:numId w:val="27"/>
              </w:numPr>
              <w:tabs>
                <w:tab w:val="clear" w:pos="720"/>
                <w:tab w:val="num" w:pos="274"/>
              </w:tabs>
              <w:suppressAutoHyphens/>
              <w:spacing w:line="360" w:lineRule="auto"/>
              <w:ind w:left="274" w:hanging="270"/>
              <w:jc w:val="both"/>
              <w:rPr>
                <w:sz w:val="26"/>
                <w:szCs w:val="26"/>
              </w:rPr>
            </w:pPr>
            <w:r w:rsidRPr="007215A0">
              <w:rPr>
                <w:sz w:val="26"/>
                <w:szCs w:val="26"/>
              </w:rPr>
              <w:t xml:space="preserve">Đường dẫn Reset/quên mật khẩu được gửi qua email phải bị mất hiệu lực sau lần truy cập đầu tiên hoặc sau 24 giờ nếu không được truy cập. </w:t>
            </w:r>
          </w:p>
          <w:p w14:paraId="4F1551C7" w14:textId="77777777" w:rsidR="00FB7378" w:rsidRPr="007215A0" w:rsidRDefault="00FB7378" w:rsidP="00FB7378">
            <w:pPr>
              <w:pStyle w:val="ListParagraph"/>
              <w:numPr>
                <w:ilvl w:val="0"/>
                <w:numId w:val="27"/>
              </w:numPr>
              <w:tabs>
                <w:tab w:val="clear" w:pos="720"/>
                <w:tab w:val="num" w:pos="274"/>
              </w:tabs>
              <w:suppressAutoHyphens/>
              <w:spacing w:line="360" w:lineRule="auto"/>
              <w:ind w:left="274" w:hanging="270"/>
              <w:jc w:val="both"/>
              <w:rPr>
                <w:sz w:val="26"/>
                <w:szCs w:val="26"/>
              </w:rPr>
            </w:pPr>
            <w:r w:rsidRPr="007215A0">
              <w:rPr>
                <w:sz w:val="26"/>
                <w:szCs w:val="26"/>
              </w:rPr>
              <w:t xml:space="preserve">Nếu chức năng Reset/phục hồi mật khẩu thực hiện gửi mật khẩu qua email thì mật khẩu phải được sinh ngẫu nhiên và phải tuân theo chính sách mật khẩu tại mục 2. </w:t>
            </w:r>
          </w:p>
        </w:tc>
      </w:tr>
      <w:tr w:rsidR="00FB7378" w:rsidRPr="007215A0" w14:paraId="6EE50FBD" w14:textId="77777777" w:rsidTr="00B66334">
        <w:tc>
          <w:tcPr>
            <w:tcW w:w="1204" w:type="dxa"/>
          </w:tcPr>
          <w:p w14:paraId="1222A4D9" w14:textId="77777777" w:rsidR="00FB7378" w:rsidRPr="007215A0" w:rsidRDefault="00FB7378" w:rsidP="00B66334">
            <w:pPr>
              <w:jc w:val="center"/>
              <w:rPr>
                <w:sz w:val="26"/>
                <w:szCs w:val="26"/>
              </w:rPr>
            </w:pPr>
            <w:r w:rsidRPr="007215A0">
              <w:rPr>
                <w:sz w:val="26"/>
                <w:szCs w:val="26"/>
              </w:rPr>
              <w:t>4</w:t>
            </w:r>
          </w:p>
        </w:tc>
        <w:tc>
          <w:tcPr>
            <w:tcW w:w="2910" w:type="dxa"/>
          </w:tcPr>
          <w:p w14:paraId="561AC590" w14:textId="77777777" w:rsidR="00FB7378" w:rsidRPr="007215A0" w:rsidRDefault="00FB7378" w:rsidP="00B66334">
            <w:pPr>
              <w:spacing w:line="360" w:lineRule="auto"/>
              <w:rPr>
                <w:sz w:val="26"/>
                <w:szCs w:val="26"/>
              </w:rPr>
            </w:pPr>
            <w:r w:rsidRPr="007215A0">
              <w:rPr>
                <w:sz w:val="26"/>
                <w:szCs w:val="26"/>
              </w:rPr>
              <w:t>mã Hash của mật khẩu trong DB</w:t>
            </w:r>
          </w:p>
        </w:tc>
        <w:tc>
          <w:tcPr>
            <w:tcW w:w="6074" w:type="dxa"/>
          </w:tcPr>
          <w:p w14:paraId="5C1A1002" w14:textId="77777777" w:rsidR="00FB7378" w:rsidRPr="007215A0" w:rsidRDefault="00FB7378" w:rsidP="00B66334">
            <w:pPr>
              <w:spacing w:line="360" w:lineRule="auto"/>
              <w:jc w:val="both"/>
              <w:rPr>
                <w:sz w:val="26"/>
                <w:szCs w:val="26"/>
              </w:rPr>
            </w:pPr>
            <w:r w:rsidRPr="007215A0">
              <w:rPr>
                <w:sz w:val="26"/>
                <w:szCs w:val="26"/>
              </w:rPr>
              <w:t>Chỉ lưu dạng mã Hash của mật khẩu trong DB, sử dụng thuật toán Hash từ SHA-256 trở lên, thêm chuỗi Salt ngẫu nhiên vào mật khẩu trước khi thực hiện Hash.</w:t>
            </w:r>
          </w:p>
        </w:tc>
      </w:tr>
      <w:tr w:rsidR="00FB7378" w:rsidRPr="007215A0" w14:paraId="384742AF" w14:textId="77777777" w:rsidTr="00B66334">
        <w:tc>
          <w:tcPr>
            <w:tcW w:w="1204" w:type="dxa"/>
          </w:tcPr>
          <w:p w14:paraId="6499BEE4" w14:textId="77777777" w:rsidR="00FB7378" w:rsidRPr="007215A0" w:rsidRDefault="00FB7378" w:rsidP="00B66334">
            <w:pPr>
              <w:jc w:val="center"/>
              <w:rPr>
                <w:sz w:val="26"/>
                <w:szCs w:val="26"/>
              </w:rPr>
            </w:pPr>
            <w:r w:rsidRPr="007215A0">
              <w:rPr>
                <w:sz w:val="26"/>
                <w:szCs w:val="26"/>
              </w:rPr>
              <w:t>5</w:t>
            </w:r>
          </w:p>
        </w:tc>
        <w:tc>
          <w:tcPr>
            <w:tcW w:w="2910" w:type="dxa"/>
          </w:tcPr>
          <w:p w14:paraId="793D2D22" w14:textId="77777777" w:rsidR="00FB7378" w:rsidRPr="007215A0" w:rsidRDefault="00FB7378" w:rsidP="00B66334">
            <w:pPr>
              <w:pStyle w:val="Heading4"/>
              <w:outlineLvl w:val="3"/>
              <w:rPr>
                <w:rFonts w:ascii="Times New Roman" w:hAnsi="Times New Roman" w:cs="Times New Roman"/>
                <w:b/>
                <w:bCs/>
                <w:i w:val="0"/>
                <w:sz w:val="26"/>
                <w:szCs w:val="26"/>
              </w:rPr>
            </w:pPr>
            <w:r w:rsidRPr="007215A0">
              <w:rPr>
                <w:rFonts w:ascii="Times New Roman" w:hAnsi="Times New Roman" w:cs="Times New Roman"/>
                <w:b/>
                <w:bCs/>
                <w:i w:val="0"/>
                <w:sz w:val="26"/>
                <w:szCs w:val="26"/>
              </w:rPr>
              <w:t>Xử lý xác thực</w:t>
            </w:r>
          </w:p>
          <w:p w14:paraId="3AF9584E" w14:textId="77777777" w:rsidR="00FB7378" w:rsidRPr="007215A0" w:rsidRDefault="00FB7378" w:rsidP="00B66334">
            <w:pPr>
              <w:spacing w:line="360" w:lineRule="auto"/>
              <w:rPr>
                <w:i/>
                <w:sz w:val="26"/>
                <w:szCs w:val="26"/>
              </w:rPr>
            </w:pPr>
          </w:p>
        </w:tc>
        <w:tc>
          <w:tcPr>
            <w:tcW w:w="6074" w:type="dxa"/>
          </w:tcPr>
          <w:p w14:paraId="0ABD71FE" w14:textId="77777777" w:rsidR="00FB7378" w:rsidRPr="007215A0" w:rsidRDefault="00FB7378" w:rsidP="00FB7378">
            <w:pPr>
              <w:pStyle w:val="ListParagraph"/>
              <w:numPr>
                <w:ilvl w:val="0"/>
                <w:numId w:val="27"/>
              </w:numPr>
              <w:tabs>
                <w:tab w:val="clear" w:pos="720"/>
                <w:tab w:val="num" w:pos="274"/>
              </w:tabs>
              <w:suppressAutoHyphens/>
              <w:spacing w:line="360" w:lineRule="auto"/>
              <w:ind w:left="274" w:hanging="270"/>
              <w:jc w:val="both"/>
              <w:rPr>
                <w:sz w:val="26"/>
                <w:szCs w:val="26"/>
              </w:rPr>
            </w:pPr>
            <w:r w:rsidRPr="007215A0">
              <w:rPr>
                <w:sz w:val="26"/>
                <w:szCs w:val="26"/>
              </w:rPr>
              <w:t>Không trả về thông báo chi tiết thông tin định danh cho trường hợp người dùng đăng ký thông tin định danh (Username, Email,...) đã tồn tại tại chức năng đăng ký, hoặc gửi sai thông tin định danh tại các chức năng đăng nhập, Reset/quên mật khẩu, đổi địa chỉ Email.</w:t>
            </w:r>
          </w:p>
          <w:p w14:paraId="20CAE5F5" w14:textId="77777777" w:rsidR="00FB7378" w:rsidRPr="007215A0" w:rsidRDefault="00FB7378" w:rsidP="00FB7378">
            <w:pPr>
              <w:pStyle w:val="ListParagraph"/>
              <w:numPr>
                <w:ilvl w:val="0"/>
                <w:numId w:val="27"/>
              </w:numPr>
              <w:tabs>
                <w:tab w:val="clear" w:pos="720"/>
                <w:tab w:val="num" w:pos="274"/>
              </w:tabs>
              <w:suppressAutoHyphens/>
              <w:spacing w:line="360" w:lineRule="auto"/>
              <w:ind w:left="274" w:hanging="270"/>
              <w:jc w:val="both"/>
              <w:rPr>
                <w:sz w:val="26"/>
                <w:szCs w:val="26"/>
              </w:rPr>
            </w:pPr>
            <w:r w:rsidRPr="007215A0">
              <w:rPr>
                <w:sz w:val="26"/>
                <w:szCs w:val="26"/>
              </w:rPr>
              <w:lastRenderedPageBreak/>
              <w:t>Bật cơ chế xác thực kết hợp với Captcha hoặc các hình thức tương đương khi đăng nhập sai quá 5 lần liên tiếp.</w:t>
            </w:r>
          </w:p>
          <w:p w14:paraId="22E4A2D3" w14:textId="77777777" w:rsidR="00FB7378" w:rsidRPr="007215A0" w:rsidRDefault="00FB7378" w:rsidP="00FB7378">
            <w:pPr>
              <w:pStyle w:val="ListParagraph"/>
              <w:numPr>
                <w:ilvl w:val="0"/>
                <w:numId w:val="27"/>
              </w:numPr>
              <w:tabs>
                <w:tab w:val="clear" w:pos="720"/>
                <w:tab w:val="num" w:pos="274"/>
              </w:tabs>
              <w:suppressAutoHyphens/>
              <w:spacing w:line="360" w:lineRule="auto"/>
              <w:ind w:left="274" w:hanging="270"/>
              <w:jc w:val="both"/>
              <w:rPr>
                <w:sz w:val="26"/>
                <w:szCs w:val="26"/>
              </w:rPr>
            </w:pPr>
            <w:r w:rsidRPr="007215A0">
              <w:rPr>
                <w:sz w:val="26"/>
                <w:szCs w:val="26"/>
              </w:rPr>
              <w:t>Chỉ sử dụng phương thức POST để Submit thông tin định danh, khuyến nghị sử dụng HTTPS cho đường truyền để tăng tính bảo mật.</w:t>
            </w:r>
          </w:p>
        </w:tc>
      </w:tr>
      <w:tr w:rsidR="00FB7378" w:rsidRPr="007215A0" w14:paraId="6BAFC3C2" w14:textId="77777777" w:rsidTr="00B66334">
        <w:tc>
          <w:tcPr>
            <w:tcW w:w="1204" w:type="dxa"/>
          </w:tcPr>
          <w:p w14:paraId="20D5F8BC" w14:textId="77777777" w:rsidR="00FB7378" w:rsidRPr="007215A0" w:rsidRDefault="00FB7378" w:rsidP="00B66334">
            <w:pPr>
              <w:jc w:val="center"/>
              <w:rPr>
                <w:sz w:val="26"/>
                <w:szCs w:val="26"/>
              </w:rPr>
            </w:pPr>
            <w:r w:rsidRPr="007215A0">
              <w:rPr>
                <w:sz w:val="26"/>
                <w:szCs w:val="26"/>
              </w:rPr>
              <w:lastRenderedPageBreak/>
              <w:t>6</w:t>
            </w:r>
          </w:p>
        </w:tc>
        <w:tc>
          <w:tcPr>
            <w:tcW w:w="2910" w:type="dxa"/>
          </w:tcPr>
          <w:p w14:paraId="4BB410E0" w14:textId="77777777" w:rsidR="00FB7378" w:rsidRPr="007215A0" w:rsidRDefault="00FB7378" w:rsidP="00B66334">
            <w:pPr>
              <w:pStyle w:val="Hnh"/>
              <w:rPr>
                <w:bCs w:val="0"/>
                <w:i w:val="0"/>
                <w:color w:val="auto"/>
                <w:sz w:val="26"/>
                <w:szCs w:val="26"/>
              </w:rPr>
            </w:pPr>
            <w:bookmarkStart w:id="21" w:name="_Toc42848685"/>
            <w:r w:rsidRPr="007215A0">
              <w:rPr>
                <w:bCs w:val="0"/>
                <w:i w:val="0"/>
                <w:color w:val="auto"/>
                <w:sz w:val="26"/>
                <w:szCs w:val="26"/>
              </w:rPr>
              <w:t>Quản lý phiên đăng nhập</w:t>
            </w:r>
            <w:bookmarkEnd w:id="21"/>
          </w:p>
          <w:p w14:paraId="55F82D47" w14:textId="77777777" w:rsidR="00FB7378" w:rsidRPr="007215A0" w:rsidRDefault="00FB7378" w:rsidP="00B66334">
            <w:pPr>
              <w:spacing w:line="360" w:lineRule="auto"/>
              <w:rPr>
                <w:sz w:val="26"/>
                <w:szCs w:val="26"/>
              </w:rPr>
            </w:pPr>
          </w:p>
        </w:tc>
        <w:tc>
          <w:tcPr>
            <w:tcW w:w="6074" w:type="dxa"/>
          </w:tcPr>
          <w:p w14:paraId="2CEDD6B5" w14:textId="77777777" w:rsidR="00FB7378" w:rsidRPr="007215A0" w:rsidRDefault="00FB7378" w:rsidP="00FB7378">
            <w:pPr>
              <w:pStyle w:val="ListParagraph"/>
              <w:numPr>
                <w:ilvl w:val="0"/>
                <w:numId w:val="27"/>
              </w:numPr>
              <w:tabs>
                <w:tab w:val="clear" w:pos="720"/>
                <w:tab w:val="num" w:pos="274"/>
              </w:tabs>
              <w:suppressAutoHyphens/>
              <w:spacing w:line="360" w:lineRule="auto"/>
              <w:ind w:left="274" w:hanging="270"/>
              <w:jc w:val="both"/>
              <w:rPr>
                <w:sz w:val="26"/>
                <w:szCs w:val="26"/>
              </w:rPr>
            </w:pPr>
            <w:r w:rsidRPr="007215A0">
              <w:rPr>
                <w:sz w:val="26"/>
                <w:szCs w:val="26"/>
              </w:rPr>
              <w:t>Session phải được sinh ngẫu nhiên và độ dài tối thiểu là 128-bit.</w:t>
            </w:r>
          </w:p>
          <w:p w14:paraId="3B52B665" w14:textId="77777777" w:rsidR="00FB7378" w:rsidRPr="007215A0" w:rsidRDefault="00FB7378" w:rsidP="00FB7378">
            <w:pPr>
              <w:pStyle w:val="ListParagraph"/>
              <w:numPr>
                <w:ilvl w:val="0"/>
                <w:numId w:val="27"/>
              </w:numPr>
              <w:tabs>
                <w:tab w:val="clear" w:pos="720"/>
                <w:tab w:val="num" w:pos="274"/>
              </w:tabs>
              <w:suppressAutoHyphens/>
              <w:spacing w:line="360" w:lineRule="auto"/>
              <w:ind w:left="274" w:hanging="270"/>
              <w:jc w:val="both"/>
              <w:rPr>
                <w:sz w:val="26"/>
                <w:szCs w:val="26"/>
              </w:rPr>
            </w:pPr>
            <w:r w:rsidRPr="007215A0">
              <w:rPr>
                <w:sz w:val="26"/>
                <w:szCs w:val="26"/>
              </w:rPr>
              <w:t>Session phải được thiết lập thời gian Timeout, giá trị Timeout cần cân bằng giữa nhu cầu thương mại và yếu tố bảo mật.</w:t>
            </w:r>
          </w:p>
          <w:p w14:paraId="6F2C15F5" w14:textId="77777777" w:rsidR="00FB7378" w:rsidRPr="007215A0" w:rsidRDefault="00FB7378" w:rsidP="00FB7378">
            <w:pPr>
              <w:pStyle w:val="ListParagraph"/>
              <w:numPr>
                <w:ilvl w:val="0"/>
                <w:numId w:val="27"/>
              </w:numPr>
              <w:tabs>
                <w:tab w:val="clear" w:pos="720"/>
                <w:tab w:val="num" w:pos="274"/>
              </w:tabs>
              <w:suppressAutoHyphens/>
              <w:spacing w:line="360" w:lineRule="auto"/>
              <w:ind w:left="274" w:hanging="270"/>
              <w:jc w:val="both"/>
              <w:rPr>
                <w:sz w:val="26"/>
                <w:szCs w:val="26"/>
              </w:rPr>
            </w:pPr>
            <w:r w:rsidRPr="007215A0">
              <w:rPr>
                <w:sz w:val="26"/>
                <w:szCs w:val="26"/>
              </w:rPr>
              <w:t>Tạo mới Session sau khi đăng nhập thành công.</w:t>
            </w:r>
          </w:p>
          <w:p w14:paraId="09534CF8" w14:textId="77777777" w:rsidR="00FB7378" w:rsidRPr="007215A0" w:rsidRDefault="00FB7378" w:rsidP="00FB7378">
            <w:pPr>
              <w:pStyle w:val="ListParagraph"/>
              <w:numPr>
                <w:ilvl w:val="0"/>
                <w:numId w:val="27"/>
              </w:numPr>
              <w:tabs>
                <w:tab w:val="clear" w:pos="720"/>
                <w:tab w:val="num" w:pos="274"/>
              </w:tabs>
              <w:suppressAutoHyphens/>
              <w:spacing w:line="360" w:lineRule="auto"/>
              <w:ind w:left="274" w:hanging="270"/>
              <w:jc w:val="both"/>
              <w:rPr>
                <w:sz w:val="26"/>
                <w:szCs w:val="26"/>
              </w:rPr>
            </w:pPr>
            <w:r w:rsidRPr="007215A0">
              <w:rPr>
                <w:sz w:val="26"/>
                <w:szCs w:val="26"/>
              </w:rPr>
              <w:t>Xóa giá trị Session ID và các dữ liệu gắn với Session đó khi người dùng đăng xuất.</w:t>
            </w:r>
          </w:p>
          <w:p w14:paraId="5BBC8E66" w14:textId="77777777" w:rsidR="00FB7378" w:rsidRPr="007215A0" w:rsidRDefault="00FB7378" w:rsidP="00FB7378">
            <w:pPr>
              <w:pStyle w:val="ListParagraph"/>
              <w:numPr>
                <w:ilvl w:val="0"/>
                <w:numId w:val="27"/>
              </w:numPr>
              <w:tabs>
                <w:tab w:val="clear" w:pos="720"/>
                <w:tab w:val="num" w:pos="274"/>
              </w:tabs>
              <w:suppressAutoHyphens/>
              <w:spacing w:line="360" w:lineRule="auto"/>
              <w:ind w:left="274" w:hanging="270"/>
              <w:jc w:val="both"/>
              <w:rPr>
                <w:sz w:val="26"/>
                <w:szCs w:val="26"/>
              </w:rPr>
            </w:pPr>
            <w:r w:rsidRPr="007215A0">
              <w:rPr>
                <w:sz w:val="26"/>
                <w:szCs w:val="26"/>
              </w:rPr>
              <w:t>Cấu hình thuộc tính “Secure” đối với các ứng dụng sử dụng HTTPS và “HTTP-Only” cho trường Session Cookie.</w:t>
            </w:r>
          </w:p>
        </w:tc>
      </w:tr>
      <w:tr w:rsidR="00FB7378" w:rsidRPr="007215A0" w14:paraId="24E35F5E" w14:textId="77777777" w:rsidTr="00B66334">
        <w:tc>
          <w:tcPr>
            <w:tcW w:w="1204" w:type="dxa"/>
          </w:tcPr>
          <w:p w14:paraId="50F5C81C" w14:textId="77777777" w:rsidR="00FB7378" w:rsidRPr="007215A0" w:rsidRDefault="00FB7378" w:rsidP="00B66334">
            <w:pPr>
              <w:jc w:val="center"/>
              <w:rPr>
                <w:sz w:val="26"/>
                <w:szCs w:val="26"/>
              </w:rPr>
            </w:pPr>
            <w:r w:rsidRPr="007215A0">
              <w:rPr>
                <w:sz w:val="26"/>
                <w:szCs w:val="26"/>
              </w:rPr>
              <w:t>7</w:t>
            </w:r>
          </w:p>
        </w:tc>
        <w:tc>
          <w:tcPr>
            <w:tcW w:w="2910" w:type="dxa"/>
          </w:tcPr>
          <w:p w14:paraId="000AC3E6" w14:textId="77777777" w:rsidR="00FB7378" w:rsidRPr="007215A0" w:rsidRDefault="00FB7378" w:rsidP="00B66334">
            <w:pPr>
              <w:rPr>
                <w:sz w:val="26"/>
                <w:szCs w:val="26"/>
              </w:rPr>
            </w:pPr>
            <w:bookmarkStart w:id="22" w:name="_Toc42848686"/>
            <w:r w:rsidRPr="007215A0">
              <w:rPr>
                <w:sz w:val="26"/>
                <w:szCs w:val="26"/>
              </w:rPr>
              <w:t>Phân quyền</w:t>
            </w:r>
            <w:bookmarkEnd w:id="22"/>
          </w:p>
          <w:p w14:paraId="380A0D58" w14:textId="77777777" w:rsidR="00FB7378" w:rsidRPr="007215A0" w:rsidRDefault="00FB7378" w:rsidP="00B66334">
            <w:pPr>
              <w:rPr>
                <w:sz w:val="26"/>
                <w:szCs w:val="26"/>
              </w:rPr>
            </w:pPr>
          </w:p>
        </w:tc>
        <w:tc>
          <w:tcPr>
            <w:tcW w:w="6074" w:type="dxa"/>
          </w:tcPr>
          <w:p w14:paraId="74AECB0C" w14:textId="77777777" w:rsidR="00FB7378" w:rsidRPr="007215A0" w:rsidRDefault="00FB7378" w:rsidP="00FB7378">
            <w:pPr>
              <w:pStyle w:val="ListParagraph"/>
              <w:numPr>
                <w:ilvl w:val="0"/>
                <w:numId w:val="27"/>
              </w:numPr>
              <w:tabs>
                <w:tab w:val="clear" w:pos="720"/>
                <w:tab w:val="num" w:pos="274"/>
              </w:tabs>
              <w:suppressAutoHyphens/>
              <w:spacing w:line="360" w:lineRule="auto"/>
              <w:ind w:left="274" w:hanging="270"/>
              <w:jc w:val="both"/>
              <w:rPr>
                <w:sz w:val="26"/>
                <w:szCs w:val="26"/>
              </w:rPr>
            </w:pPr>
            <w:r w:rsidRPr="007215A0">
              <w:rPr>
                <w:sz w:val="26"/>
                <w:szCs w:val="26"/>
              </w:rPr>
              <w:t>Kiểm tra phân quyền dựa trên các đối tượng được lưu tại máy chủ dịch vụ (VD: tham số lưu trên Session Server, dữ liệu lưu trên DB,...).</w:t>
            </w:r>
          </w:p>
          <w:p w14:paraId="70B09048" w14:textId="77777777" w:rsidR="00FB7378" w:rsidRPr="007215A0" w:rsidRDefault="00FB7378" w:rsidP="00FB7378">
            <w:pPr>
              <w:pStyle w:val="ListParagraph"/>
              <w:numPr>
                <w:ilvl w:val="0"/>
                <w:numId w:val="27"/>
              </w:numPr>
              <w:tabs>
                <w:tab w:val="clear" w:pos="720"/>
                <w:tab w:val="num" w:pos="274"/>
              </w:tabs>
              <w:suppressAutoHyphens/>
              <w:spacing w:line="360" w:lineRule="auto"/>
              <w:ind w:left="274" w:hanging="270"/>
              <w:jc w:val="both"/>
              <w:rPr>
                <w:sz w:val="26"/>
                <w:szCs w:val="26"/>
              </w:rPr>
            </w:pPr>
            <w:r w:rsidRPr="007215A0">
              <w:rPr>
                <w:sz w:val="26"/>
                <w:szCs w:val="26"/>
              </w:rPr>
              <w:t>Phân quyền tối thiểu, chỉ đáp ứng đủ chức năng và tài nguyên cho người dùng/ứng dụng. Ứng dụng giới hạn các nghiệp vụ với từng nhóm/ người dùng cơ bản.</w:t>
            </w:r>
          </w:p>
          <w:p w14:paraId="409BFCFD" w14:textId="77777777" w:rsidR="00FB7378" w:rsidRPr="007215A0" w:rsidRDefault="00FB7378" w:rsidP="00FB7378">
            <w:pPr>
              <w:pStyle w:val="ListParagraph"/>
              <w:numPr>
                <w:ilvl w:val="0"/>
                <w:numId w:val="27"/>
              </w:numPr>
              <w:tabs>
                <w:tab w:val="clear" w:pos="720"/>
                <w:tab w:val="num" w:pos="274"/>
              </w:tabs>
              <w:suppressAutoHyphens/>
              <w:spacing w:line="360" w:lineRule="auto"/>
              <w:ind w:left="274" w:hanging="270"/>
              <w:jc w:val="both"/>
              <w:rPr>
                <w:sz w:val="26"/>
                <w:szCs w:val="26"/>
              </w:rPr>
            </w:pPr>
            <w:r w:rsidRPr="007215A0">
              <w:rPr>
                <w:sz w:val="26"/>
                <w:szCs w:val="26"/>
              </w:rPr>
              <w:t xml:space="preserve">Phía giao diện người dùng: Chỉ hiển thị các thành phần giao diện, đường dẫn, hàm,... tương ứng với quyền của người dùng. </w:t>
            </w:r>
          </w:p>
          <w:p w14:paraId="3B453FDD" w14:textId="77777777" w:rsidR="00FB7378" w:rsidRPr="007215A0" w:rsidRDefault="00FB7378" w:rsidP="00FB7378">
            <w:pPr>
              <w:pStyle w:val="ListParagraph"/>
              <w:numPr>
                <w:ilvl w:val="0"/>
                <w:numId w:val="27"/>
              </w:numPr>
              <w:tabs>
                <w:tab w:val="clear" w:pos="720"/>
                <w:tab w:val="num" w:pos="274"/>
              </w:tabs>
              <w:suppressAutoHyphens/>
              <w:spacing w:line="360" w:lineRule="auto"/>
              <w:ind w:left="274" w:hanging="270"/>
              <w:jc w:val="both"/>
              <w:rPr>
                <w:sz w:val="26"/>
                <w:szCs w:val="26"/>
              </w:rPr>
            </w:pPr>
            <w:r w:rsidRPr="007215A0">
              <w:rPr>
                <w:sz w:val="26"/>
                <w:szCs w:val="26"/>
              </w:rPr>
              <w:lastRenderedPageBreak/>
              <w:t>Phía server: Kiểm tra quyền tác động của người dùng/ứng dụng trên các hàm và tài nguyên tương ứng trước khi thực hiện bất cứ tác vụ nào tới hệ thống.</w:t>
            </w:r>
          </w:p>
          <w:p w14:paraId="6AAFE5D6" w14:textId="77777777" w:rsidR="00FB7378" w:rsidRPr="007215A0" w:rsidRDefault="00FB7378" w:rsidP="00FB7378">
            <w:pPr>
              <w:pStyle w:val="ListParagraph"/>
              <w:numPr>
                <w:ilvl w:val="0"/>
                <w:numId w:val="27"/>
              </w:numPr>
              <w:tabs>
                <w:tab w:val="clear" w:pos="720"/>
                <w:tab w:val="num" w:pos="274"/>
              </w:tabs>
              <w:suppressAutoHyphens/>
              <w:spacing w:line="360" w:lineRule="auto"/>
              <w:ind w:left="274" w:hanging="270"/>
              <w:jc w:val="both"/>
              <w:rPr>
                <w:sz w:val="26"/>
                <w:szCs w:val="26"/>
              </w:rPr>
            </w:pPr>
            <w:r w:rsidRPr="007215A0">
              <w:rPr>
                <w:sz w:val="26"/>
                <w:szCs w:val="26"/>
              </w:rPr>
              <w:t>Phải có tính năng xóa phiên làm việc hiện tại của người dùng hoặc các cơ chế tương đương đối với các trường hợp quyền người dùng bị thay đổi hoặc bị disable bởi người dùng có thẩm quyền.</w:t>
            </w:r>
          </w:p>
          <w:p w14:paraId="791139CD" w14:textId="77777777" w:rsidR="00FB7378" w:rsidRPr="007215A0" w:rsidRDefault="00FB7378" w:rsidP="00FB7378">
            <w:pPr>
              <w:pStyle w:val="ListParagraph"/>
              <w:numPr>
                <w:ilvl w:val="0"/>
                <w:numId w:val="27"/>
              </w:numPr>
              <w:tabs>
                <w:tab w:val="clear" w:pos="720"/>
                <w:tab w:val="num" w:pos="274"/>
              </w:tabs>
              <w:suppressAutoHyphens/>
              <w:spacing w:line="360" w:lineRule="auto"/>
              <w:ind w:left="274" w:hanging="270"/>
              <w:jc w:val="both"/>
              <w:rPr>
                <w:sz w:val="26"/>
                <w:szCs w:val="26"/>
              </w:rPr>
            </w:pPr>
            <w:r w:rsidRPr="007215A0">
              <w:rPr>
                <w:sz w:val="26"/>
                <w:szCs w:val="26"/>
              </w:rPr>
              <w:t>Không đặt trang quản trị Public Internet, trong trường hợp bắt buộc phải đặt public cần giới hạn các IP được phép truy cập hoặc sử dụng cơ chế xác thực đa nhân tố (Multiple Authentications).</w:t>
            </w:r>
          </w:p>
        </w:tc>
      </w:tr>
      <w:tr w:rsidR="00FB7378" w:rsidRPr="007215A0" w14:paraId="7CBD9F08" w14:textId="77777777" w:rsidTr="00B66334">
        <w:tc>
          <w:tcPr>
            <w:tcW w:w="1204" w:type="dxa"/>
          </w:tcPr>
          <w:p w14:paraId="41CE5039" w14:textId="77777777" w:rsidR="00FB7378" w:rsidRPr="007215A0" w:rsidRDefault="00FB7378" w:rsidP="00B66334">
            <w:pPr>
              <w:pStyle w:val="Heading4"/>
              <w:spacing w:before="0" w:line="360" w:lineRule="auto"/>
              <w:outlineLvl w:val="3"/>
              <w:rPr>
                <w:rFonts w:ascii="Times New Roman" w:hAnsi="Times New Roman" w:cs="Times New Roman"/>
                <w:b/>
                <w:bCs/>
                <w:i w:val="0"/>
                <w:sz w:val="26"/>
                <w:szCs w:val="26"/>
              </w:rPr>
            </w:pPr>
          </w:p>
        </w:tc>
        <w:tc>
          <w:tcPr>
            <w:tcW w:w="2910" w:type="dxa"/>
          </w:tcPr>
          <w:p w14:paraId="22E86197" w14:textId="77777777" w:rsidR="00FB7378" w:rsidRPr="007215A0" w:rsidRDefault="00FB7378" w:rsidP="00B66334">
            <w:pPr>
              <w:pStyle w:val="Heading4"/>
              <w:spacing w:before="0" w:line="360" w:lineRule="auto"/>
              <w:outlineLvl w:val="3"/>
              <w:rPr>
                <w:rFonts w:ascii="Times New Roman" w:hAnsi="Times New Roman" w:cs="Times New Roman"/>
                <w:b/>
                <w:bCs/>
                <w:i w:val="0"/>
                <w:sz w:val="26"/>
                <w:szCs w:val="26"/>
              </w:rPr>
            </w:pPr>
            <w:bookmarkStart w:id="23" w:name="_Toc42848687"/>
            <w:r w:rsidRPr="007215A0">
              <w:rPr>
                <w:rFonts w:ascii="Times New Roman" w:hAnsi="Times New Roman" w:cs="Times New Roman"/>
                <w:b/>
                <w:bCs/>
                <w:i w:val="0"/>
                <w:sz w:val="26"/>
                <w:szCs w:val="26"/>
              </w:rPr>
              <w:t>Tương tác với Back-End.</w:t>
            </w:r>
            <w:bookmarkEnd w:id="23"/>
          </w:p>
          <w:p w14:paraId="47F4B140" w14:textId="77777777" w:rsidR="00FB7378" w:rsidRPr="007215A0" w:rsidRDefault="00FB7378" w:rsidP="00B66334">
            <w:pPr>
              <w:pStyle w:val="Heading4"/>
              <w:spacing w:before="0" w:line="360" w:lineRule="auto"/>
              <w:outlineLvl w:val="3"/>
              <w:rPr>
                <w:rFonts w:ascii="Times New Roman" w:hAnsi="Times New Roman" w:cs="Times New Roman"/>
                <w:b/>
                <w:bCs/>
                <w:i w:val="0"/>
                <w:sz w:val="26"/>
                <w:szCs w:val="26"/>
              </w:rPr>
            </w:pPr>
          </w:p>
        </w:tc>
        <w:tc>
          <w:tcPr>
            <w:tcW w:w="6074" w:type="dxa"/>
          </w:tcPr>
          <w:p w14:paraId="1140C476" w14:textId="77777777" w:rsidR="00FB7378" w:rsidRPr="007215A0" w:rsidRDefault="00FB7378" w:rsidP="00B66334">
            <w:pPr>
              <w:snapToGrid w:val="0"/>
              <w:spacing w:line="360" w:lineRule="auto"/>
              <w:jc w:val="both"/>
              <w:rPr>
                <w:sz w:val="26"/>
                <w:szCs w:val="26"/>
              </w:rPr>
            </w:pPr>
          </w:p>
        </w:tc>
      </w:tr>
      <w:tr w:rsidR="00FB7378" w:rsidRPr="007215A0" w14:paraId="7007B619" w14:textId="77777777" w:rsidTr="00B66334">
        <w:trPr>
          <w:trHeight w:val="899"/>
        </w:trPr>
        <w:tc>
          <w:tcPr>
            <w:tcW w:w="1204" w:type="dxa"/>
          </w:tcPr>
          <w:p w14:paraId="118AF0A4" w14:textId="77777777" w:rsidR="00FB7378" w:rsidRPr="007215A0" w:rsidRDefault="00FB7378" w:rsidP="00B66334">
            <w:pPr>
              <w:jc w:val="center"/>
              <w:rPr>
                <w:sz w:val="26"/>
                <w:szCs w:val="26"/>
              </w:rPr>
            </w:pPr>
            <w:r w:rsidRPr="007215A0">
              <w:rPr>
                <w:sz w:val="26"/>
                <w:szCs w:val="26"/>
              </w:rPr>
              <w:t>8</w:t>
            </w:r>
          </w:p>
        </w:tc>
        <w:tc>
          <w:tcPr>
            <w:tcW w:w="2910" w:type="dxa"/>
          </w:tcPr>
          <w:p w14:paraId="1A3E8B70" w14:textId="77777777" w:rsidR="00FB7378" w:rsidRPr="007215A0" w:rsidRDefault="00FB7378" w:rsidP="00B66334">
            <w:pPr>
              <w:pStyle w:val="Heading4"/>
              <w:spacing w:before="0" w:line="360" w:lineRule="auto"/>
              <w:outlineLvl w:val="3"/>
              <w:rPr>
                <w:rFonts w:ascii="Times New Roman" w:hAnsi="Times New Roman" w:cs="Times New Roman"/>
                <w:b/>
                <w:bCs/>
                <w:i w:val="0"/>
                <w:sz w:val="26"/>
                <w:szCs w:val="26"/>
              </w:rPr>
            </w:pPr>
            <w:r w:rsidRPr="007215A0">
              <w:rPr>
                <w:rFonts w:ascii="Times New Roman" w:hAnsi="Times New Roman" w:cs="Times New Roman"/>
                <w:b/>
                <w:bCs/>
                <w:i w:val="0"/>
                <w:sz w:val="26"/>
                <w:szCs w:val="26"/>
              </w:rPr>
              <w:t>Mã hóa các dữ liệu nhạy cảm</w:t>
            </w:r>
          </w:p>
          <w:p w14:paraId="6C780294" w14:textId="77777777" w:rsidR="00FB7378" w:rsidRPr="007215A0" w:rsidRDefault="00FB7378" w:rsidP="00B66334">
            <w:pPr>
              <w:rPr>
                <w:sz w:val="26"/>
                <w:szCs w:val="26"/>
              </w:rPr>
            </w:pPr>
          </w:p>
        </w:tc>
        <w:tc>
          <w:tcPr>
            <w:tcW w:w="6074" w:type="dxa"/>
          </w:tcPr>
          <w:p w14:paraId="5307DF20" w14:textId="77777777" w:rsidR="00FB7378" w:rsidRPr="007215A0" w:rsidRDefault="00FB7378" w:rsidP="00FB7378">
            <w:pPr>
              <w:pStyle w:val="ListParagraph"/>
              <w:numPr>
                <w:ilvl w:val="0"/>
                <w:numId w:val="27"/>
              </w:numPr>
              <w:tabs>
                <w:tab w:val="clear" w:pos="720"/>
                <w:tab w:val="num" w:pos="274"/>
              </w:tabs>
              <w:suppressAutoHyphens/>
              <w:spacing w:line="360" w:lineRule="auto"/>
              <w:ind w:left="274" w:hanging="270"/>
              <w:jc w:val="both"/>
              <w:rPr>
                <w:sz w:val="26"/>
                <w:szCs w:val="26"/>
              </w:rPr>
            </w:pPr>
            <w:r w:rsidRPr="007215A0">
              <w:rPr>
                <w:sz w:val="26"/>
                <w:szCs w:val="26"/>
              </w:rPr>
              <w:t>Mã hóa các dữ liệu nhạy cảm trước khi lưu trữ (thông tin tài khoản ngân hàng, Private key,...)</w:t>
            </w:r>
          </w:p>
        </w:tc>
      </w:tr>
      <w:tr w:rsidR="00FB7378" w:rsidRPr="007215A0" w14:paraId="53064A09" w14:textId="77777777" w:rsidTr="00B66334">
        <w:tc>
          <w:tcPr>
            <w:tcW w:w="1204" w:type="dxa"/>
          </w:tcPr>
          <w:p w14:paraId="72E1D75D" w14:textId="77777777" w:rsidR="00FB7378" w:rsidRPr="007215A0" w:rsidRDefault="00FB7378" w:rsidP="00B66334">
            <w:pPr>
              <w:jc w:val="center"/>
              <w:rPr>
                <w:sz w:val="26"/>
                <w:szCs w:val="26"/>
              </w:rPr>
            </w:pPr>
            <w:r w:rsidRPr="007215A0">
              <w:rPr>
                <w:sz w:val="26"/>
                <w:szCs w:val="26"/>
              </w:rPr>
              <w:t>9</w:t>
            </w:r>
          </w:p>
        </w:tc>
        <w:tc>
          <w:tcPr>
            <w:tcW w:w="2910" w:type="dxa"/>
          </w:tcPr>
          <w:p w14:paraId="5D0FF568" w14:textId="77777777" w:rsidR="00FB7378" w:rsidRPr="007215A0" w:rsidRDefault="00FB7378" w:rsidP="00B66334">
            <w:pPr>
              <w:pStyle w:val="Heading4"/>
              <w:spacing w:before="0" w:line="360" w:lineRule="auto"/>
              <w:outlineLvl w:val="3"/>
              <w:rPr>
                <w:rFonts w:ascii="Times New Roman" w:hAnsi="Times New Roman" w:cs="Times New Roman"/>
                <w:b/>
                <w:bCs/>
                <w:i w:val="0"/>
                <w:sz w:val="26"/>
                <w:szCs w:val="26"/>
              </w:rPr>
            </w:pPr>
            <w:r w:rsidRPr="007215A0">
              <w:rPr>
                <w:rFonts w:ascii="Times New Roman" w:hAnsi="Times New Roman" w:cs="Times New Roman"/>
                <w:b/>
                <w:bCs/>
                <w:i w:val="0"/>
                <w:sz w:val="26"/>
                <w:szCs w:val="26"/>
              </w:rPr>
              <w:t>SQL</w:t>
            </w:r>
          </w:p>
        </w:tc>
        <w:tc>
          <w:tcPr>
            <w:tcW w:w="6074" w:type="dxa"/>
          </w:tcPr>
          <w:p w14:paraId="484682E7" w14:textId="77777777" w:rsidR="00FB7378" w:rsidRPr="007215A0" w:rsidRDefault="00FB7378" w:rsidP="00FB7378">
            <w:pPr>
              <w:pStyle w:val="ListParagraph"/>
              <w:numPr>
                <w:ilvl w:val="0"/>
                <w:numId w:val="27"/>
              </w:numPr>
              <w:tabs>
                <w:tab w:val="clear" w:pos="720"/>
                <w:tab w:val="num" w:pos="274"/>
              </w:tabs>
              <w:suppressAutoHyphens/>
              <w:spacing w:line="360" w:lineRule="auto"/>
              <w:ind w:left="274" w:hanging="270"/>
              <w:jc w:val="both"/>
              <w:rPr>
                <w:sz w:val="26"/>
                <w:szCs w:val="26"/>
              </w:rPr>
            </w:pPr>
            <w:r w:rsidRPr="007215A0">
              <w:rPr>
                <w:sz w:val="26"/>
                <w:szCs w:val="26"/>
              </w:rPr>
              <w:t>Phải có biện pháp phòng chống SQL Injection.</w:t>
            </w:r>
          </w:p>
          <w:p w14:paraId="5418B5E1" w14:textId="77777777" w:rsidR="00FB7378" w:rsidRPr="007215A0" w:rsidRDefault="00FB7378" w:rsidP="00FB7378">
            <w:pPr>
              <w:pStyle w:val="ListParagraph"/>
              <w:numPr>
                <w:ilvl w:val="0"/>
                <w:numId w:val="27"/>
              </w:numPr>
              <w:tabs>
                <w:tab w:val="clear" w:pos="720"/>
                <w:tab w:val="num" w:pos="274"/>
              </w:tabs>
              <w:suppressAutoHyphens/>
              <w:spacing w:line="360" w:lineRule="auto"/>
              <w:ind w:left="274" w:hanging="270"/>
              <w:jc w:val="both"/>
              <w:rPr>
                <w:sz w:val="26"/>
                <w:szCs w:val="26"/>
              </w:rPr>
            </w:pPr>
            <w:r w:rsidRPr="007215A0">
              <w:rPr>
                <w:sz w:val="26"/>
                <w:szCs w:val="26"/>
              </w:rPr>
              <w:t>Trong 1 số trường hợp không sử dụng giải pháp phòng chống SQL injection, cần thiết lập danh sách các ký tự đầu vào mong muốn.</w:t>
            </w:r>
          </w:p>
        </w:tc>
      </w:tr>
      <w:tr w:rsidR="00FB7378" w:rsidRPr="007215A0" w14:paraId="7232A709" w14:textId="77777777" w:rsidTr="00B66334">
        <w:tc>
          <w:tcPr>
            <w:tcW w:w="1204" w:type="dxa"/>
          </w:tcPr>
          <w:p w14:paraId="3353182F" w14:textId="77777777" w:rsidR="00FB7378" w:rsidRPr="007215A0" w:rsidRDefault="00FB7378" w:rsidP="00B66334">
            <w:pPr>
              <w:jc w:val="center"/>
              <w:rPr>
                <w:sz w:val="26"/>
                <w:szCs w:val="26"/>
              </w:rPr>
            </w:pPr>
            <w:r w:rsidRPr="007215A0">
              <w:rPr>
                <w:sz w:val="26"/>
                <w:szCs w:val="26"/>
              </w:rPr>
              <w:t>10</w:t>
            </w:r>
          </w:p>
        </w:tc>
        <w:tc>
          <w:tcPr>
            <w:tcW w:w="2910" w:type="dxa"/>
          </w:tcPr>
          <w:p w14:paraId="15D37F8B" w14:textId="77777777" w:rsidR="00FB7378" w:rsidRPr="007215A0" w:rsidRDefault="00FB7378" w:rsidP="00B66334">
            <w:pPr>
              <w:pStyle w:val="Heading4"/>
              <w:spacing w:before="0" w:line="360" w:lineRule="auto"/>
              <w:outlineLvl w:val="3"/>
              <w:rPr>
                <w:rFonts w:ascii="Times New Roman" w:hAnsi="Times New Roman" w:cs="Times New Roman"/>
                <w:b/>
                <w:bCs/>
                <w:i w:val="0"/>
                <w:sz w:val="26"/>
                <w:szCs w:val="26"/>
              </w:rPr>
            </w:pPr>
            <w:r w:rsidRPr="007215A0">
              <w:rPr>
                <w:rFonts w:ascii="Times New Roman" w:hAnsi="Times New Roman" w:cs="Times New Roman"/>
                <w:b/>
                <w:bCs/>
                <w:i w:val="0"/>
                <w:sz w:val="26"/>
                <w:szCs w:val="26"/>
              </w:rPr>
              <w:t>Tương tác với hệ điều hành (nếu có)</w:t>
            </w:r>
          </w:p>
          <w:p w14:paraId="6DD0C15F" w14:textId="77777777" w:rsidR="00FB7378" w:rsidRPr="007215A0" w:rsidRDefault="00FB7378" w:rsidP="00B66334">
            <w:pPr>
              <w:pStyle w:val="Heading4"/>
              <w:spacing w:before="0" w:line="360" w:lineRule="auto"/>
              <w:ind w:left="786" w:hanging="360"/>
              <w:outlineLvl w:val="3"/>
              <w:rPr>
                <w:rFonts w:ascii="Times New Roman" w:hAnsi="Times New Roman" w:cs="Times New Roman"/>
                <w:b/>
                <w:bCs/>
                <w:i w:val="0"/>
                <w:sz w:val="26"/>
                <w:szCs w:val="26"/>
              </w:rPr>
            </w:pPr>
          </w:p>
        </w:tc>
        <w:tc>
          <w:tcPr>
            <w:tcW w:w="6074" w:type="dxa"/>
          </w:tcPr>
          <w:p w14:paraId="7C975D75" w14:textId="77777777" w:rsidR="00FB7378" w:rsidRPr="007215A0" w:rsidRDefault="00FB7378" w:rsidP="00FB7378">
            <w:pPr>
              <w:pStyle w:val="ListParagraph"/>
              <w:numPr>
                <w:ilvl w:val="0"/>
                <w:numId w:val="27"/>
              </w:numPr>
              <w:tabs>
                <w:tab w:val="clear" w:pos="720"/>
                <w:tab w:val="num" w:pos="274"/>
              </w:tabs>
              <w:suppressAutoHyphens/>
              <w:spacing w:line="360" w:lineRule="auto"/>
              <w:ind w:left="274" w:hanging="270"/>
              <w:jc w:val="both"/>
              <w:rPr>
                <w:sz w:val="26"/>
                <w:szCs w:val="26"/>
              </w:rPr>
            </w:pPr>
            <w:r w:rsidRPr="007215A0">
              <w:rPr>
                <w:sz w:val="26"/>
                <w:szCs w:val="26"/>
              </w:rPr>
              <w:t>Sử dụng các API hỗ trợ việc thực thi câu lệnh hệ thống.</w:t>
            </w:r>
          </w:p>
          <w:p w14:paraId="55E94CC3" w14:textId="77777777" w:rsidR="00FB7378" w:rsidRPr="007215A0" w:rsidRDefault="00FB7378" w:rsidP="00FB7378">
            <w:pPr>
              <w:pStyle w:val="ListParagraph"/>
              <w:numPr>
                <w:ilvl w:val="0"/>
                <w:numId w:val="27"/>
              </w:numPr>
              <w:tabs>
                <w:tab w:val="clear" w:pos="720"/>
                <w:tab w:val="num" w:pos="274"/>
              </w:tabs>
              <w:suppressAutoHyphens/>
              <w:spacing w:line="360" w:lineRule="auto"/>
              <w:ind w:left="274" w:hanging="270"/>
              <w:jc w:val="both"/>
              <w:rPr>
                <w:sz w:val="26"/>
                <w:szCs w:val="26"/>
              </w:rPr>
            </w:pPr>
            <w:r w:rsidRPr="007215A0">
              <w:rPr>
                <w:sz w:val="26"/>
                <w:szCs w:val="26"/>
              </w:rPr>
              <w:t>Không truyền trực tiếp dữ liệu người dùng tới hệ điều hành, trong trường hợp bắt buộc cần thiết lập danh sách các đầu vào mong muốn.</w:t>
            </w:r>
          </w:p>
        </w:tc>
      </w:tr>
      <w:tr w:rsidR="00FB7378" w:rsidRPr="007215A0" w14:paraId="5CA2F64A" w14:textId="77777777" w:rsidTr="00B66334">
        <w:tc>
          <w:tcPr>
            <w:tcW w:w="1204" w:type="dxa"/>
          </w:tcPr>
          <w:p w14:paraId="1C3EE814" w14:textId="77777777" w:rsidR="00FB7378" w:rsidRPr="007215A0" w:rsidRDefault="00FB7378" w:rsidP="00B66334">
            <w:pPr>
              <w:jc w:val="center"/>
              <w:rPr>
                <w:sz w:val="26"/>
                <w:szCs w:val="26"/>
              </w:rPr>
            </w:pPr>
            <w:r w:rsidRPr="007215A0">
              <w:rPr>
                <w:sz w:val="26"/>
                <w:szCs w:val="26"/>
              </w:rPr>
              <w:lastRenderedPageBreak/>
              <w:t>11</w:t>
            </w:r>
          </w:p>
        </w:tc>
        <w:tc>
          <w:tcPr>
            <w:tcW w:w="2910" w:type="dxa"/>
          </w:tcPr>
          <w:p w14:paraId="3459F8A5" w14:textId="77777777" w:rsidR="00FB7378" w:rsidRPr="007215A0" w:rsidRDefault="00FB7378" w:rsidP="00B66334">
            <w:pPr>
              <w:pStyle w:val="Heading4"/>
              <w:spacing w:before="0" w:line="360" w:lineRule="auto"/>
              <w:outlineLvl w:val="3"/>
              <w:rPr>
                <w:rFonts w:ascii="Times New Roman" w:hAnsi="Times New Roman" w:cs="Times New Roman"/>
                <w:b/>
                <w:bCs/>
                <w:i w:val="0"/>
                <w:sz w:val="26"/>
                <w:szCs w:val="26"/>
              </w:rPr>
            </w:pPr>
            <w:r w:rsidRPr="007215A0">
              <w:rPr>
                <w:rFonts w:ascii="Times New Roman" w:hAnsi="Times New Roman" w:cs="Times New Roman"/>
                <w:b/>
                <w:bCs/>
                <w:i w:val="0"/>
                <w:sz w:val="26"/>
                <w:szCs w:val="26"/>
              </w:rPr>
              <w:t>Tương tác với File</w:t>
            </w:r>
          </w:p>
          <w:p w14:paraId="7AA4A050" w14:textId="77777777" w:rsidR="00FB7378" w:rsidRPr="007215A0" w:rsidRDefault="00FB7378" w:rsidP="00B66334">
            <w:pPr>
              <w:pStyle w:val="Heading4"/>
              <w:spacing w:before="0" w:line="360" w:lineRule="auto"/>
              <w:ind w:left="786" w:hanging="360"/>
              <w:outlineLvl w:val="3"/>
              <w:rPr>
                <w:rFonts w:ascii="Times New Roman" w:hAnsi="Times New Roman" w:cs="Times New Roman"/>
                <w:b/>
                <w:bCs/>
                <w:i w:val="0"/>
                <w:sz w:val="26"/>
                <w:szCs w:val="26"/>
              </w:rPr>
            </w:pPr>
          </w:p>
        </w:tc>
        <w:tc>
          <w:tcPr>
            <w:tcW w:w="6074" w:type="dxa"/>
          </w:tcPr>
          <w:p w14:paraId="18A71D1E" w14:textId="77777777" w:rsidR="00FB7378" w:rsidRPr="007215A0" w:rsidRDefault="00FB7378" w:rsidP="00FB7378">
            <w:pPr>
              <w:pStyle w:val="ListParagraph"/>
              <w:numPr>
                <w:ilvl w:val="0"/>
                <w:numId w:val="27"/>
              </w:numPr>
              <w:tabs>
                <w:tab w:val="clear" w:pos="720"/>
                <w:tab w:val="num" w:pos="274"/>
              </w:tabs>
              <w:suppressAutoHyphens/>
              <w:spacing w:line="360" w:lineRule="auto"/>
              <w:ind w:left="274" w:hanging="270"/>
              <w:jc w:val="both"/>
              <w:rPr>
                <w:sz w:val="26"/>
                <w:szCs w:val="26"/>
              </w:rPr>
            </w:pPr>
            <w:r w:rsidRPr="007215A0">
              <w:rPr>
                <w:sz w:val="26"/>
                <w:szCs w:val="26"/>
              </w:rPr>
              <w:t>Không truyền trực tiếp dữ liệu từ người dùng đến các hàm include File.</w:t>
            </w:r>
          </w:p>
          <w:p w14:paraId="5E14CBB5" w14:textId="77777777" w:rsidR="00FB7378" w:rsidRPr="007215A0" w:rsidRDefault="00FB7378" w:rsidP="00FB7378">
            <w:pPr>
              <w:pStyle w:val="ListParagraph"/>
              <w:numPr>
                <w:ilvl w:val="0"/>
                <w:numId w:val="27"/>
              </w:numPr>
              <w:tabs>
                <w:tab w:val="clear" w:pos="720"/>
                <w:tab w:val="num" w:pos="274"/>
              </w:tabs>
              <w:suppressAutoHyphens/>
              <w:spacing w:line="360" w:lineRule="auto"/>
              <w:ind w:left="274" w:hanging="270"/>
              <w:jc w:val="both"/>
              <w:rPr>
                <w:sz w:val="26"/>
                <w:szCs w:val="26"/>
              </w:rPr>
            </w:pPr>
            <w:r w:rsidRPr="007215A0">
              <w:rPr>
                <w:sz w:val="26"/>
                <w:szCs w:val="26"/>
              </w:rPr>
              <w:t>Lập danh sách các định dạng file được phép upload. Chỉ cho phép 1 số loại file cơ bản được upload như word, excel,…không cho phép upload file .exe, .bat và giới hạn kích thước của file.</w:t>
            </w:r>
          </w:p>
          <w:p w14:paraId="5ED7C75A" w14:textId="77777777" w:rsidR="00FB7378" w:rsidRPr="007215A0" w:rsidRDefault="00FB7378" w:rsidP="00FB7378">
            <w:pPr>
              <w:pStyle w:val="ListParagraph"/>
              <w:numPr>
                <w:ilvl w:val="0"/>
                <w:numId w:val="27"/>
              </w:numPr>
              <w:tabs>
                <w:tab w:val="clear" w:pos="720"/>
                <w:tab w:val="num" w:pos="274"/>
              </w:tabs>
              <w:suppressAutoHyphens/>
              <w:spacing w:line="360" w:lineRule="auto"/>
              <w:ind w:left="274" w:hanging="270"/>
              <w:jc w:val="both"/>
              <w:rPr>
                <w:sz w:val="26"/>
                <w:szCs w:val="26"/>
              </w:rPr>
            </w:pPr>
            <w:r w:rsidRPr="007215A0">
              <w:rPr>
                <w:sz w:val="26"/>
                <w:szCs w:val="26"/>
              </w:rPr>
              <w:t>Validate file hợp lệ bằng cách kiểm tra đồng thời File header và phần mở rộng của File.</w:t>
            </w:r>
          </w:p>
          <w:p w14:paraId="1707B76B" w14:textId="77777777" w:rsidR="00FB7378" w:rsidRPr="007215A0" w:rsidRDefault="00FB7378" w:rsidP="00FB7378">
            <w:pPr>
              <w:pStyle w:val="ListParagraph"/>
              <w:numPr>
                <w:ilvl w:val="0"/>
                <w:numId w:val="27"/>
              </w:numPr>
              <w:tabs>
                <w:tab w:val="clear" w:pos="720"/>
                <w:tab w:val="num" w:pos="274"/>
              </w:tabs>
              <w:suppressAutoHyphens/>
              <w:spacing w:line="360" w:lineRule="auto"/>
              <w:ind w:left="274" w:hanging="270"/>
              <w:jc w:val="both"/>
              <w:rPr>
                <w:sz w:val="26"/>
                <w:szCs w:val="26"/>
              </w:rPr>
            </w:pPr>
            <w:r w:rsidRPr="007215A0">
              <w:rPr>
                <w:sz w:val="26"/>
                <w:szCs w:val="26"/>
              </w:rPr>
              <w:t>Với các trường hợp không bắt buộc thì không lưu File upload trong thư mục Web, bỏ quyền thực thi trên thư mục Upload.</w:t>
            </w:r>
          </w:p>
          <w:p w14:paraId="1E1430AE" w14:textId="77777777" w:rsidR="00FB7378" w:rsidRPr="007215A0" w:rsidRDefault="00FB7378" w:rsidP="00FB7378">
            <w:pPr>
              <w:pStyle w:val="ListParagraph"/>
              <w:numPr>
                <w:ilvl w:val="0"/>
                <w:numId w:val="27"/>
              </w:numPr>
              <w:tabs>
                <w:tab w:val="clear" w:pos="720"/>
                <w:tab w:val="num" w:pos="274"/>
              </w:tabs>
              <w:suppressAutoHyphens/>
              <w:spacing w:line="360" w:lineRule="auto"/>
              <w:ind w:left="274" w:hanging="270"/>
              <w:jc w:val="both"/>
              <w:rPr>
                <w:sz w:val="26"/>
                <w:szCs w:val="26"/>
              </w:rPr>
            </w:pPr>
            <w:r w:rsidRPr="007215A0">
              <w:rPr>
                <w:sz w:val="26"/>
                <w:szCs w:val="26"/>
              </w:rPr>
              <w:t>Khi cần tham chiếu tới các File tồn tại trên hệ thống cần thiết lập danh sách đầu vào mong muốn hoặc gán các giá trị định danh tương ứng cho các File thay vì truyền tên File.</w:t>
            </w:r>
          </w:p>
          <w:p w14:paraId="079C4E85" w14:textId="77777777" w:rsidR="00FB7378" w:rsidRPr="007215A0" w:rsidRDefault="00FB7378" w:rsidP="00FB7378">
            <w:pPr>
              <w:pStyle w:val="ListParagraph"/>
              <w:numPr>
                <w:ilvl w:val="0"/>
                <w:numId w:val="27"/>
              </w:numPr>
              <w:tabs>
                <w:tab w:val="clear" w:pos="720"/>
                <w:tab w:val="num" w:pos="274"/>
              </w:tabs>
              <w:suppressAutoHyphens/>
              <w:spacing w:line="360" w:lineRule="auto"/>
              <w:ind w:left="274" w:hanging="270"/>
              <w:jc w:val="both"/>
              <w:rPr>
                <w:sz w:val="26"/>
                <w:szCs w:val="26"/>
              </w:rPr>
            </w:pPr>
            <w:r w:rsidRPr="007215A0">
              <w:rPr>
                <w:sz w:val="26"/>
                <w:szCs w:val="26"/>
              </w:rPr>
              <w:t>Không trả về đường dẫn tuyệt đối của File được lưu trữ trong sản phẩm, dịch vụ.</w:t>
            </w:r>
          </w:p>
          <w:p w14:paraId="127CE67D" w14:textId="77777777" w:rsidR="00FB7378" w:rsidRPr="007215A0" w:rsidRDefault="00FB7378" w:rsidP="00FB7378">
            <w:pPr>
              <w:pStyle w:val="ListParagraph"/>
              <w:numPr>
                <w:ilvl w:val="0"/>
                <w:numId w:val="27"/>
              </w:numPr>
              <w:tabs>
                <w:tab w:val="clear" w:pos="720"/>
                <w:tab w:val="num" w:pos="274"/>
              </w:tabs>
              <w:suppressAutoHyphens/>
              <w:spacing w:line="360" w:lineRule="auto"/>
              <w:ind w:left="274" w:hanging="270"/>
              <w:jc w:val="both"/>
              <w:rPr>
                <w:sz w:val="26"/>
                <w:szCs w:val="26"/>
              </w:rPr>
            </w:pPr>
            <w:r w:rsidRPr="007215A0">
              <w:rPr>
                <w:sz w:val="26"/>
                <w:szCs w:val="26"/>
              </w:rPr>
              <w:t>Tất cả dữ liệu, tài nguyên hệ thống (Báo cáo, File upload, File cấu hình...) không được lưu trong thư mục cho phép truy cập trực tiếp không qua xác thực.</w:t>
            </w:r>
          </w:p>
        </w:tc>
      </w:tr>
      <w:tr w:rsidR="00FB7378" w:rsidRPr="007215A0" w14:paraId="1F4F6D07" w14:textId="77777777" w:rsidTr="00B66334">
        <w:tc>
          <w:tcPr>
            <w:tcW w:w="1204" w:type="dxa"/>
          </w:tcPr>
          <w:p w14:paraId="72CF6D84" w14:textId="77777777" w:rsidR="00FB7378" w:rsidRPr="007215A0" w:rsidRDefault="00FB7378" w:rsidP="00B66334">
            <w:pPr>
              <w:jc w:val="center"/>
              <w:rPr>
                <w:sz w:val="26"/>
                <w:szCs w:val="26"/>
              </w:rPr>
            </w:pPr>
            <w:r w:rsidRPr="007215A0">
              <w:rPr>
                <w:sz w:val="26"/>
                <w:szCs w:val="26"/>
              </w:rPr>
              <w:t>12</w:t>
            </w:r>
          </w:p>
        </w:tc>
        <w:tc>
          <w:tcPr>
            <w:tcW w:w="2910" w:type="dxa"/>
          </w:tcPr>
          <w:p w14:paraId="1AA94BBB" w14:textId="77777777" w:rsidR="00FB7378" w:rsidRPr="007215A0" w:rsidRDefault="00FB7378" w:rsidP="00B66334">
            <w:pPr>
              <w:pStyle w:val="Heading4"/>
              <w:outlineLvl w:val="3"/>
              <w:rPr>
                <w:rFonts w:ascii="Times New Roman" w:hAnsi="Times New Roman" w:cs="Times New Roman"/>
                <w:b/>
                <w:bCs/>
                <w:i w:val="0"/>
                <w:sz w:val="26"/>
                <w:szCs w:val="26"/>
              </w:rPr>
            </w:pPr>
            <w:r w:rsidRPr="007215A0">
              <w:rPr>
                <w:rFonts w:ascii="Times New Roman" w:hAnsi="Times New Roman" w:cs="Times New Roman"/>
                <w:b/>
                <w:bCs/>
                <w:i w:val="0"/>
                <w:sz w:val="26"/>
                <w:szCs w:val="26"/>
              </w:rPr>
              <w:t>Xử lý Back-End HTTP Request</w:t>
            </w:r>
          </w:p>
          <w:p w14:paraId="6BCAF243" w14:textId="77777777" w:rsidR="00FB7378" w:rsidRPr="007215A0" w:rsidRDefault="00FB7378" w:rsidP="00B66334">
            <w:pPr>
              <w:pStyle w:val="Heading4"/>
              <w:spacing w:before="0" w:line="360" w:lineRule="auto"/>
              <w:ind w:left="786" w:hanging="360"/>
              <w:outlineLvl w:val="3"/>
              <w:rPr>
                <w:rFonts w:ascii="Times New Roman" w:hAnsi="Times New Roman" w:cs="Times New Roman"/>
                <w:b/>
                <w:bCs/>
                <w:i w:val="0"/>
                <w:sz w:val="26"/>
                <w:szCs w:val="26"/>
              </w:rPr>
            </w:pPr>
          </w:p>
        </w:tc>
        <w:tc>
          <w:tcPr>
            <w:tcW w:w="6074" w:type="dxa"/>
          </w:tcPr>
          <w:p w14:paraId="63BCF06B" w14:textId="77777777" w:rsidR="00FB7378" w:rsidRPr="007215A0" w:rsidRDefault="00FB7378" w:rsidP="00B66334">
            <w:pPr>
              <w:spacing w:line="360" w:lineRule="auto"/>
              <w:jc w:val="both"/>
              <w:rPr>
                <w:sz w:val="26"/>
                <w:szCs w:val="26"/>
              </w:rPr>
            </w:pPr>
            <w:r w:rsidRPr="007215A0">
              <w:rPr>
                <w:sz w:val="26"/>
                <w:szCs w:val="26"/>
              </w:rPr>
              <w:t>Khi tạo HTTP request phía server, các tham số GET, POST cho yêu cầu đó tránh tạo từ dữ liệu phía người dùng, hoặc phải được kiểm tra cẩn thận để chống ghi đè các tham số khác</w:t>
            </w:r>
          </w:p>
          <w:p w14:paraId="62603147" w14:textId="77777777" w:rsidR="00FB7378" w:rsidRPr="007215A0" w:rsidRDefault="00FB7378" w:rsidP="00B66334">
            <w:pPr>
              <w:spacing w:line="360" w:lineRule="auto"/>
              <w:jc w:val="both"/>
              <w:rPr>
                <w:sz w:val="26"/>
                <w:szCs w:val="26"/>
              </w:rPr>
            </w:pPr>
          </w:p>
        </w:tc>
      </w:tr>
      <w:tr w:rsidR="00FB7378" w:rsidRPr="007215A0" w14:paraId="4008FB0A" w14:textId="77777777" w:rsidTr="00B66334">
        <w:tc>
          <w:tcPr>
            <w:tcW w:w="1204" w:type="dxa"/>
          </w:tcPr>
          <w:p w14:paraId="45165F2A" w14:textId="77777777" w:rsidR="00FB7378" w:rsidRPr="007215A0" w:rsidRDefault="00FB7378" w:rsidP="00B66334">
            <w:pPr>
              <w:pStyle w:val="Heading4"/>
              <w:spacing w:before="0" w:line="360" w:lineRule="auto"/>
              <w:outlineLvl w:val="3"/>
              <w:rPr>
                <w:rFonts w:ascii="Times New Roman" w:hAnsi="Times New Roman" w:cs="Times New Roman"/>
                <w:b/>
                <w:bCs/>
                <w:i w:val="0"/>
                <w:sz w:val="26"/>
                <w:szCs w:val="26"/>
                <w:lang w:val="fr-FR"/>
              </w:rPr>
            </w:pPr>
          </w:p>
        </w:tc>
        <w:tc>
          <w:tcPr>
            <w:tcW w:w="2910" w:type="dxa"/>
          </w:tcPr>
          <w:p w14:paraId="064D9BE3" w14:textId="77777777" w:rsidR="00FB7378" w:rsidRPr="007215A0" w:rsidRDefault="00FB7378" w:rsidP="00B66334">
            <w:pPr>
              <w:pStyle w:val="Heading4"/>
              <w:spacing w:before="0" w:line="360" w:lineRule="auto"/>
              <w:outlineLvl w:val="3"/>
              <w:rPr>
                <w:rFonts w:ascii="Times New Roman" w:hAnsi="Times New Roman" w:cs="Times New Roman"/>
                <w:b/>
                <w:bCs/>
                <w:i w:val="0"/>
                <w:sz w:val="26"/>
                <w:szCs w:val="26"/>
                <w:lang w:val="fr-FR"/>
              </w:rPr>
            </w:pPr>
            <w:bookmarkStart w:id="24" w:name="_Toc42848688"/>
            <w:r w:rsidRPr="007215A0">
              <w:rPr>
                <w:rFonts w:ascii="Times New Roman" w:hAnsi="Times New Roman" w:cs="Times New Roman"/>
                <w:b/>
                <w:bCs/>
                <w:i w:val="0"/>
                <w:sz w:val="26"/>
                <w:szCs w:val="26"/>
                <w:lang w:val="fr-FR"/>
              </w:rPr>
              <w:t>Tương tác với Front-End</w:t>
            </w:r>
            <w:bookmarkEnd w:id="24"/>
          </w:p>
          <w:p w14:paraId="6A620DD5" w14:textId="77777777" w:rsidR="00FB7378" w:rsidRPr="007215A0" w:rsidRDefault="00FB7378" w:rsidP="00B66334">
            <w:pPr>
              <w:pStyle w:val="Heading4"/>
              <w:spacing w:before="0" w:line="360" w:lineRule="auto"/>
              <w:outlineLvl w:val="3"/>
              <w:rPr>
                <w:rFonts w:ascii="Times New Roman" w:hAnsi="Times New Roman" w:cs="Times New Roman"/>
                <w:b/>
                <w:bCs/>
                <w:i w:val="0"/>
                <w:sz w:val="26"/>
                <w:szCs w:val="26"/>
                <w:lang w:val="fr-FR"/>
              </w:rPr>
            </w:pPr>
          </w:p>
        </w:tc>
        <w:tc>
          <w:tcPr>
            <w:tcW w:w="6074" w:type="dxa"/>
          </w:tcPr>
          <w:p w14:paraId="4EB99153" w14:textId="77777777" w:rsidR="00FB7378" w:rsidRPr="007215A0" w:rsidRDefault="00FB7378" w:rsidP="00B66334">
            <w:pPr>
              <w:snapToGrid w:val="0"/>
              <w:spacing w:line="360" w:lineRule="auto"/>
              <w:jc w:val="both"/>
              <w:rPr>
                <w:sz w:val="26"/>
                <w:szCs w:val="26"/>
              </w:rPr>
            </w:pPr>
          </w:p>
        </w:tc>
      </w:tr>
      <w:tr w:rsidR="00FB7378" w:rsidRPr="007215A0" w14:paraId="3EECE05F" w14:textId="77777777" w:rsidTr="00B66334">
        <w:tc>
          <w:tcPr>
            <w:tcW w:w="1204" w:type="dxa"/>
          </w:tcPr>
          <w:p w14:paraId="339378F6" w14:textId="77777777" w:rsidR="00FB7378" w:rsidRPr="007215A0" w:rsidRDefault="00FB7378" w:rsidP="00B66334">
            <w:pPr>
              <w:jc w:val="center"/>
              <w:rPr>
                <w:sz w:val="26"/>
                <w:szCs w:val="26"/>
              </w:rPr>
            </w:pPr>
            <w:r w:rsidRPr="007215A0">
              <w:rPr>
                <w:sz w:val="26"/>
                <w:szCs w:val="26"/>
              </w:rPr>
              <w:t>13</w:t>
            </w:r>
          </w:p>
        </w:tc>
        <w:tc>
          <w:tcPr>
            <w:tcW w:w="2910" w:type="dxa"/>
          </w:tcPr>
          <w:p w14:paraId="3B945666" w14:textId="77777777" w:rsidR="00FB7378" w:rsidRPr="007215A0" w:rsidRDefault="00FB7378" w:rsidP="00B66334">
            <w:pPr>
              <w:pStyle w:val="Heading4"/>
              <w:spacing w:before="0" w:line="360" w:lineRule="auto"/>
              <w:outlineLvl w:val="3"/>
              <w:rPr>
                <w:rFonts w:ascii="Times New Roman" w:hAnsi="Times New Roman" w:cs="Times New Roman"/>
                <w:b/>
                <w:bCs/>
                <w:i w:val="0"/>
                <w:sz w:val="26"/>
                <w:szCs w:val="26"/>
                <w:lang w:val="fr-FR"/>
              </w:rPr>
            </w:pPr>
            <w:r w:rsidRPr="007215A0">
              <w:rPr>
                <w:rFonts w:ascii="Times New Roman" w:hAnsi="Times New Roman" w:cs="Times New Roman"/>
                <w:b/>
                <w:bCs/>
                <w:i w:val="0"/>
                <w:sz w:val="26"/>
                <w:szCs w:val="26"/>
                <w:lang w:val="fr-FR"/>
              </w:rPr>
              <w:t>Kiểm soát dữ liệu đầu vào</w:t>
            </w:r>
          </w:p>
          <w:p w14:paraId="44C36983" w14:textId="77777777" w:rsidR="00FB7378" w:rsidRPr="007215A0" w:rsidRDefault="00FB7378" w:rsidP="00B66334">
            <w:pPr>
              <w:rPr>
                <w:sz w:val="26"/>
                <w:szCs w:val="26"/>
                <w:lang w:val="fr-FR"/>
              </w:rPr>
            </w:pPr>
          </w:p>
        </w:tc>
        <w:tc>
          <w:tcPr>
            <w:tcW w:w="6074" w:type="dxa"/>
          </w:tcPr>
          <w:p w14:paraId="17B393FE" w14:textId="77777777" w:rsidR="00FB7378" w:rsidRPr="007215A0" w:rsidRDefault="00FB7378" w:rsidP="00FB7378">
            <w:pPr>
              <w:pStyle w:val="ListParagraph"/>
              <w:numPr>
                <w:ilvl w:val="0"/>
                <w:numId w:val="27"/>
              </w:numPr>
              <w:tabs>
                <w:tab w:val="clear" w:pos="720"/>
                <w:tab w:val="num" w:pos="274"/>
              </w:tabs>
              <w:suppressAutoHyphens/>
              <w:spacing w:line="360" w:lineRule="auto"/>
              <w:ind w:left="274" w:hanging="270"/>
              <w:jc w:val="both"/>
              <w:rPr>
                <w:sz w:val="26"/>
                <w:szCs w:val="26"/>
              </w:rPr>
            </w:pPr>
            <w:r w:rsidRPr="007215A0">
              <w:rPr>
                <w:sz w:val="26"/>
                <w:szCs w:val="26"/>
              </w:rPr>
              <w:t>Việc kiểm tra dữ liệu đầu vào phải được thực hiện phía dịch vụ. Không trực tiếp xử lý dữ liệu do người dùng trực tiếp nhập vào, yêu cầu phải kiểm tra có hợp lệ hay không và thông báo cho người dùng.</w:t>
            </w:r>
          </w:p>
          <w:p w14:paraId="5F414319" w14:textId="77777777" w:rsidR="00FB7378" w:rsidRPr="007215A0" w:rsidRDefault="00FB7378" w:rsidP="00FB7378">
            <w:pPr>
              <w:pStyle w:val="ListParagraph"/>
              <w:numPr>
                <w:ilvl w:val="0"/>
                <w:numId w:val="27"/>
              </w:numPr>
              <w:tabs>
                <w:tab w:val="clear" w:pos="720"/>
                <w:tab w:val="num" w:pos="274"/>
              </w:tabs>
              <w:suppressAutoHyphens/>
              <w:spacing w:line="360" w:lineRule="auto"/>
              <w:ind w:left="274" w:hanging="270"/>
              <w:jc w:val="both"/>
              <w:rPr>
                <w:sz w:val="26"/>
                <w:szCs w:val="26"/>
              </w:rPr>
            </w:pPr>
            <w:r w:rsidRPr="007215A0">
              <w:rPr>
                <w:sz w:val="26"/>
                <w:szCs w:val="26"/>
              </w:rPr>
              <w:t>Thực hiện việc kiểm tra dữ liệu từ tất cả các nguồn dữ liệu có tương tác với người dùng (Các tham số lấy từ GET/POST request, HTTP Headers, dữ liệu lấy từ DB, dữ liệu từ File upload,...).</w:t>
            </w:r>
          </w:p>
          <w:p w14:paraId="65B80F64" w14:textId="77777777" w:rsidR="00FB7378" w:rsidRPr="007215A0" w:rsidRDefault="00FB7378" w:rsidP="00FB7378">
            <w:pPr>
              <w:pStyle w:val="ListParagraph"/>
              <w:numPr>
                <w:ilvl w:val="0"/>
                <w:numId w:val="27"/>
              </w:numPr>
              <w:tabs>
                <w:tab w:val="clear" w:pos="720"/>
                <w:tab w:val="num" w:pos="274"/>
              </w:tabs>
              <w:suppressAutoHyphens/>
              <w:spacing w:line="360" w:lineRule="auto"/>
              <w:ind w:left="274" w:hanging="270"/>
              <w:jc w:val="both"/>
              <w:rPr>
                <w:sz w:val="26"/>
                <w:szCs w:val="26"/>
              </w:rPr>
            </w:pPr>
            <w:r w:rsidRPr="007215A0">
              <w:rPr>
                <w:sz w:val="26"/>
                <w:szCs w:val="26"/>
              </w:rPr>
              <w:t>Xác định rõ chuẩn định dạng encode của dữ liệu đầu vào, thực hiện validate dữ liệu sau khi đã Decode đầu vào về 1 định dạng chuẩn và nhất quán.</w:t>
            </w:r>
          </w:p>
          <w:p w14:paraId="61334C16" w14:textId="77777777" w:rsidR="00FB7378" w:rsidRPr="007215A0" w:rsidRDefault="00FB7378" w:rsidP="00FB7378">
            <w:pPr>
              <w:pStyle w:val="ListParagraph"/>
              <w:numPr>
                <w:ilvl w:val="0"/>
                <w:numId w:val="27"/>
              </w:numPr>
              <w:tabs>
                <w:tab w:val="clear" w:pos="720"/>
                <w:tab w:val="num" w:pos="274"/>
              </w:tabs>
              <w:suppressAutoHyphens/>
              <w:spacing w:line="360" w:lineRule="auto"/>
              <w:ind w:left="274" w:hanging="270"/>
              <w:jc w:val="both"/>
              <w:rPr>
                <w:sz w:val="26"/>
                <w:szCs w:val="26"/>
              </w:rPr>
            </w:pPr>
            <w:r w:rsidRPr="007215A0">
              <w:rPr>
                <w:sz w:val="26"/>
                <w:szCs w:val="26"/>
              </w:rPr>
              <w:t xml:space="preserve">Validate kiểu dữ liệu, phạm vi và độ dài dữ liệu và định dạng dữ liệu. </w:t>
            </w:r>
          </w:p>
          <w:p w14:paraId="07FAE341" w14:textId="77777777" w:rsidR="00FB7378" w:rsidRPr="007215A0" w:rsidRDefault="00FB7378" w:rsidP="00FB7378">
            <w:pPr>
              <w:pStyle w:val="ListParagraph"/>
              <w:numPr>
                <w:ilvl w:val="0"/>
                <w:numId w:val="27"/>
              </w:numPr>
              <w:tabs>
                <w:tab w:val="clear" w:pos="720"/>
                <w:tab w:val="num" w:pos="274"/>
              </w:tabs>
              <w:suppressAutoHyphens/>
              <w:spacing w:line="360" w:lineRule="auto"/>
              <w:ind w:left="274" w:hanging="270"/>
              <w:jc w:val="both"/>
              <w:rPr>
                <w:sz w:val="26"/>
                <w:szCs w:val="26"/>
                <w:lang w:val="fr-FR"/>
              </w:rPr>
            </w:pPr>
            <w:r w:rsidRPr="007215A0">
              <w:rPr>
                <w:sz w:val="26"/>
                <w:szCs w:val="26"/>
              </w:rPr>
              <w:t>Nếu dữ liệu đầu vào bắt buộc là các ký tự đặc biệt, cần thiếp lập danh sách các ký tự đầu vào mong muốn. Lọc dữ liệu đầu vào người dùng, loại bỏ các ký tự độc hại phổ biến &lt;, &gt; , ‘ , « , %, &amp;, +, or, \\, \ … để chống các hình thức SQL injection, XSS</w:t>
            </w:r>
          </w:p>
        </w:tc>
      </w:tr>
      <w:tr w:rsidR="00FB7378" w:rsidRPr="007215A0" w14:paraId="0B492C00" w14:textId="77777777" w:rsidTr="00B66334">
        <w:tc>
          <w:tcPr>
            <w:tcW w:w="1204" w:type="dxa"/>
          </w:tcPr>
          <w:p w14:paraId="2068795A" w14:textId="77777777" w:rsidR="00FB7378" w:rsidRPr="007215A0" w:rsidRDefault="00FB7378" w:rsidP="00B66334">
            <w:pPr>
              <w:jc w:val="center"/>
              <w:rPr>
                <w:sz w:val="26"/>
                <w:szCs w:val="26"/>
              </w:rPr>
            </w:pPr>
            <w:r w:rsidRPr="007215A0">
              <w:rPr>
                <w:sz w:val="26"/>
                <w:szCs w:val="26"/>
              </w:rPr>
              <w:t>14</w:t>
            </w:r>
          </w:p>
        </w:tc>
        <w:tc>
          <w:tcPr>
            <w:tcW w:w="2910" w:type="dxa"/>
          </w:tcPr>
          <w:p w14:paraId="63042731" w14:textId="77777777" w:rsidR="00FB7378" w:rsidRPr="007215A0" w:rsidRDefault="00FB7378" w:rsidP="00B66334">
            <w:pPr>
              <w:pStyle w:val="Heading4"/>
              <w:spacing w:before="0" w:line="360" w:lineRule="auto"/>
              <w:outlineLvl w:val="3"/>
              <w:rPr>
                <w:rFonts w:ascii="Times New Roman" w:hAnsi="Times New Roman" w:cs="Times New Roman"/>
                <w:b/>
                <w:bCs/>
                <w:i w:val="0"/>
                <w:sz w:val="26"/>
                <w:szCs w:val="26"/>
                <w:lang w:val="fr-FR"/>
              </w:rPr>
            </w:pPr>
            <w:r w:rsidRPr="007215A0">
              <w:rPr>
                <w:rFonts w:ascii="Times New Roman" w:hAnsi="Times New Roman" w:cs="Times New Roman"/>
                <w:b/>
                <w:bCs/>
                <w:i w:val="0"/>
                <w:sz w:val="26"/>
                <w:szCs w:val="26"/>
                <w:lang w:val="fr-FR"/>
              </w:rPr>
              <w:t>Kiểm soát dữ liệu đầu ra</w:t>
            </w:r>
          </w:p>
          <w:p w14:paraId="3160772A" w14:textId="77777777" w:rsidR="00FB7378" w:rsidRPr="007215A0" w:rsidRDefault="00FB7378" w:rsidP="00B66334">
            <w:pPr>
              <w:pStyle w:val="Heading4"/>
              <w:spacing w:before="0" w:line="360" w:lineRule="auto"/>
              <w:ind w:left="786" w:hanging="360"/>
              <w:outlineLvl w:val="3"/>
              <w:rPr>
                <w:rFonts w:ascii="Times New Roman" w:hAnsi="Times New Roman" w:cs="Times New Roman"/>
                <w:b/>
                <w:bCs/>
                <w:i w:val="0"/>
                <w:sz w:val="26"/>
                <w:szCs w:val="26"/>
                <w:lang w:val="fr-FR"/>
              </w:rPr>
            </w:pPr>
          </w:p>
        </w:tc>
        <w:tc>
          <w:tcPr>
            <w:tcW w:w="6074" w:type="dxa"/>
          </w:tcPr>
          <w:p w14:paraId="5CC86378" w14:textId="77777777" w:rsidR="00FB7378" w:rsidRPr="007215A0" w:rsidRDefault="00FB7378" w:rsidP="00FB7378">
            <w:pPr>
              <w:pStyle w:val="ListParagraph"/>
              <w:numPr>
                <w:ilvl w:val="0"/>
                <w:numId w:val="28"/>
              </w:numPr>
              <w:suppressAutoHyphens/>
              <w:spacing w:line="360" w:lineRule="auto"/>
              <w:ind w:hanging="357"/>
              <w:jc w:val="both"/>
              <w:rPr>
                <w:sz w:val="26"/>
                <w:szCs w:val="26"/>
              </w:rPr>
            </w:pPr>
            <w:r w:rsidRPr="007215A0">
              <w:rPr>
                <w:sz w:val="26"/>
                <w:szCs w:val="26"/>
              </w:rPr>
              <w:t>Phải chỉ rõ Character Encoding cho dữ liệu đầu ra.</w:t>
            </w:r>
          </w:p>
          <w:p w14:paraId="0E9CCAF0" w14:textId="77777777" w:rsidR="00FB7378" w:rsidRPr="007215A0" w:rsidRDefault="00FB7378" w:rsidP="00FB7378">
            <w:pPr>
              <w:pStyle w:val="ListParagraph"/>
              <w:numPr>
                <w:ilvl w:val="0"/>
                <w:numId w:val="28"/>
              </w:numPr>
              <w:suppressAutoHyphens/>
              <w:spacing w:line="360" w:lineRule="auto"/>
              <w:ind w:hanging="357"/>
              <w:jc w:val="both"/>
              <w:rPr>
                <w:sz w:val="26"/>
                <w:szCs w:val="26"/>
              </w:rPr>
            </w:pPr>
            <w:r w:rsidRPr="007215A0">
              <w:rPr>
                <w:sz w:val="26"/>
                <w:szCs w:val="26"/>
              </w:rPr>
              <w:t>Response body phải được encode theo ngữ cảnh sử dụng. Một số trường hợp phổ biến:</w:t>
            </w:r>
          </w:p>
          <w:p w14:paraId="30221295" w14:textId="77777777" w:rsidR="00FB7378" w:rsidRPr="007215A0" w:rsidRDefault="00FB7378" w:rsidP="00FB7378">
            <w:pPr>
              <w:pStyle w:val="ListParagraph"/>
              <w:numPr>
                <w:ilvl w:val="0"/>
                <w:numId w:val="29"/>
              </w:numPr>
              <w:suppressAutoHyphens/>
              <w:spacing w:line="360" w:lineRule="auto"/>
              <w:ind w:left="1134" w:hanging="357"/>
              <w:jc w:val="both"/>
              <w:rPr>
                <w:sz w:val="26"/>
                <w:szCs w:val="26"/>
              </w:rPr>
            </w:pPr>
            <w:r w:rsidRPr="007215A0">
              <w:rPr>
                <w:sz w:val="26"/>
                <w:szCs w:val="26"/>
              </w:rPr>
              <w:t xml:space="preserve">Đầu ra là HTML, thực hiện HTML Encode các kí tự đặc biệt (&lt;&gt;’”&amp;) từ các nguồn dữ </w:t>
            </w:r>
            <w:r w:rsidRPr="007215A0">
              <w:rPr>
                <w:sz w:val="26"/>
                <w:szCs w:val="26"/>
              </w:rPr>
              <w:lastRenderedPageBreak/>
              <w:t>liệu không an toàn (Các tham số lấy từ GET/POST request, HTTP Headers, dữ liệu lấy từ DB, dữ liệu từ File upload,...có thể điều khiển được bởi người dùng).</w:t>
            </w:r>
          </w:p>
          <w:p w14:paraId="262FBD37" w14:textId="77777777" w:rsidR="00FB7378" w:rsidRPr="007215A0" w:rsidRDefault="00FB7378" w:rsidP="00FB7378">
            <w:pPr>
              <w:pStyle w:val="ListParagraph"/>
              <w:numPr>
                <w:ilvl w:val="0"/>
                <w:numId w:val="29"/>
              </w:numPr>
              <w:suppressAutoHyphens/>
              <w:spacing w:line="360" w:lineRule="auto"/>
              <w:ind w:left="1134" w:hanging="357"/>
              <w:jc w:val="both"/>
              <w:rPr>
                <w:sz w:val="26"/>
                <w:szCs w:val="26"/>
              </w:rPr>
            </w:pPr>
            <w:r w:rsidRPr="007215A0">
              <w:rPr>
                <w:sz w:val="26"/>
                <w:szCs w:val="26"/>
              </w:rPr>
              <w:t>Đầu ra là Json, thực hiện Encode dữ liệu trả về dạng Object, không trả về dạng mảng.</w:t>
            </w:r>
          </w:p>
          <w:p w14:paraId="107AADB7" w14:textId="77777777" w:rsidR="00FB7378" w:rsidRPr="007215A0" w:rsidRDefault="00FB7378" w:rsidP="00FB7378">
            <w:pPr>
              <w:pStyle w:val="ListParagraph"/>
              <w:numPr>
                <w:ilvl w:val="0"/>
                <w:numId w:val="28"/>
              </w:numPr>
              <w:suppressAutoHyphens/>
              <w:spacing w:line="360" w:lineRule="auto"/>
              <w:ind w:hanging="357"/>
              <w:jc w:val="both"/>
              <w:rPr>
                <w:sz w:val="26"/>
                <w:szCs w:val="26"/>
              </w:rPr>
            </w:pPr>
            <w:r w:rsidRPr="007215A0">
              <w:rPr>
                <w:sz w:val="26"/>
                <w:szCs w:val="26"/>
              </w:rPr>
              <w:t>Response header: lọc bỏ các kí tự đặc biệt (\n, \r) do dữ liệu người dùng truyền vào.</w:t>
            </w:r>
          </w:p>
          <w:p w14:paraId="4D670AF0" w14:textId="77777777" w:rsidR="00FB7378" w:rsidRPr="007215A0" w:rsidRDefault="00FB7378" w:rsidP="00FB7378">
            <w:pPr>
              <w:pStyle w:val="ListParagraph"/>
              <w:numPr>
                <w:ilvl w:val="0"/>
                <w:numId w:val="28"/>
              </w:numPr>
              <w:suppressAutoHyphens/>
              <w:spacing w:line="360" w:lineRule="auto"/>
              <w:ind w:hanging="357"/>
              <w:jc w:val="both"/>
              <w:rPr>
                <w:sz w:val="26"/>
                <w:szCs w:val="26"/>
              </w:rPr>
            </w:pPr>
            <w:r w:rsidRPr="007215A0">
              <w:rPr>
                <w:sz w:val="26"/>
                <w:szCs w:val="26"/>
              </w:rPr>
              <w:t>Cookie trả về cần giới hạn tối thiểu nhất các thuộc tính (Domain, Path, HTTP Only, Expire, Secure). Tránh lưu trữ các dữ liệu nhạy cảm trên Cookie, nếu cần lưu trữ các dữ liệu nhạy cảm thì phải thực hiện mã hóa các dữ liệu này với thuật toán đối xứng mạnh và key chỉ được lưu trên Server.</w:t>
            </w:r>
          </w:p>
          <w:p w14:paraId="051B81A4" w14:textId="77777777" w:rsidR="00FB7378" w:rsidRPr="007215A0" w:rsidRDefault="00FB7378" w:rsidP="00FB7378">
            <w:pPr>
              <w:pStyle w:val="ListParagraph"/>
              <w:numPr>
                <w:ilvl w:val="0"/>
                <w:numId w:val="28"/>
              </w:numPr>
              <w:suppressAutoHyphens/>
              <w:spacing w:line="360" w:lineRule="auto"/>
              <w:ind w:hanging="357"/>
              <w:jc w:val="both"/>
              <w:rPr>
                <w:sz w:val="26"/>
                <w:szCs w:val="26"/>
              </w:rPr>
            </w:pPr>
            <w:r w:rsidRPr="007215A0">
              <w:rPr>
                <w:sz w:val="26"/>
                <w:szCs w:val="26"/>
              </w:rPr>
              <w:t>Hạn chế việc chuyển hướng, chuyển tiếp đến các URI khác. Nếu ứng dụng có chức năng này cần phải lập danh sách các URI được phép thực hiện chuyển hướng, chuyển tiếp.</w:t>
            </w:r>
          </w:p>
        </w:tc>
      </w:tr>
      <w:tr w:rsidR="00FB7378" w:rsidRPr="007215A0" w14:paraId="32FAC146" w14:textId="77777777" w:rsidTr="00B66334">
        <w:tc>
          <w:tcPr>
            <w:tcW w:w="1204" w:type="dxa"/>
          </w:tcPr>
          <w:p w14:paraId="1129B10D" w14:textId="77777777" w:rsidR="00FB7378" w:rsidRPr="007215A0" w:rsidRDefault="00FB7378" w:rsidP="00B66334">
            <w:pPr>
              <w:jc w:val="center"/>
              <w:rPr>
                <w:sz w:val="26"/>
                <w:szCs w:val="26"/>
              </w:rPr>
            </w:pPr>
            <w:r w:rsidRPr="007215A0">
              <w:rPr>
                <w:sz w:val="26"/>
                <w:szCs w:val="26"/>
              </w:rPr>
              <w:lastRenderedPageBreak/>
              <w:t>15</w:t>
            </w:r>
          </w:p>
        </w:tc>
        <w:tc>
          <w:tcPr>
            <w:tcW w:w="2910" w:type="dxa"/>
          </w:tcPr>
          <w:p w14:paraId="077A0A48" w14:textId="77777777" w:rsidR="00FB7378" w:rsidRPr="007215A0" w:rsidRDefault="00FB7378" w:rsidP="00B66334">
            <w:pPr>
              <w:pStyle w:val="Heading4"/>
              <w:spacing w:before="0" w:line="360" w:lineRule="auto"/>
              <w:outlineLvl w:val="3"/>
              <w:rPr>
                <w:rFonts w:ascii="Times New Roman" w:hAnsi="Times New Roman" w:cs="Times New Roman"/>
                <w:b/>
                <w:bCs/>
                <w:i w:val="0"/>
                <w:sz w:val="26"/>
                <w:szCs w:val="26"/>
                <w:lang w:val="fr-FR"/>
              </w:rPr>
            </w:pPr>
            <w:bookmarkStart w:id="25" w:name="_Toc42848689"/>
            <w:r w:rsidRPr="007215A0">
              <w:rPr>
                <w:rFonts w:ascii="Times New Roman" w:hAnsi="Times New Roman" w:cs="Times New Roman"/>
                <w:b/>
                <w:bCs/>
                <w:i w:val="0"/>
                <w:sz w:val="26"/>
                <w:szCs w:val="26"/>
                <w:lang w:val="fr-FR"/>
              </w:rPr>
              <w:t>Kiểm soát ngoại lệ và ghi log ứng dụng.</w:t>
            </w:r>
            <w:bookmarkEnd w:id="25"/>
          </w:p>
          <w:p w14:paraId="6FE9155D" w14:textId="77777777" w:rsidR="00FB7378" w:rsidRPr="007215A0" w:rsidRDefault="00FB7378" w:rsidP="00B66334">
            <w:pPr>
              <w:pStyle w:val="Heading4"/>
              <w:spacing w:before="0" w:line="360" w:lineRule="auto"/>
              <w:ind w:left="786" w:hanging="360"/>
              <w:outlineLvl w:val="3"/>
              <w:rPr>
                <w:rFonts w:ascii="Times New Roman" w:hAnsi="Times New Roman" w:cs="Times New Roman"/>
                <w:b/>
                <w:bCs/>
                <w:i w:val="0"/>
                <w:sz w:val="26"/>
                <w:szCs w:val="26"/>
                <w:lang w:val="fr-FR"/>
              </w:rPr>
            </w:pPr>
          </w:p>
        </w:tc>
        <w:tc>
          <w:tcPr>
            <w:tcW w:w="6074" w:type="dxa"/>
          </w:tcPr>
          <w:p w14:paraId="5BE58D3D" w14:textId="77777777" w:rsidR="00FB7378" w:rsidRPr="007215A0" w:rsidRDefault="00FB7378" w:rsidP="00FB7378">
            <w:pPr>
              <w:pStyle w:val="ListParagraph"/>
              <w:numPr>
                <w:ilvl w:val="0"/>
                <w:numId w:val="27"/>
              </w:numPr>
              <w:tabs>
                <w:tab w:val="clear" w:pos="720"/>
                <w:tab w:val="num" w:pos="274"/>
              </w:tabs>
              <w:suppressAutoHyphens/>
              <w:spacing w:line="360" w:lineRule="auto"/>
              <w:ind w:left="274" w:hanging="270"/>
              <w:jc w:val="both"/>
              <w:rPr>
                <w:sz w:val="26"/>
                <w:szCs w:val="26"/>
              </w:rPr>
            </w:pPr>
            <w:r w:rsidRPr="007215A0">
              <w:rPr>
                <w:sz w:val="26"/>
                <w:szCs w:val="26"/>
              </w:rPr>
              <w:t>Xử lý các ngoại lệ bằng Try-Catch và trả về các thông báo lỗi chung đã Custom (không show exception ra giao diện chương trình), thông báo lỗi trả về không được chứa các thông tin nhạy cảm của người dùng, hệ thống,...</w:t>
            </w:r>
          </w:p>
          <w:p w14:paraId="10685220" w14:textId="77777777" w:rsidR="00FB7378" w:rsidRPr="007215A0" w:rsidRDefault="00FB7378" w:rsidP="00FB7378">
            <w:pPr>
              <w:pStyle w:val="ListParagraph"/>
              <w:numPr>
                <w:ilvl w:val="0"/>
                <w:numId w:val="27"/>
              </w:numPr>
              <w:tabs>
                <w:tab w:val="clear" w:pos="720"/>
                <w:tab w:val="num" w:pos="274"/>
              </w:tabs>
              <w:suppressAutoHyphens/>
              <w:spacing w:line="360" w:lineRule="auto"/>
              <w:ind w:left="274" w:hanging="270"/>
              <w:jc w:val="both"/>
              <w:rPr>
                <w:sz w:val="26"/>
                <w:szCs w:val="26"/>
              </w:rPr>
            </w:pPr>
            <w:r w:rsidRPr="007215A0">
              <w:rPr>
                <w:sz w:val="26"/>
                <w:szCs w:val="26"/>
              </w:rPr>
              <w:t>Các thông tin lỗi, ngoại lệ này phải được log lại để phục vụ bảo trì, xác định nguyên nhân lỗi ứng dụng.</w:t>
            </w:r>
          </w:p>
          <w:p w14:paraId="0D235DDC" w14:textId="77777777" w:rsidR="00FB7378" w:rsidRPr="007215A0" w:rsidRDefault="00FB7378" w:rsidP="00FB7378">
            <w:pPr>
              <w:pStyle w:val="ListParagraph"/>
              <w:numPr>
                <w:ilvl w:val="0"/>
                <w:numId w:val="27"/>
              </w:numPr>
              <w:tabs>
                <w:tab w:val="clear" w:pos="720"/>
                <w:tab w:val="num" w:pos="274"/>
              </w:tabs>
              <w:suppressAutoHyphens/>
              <w:spacing w:line="360" w:lineRule="auto"/>
              <w:ind w:left="274" w:hanging="270"/>
              <w:jc w:val="both"/>
              <w:rPr>
                <w:sz w:val="26"/>
                <w:szCs w:val="26"/>
              </w:rPr>
            </w:pPr>
            <w:r w:rsidRPr="007215A0">
              <w:rPr>
                <w:sz w:val="26"/>
                <w:szCs w:val="26"/>
              </w:rPr>
              <w:t>File log không được đặt cùng thư mục mã nguồn của hệ thống.</w:t>
            </w:r>
          </w:p>
          <w:p w14:paraId="20D4784C" w14:textId="77777777" w:rsidR="00FB7378" w:rsidRPr="007215A0" w:rsidRDefault="00FB7378" w:rsidP="00FB7378">
            <w:pPr>
              <w:pStyle w:val="ListParagraph"/>
              <w:numPr>
                <w:ilvl w:val="0"/>
                <w:numId w:val="27"/>
              </w:numPr>
              <w:tabs>
                <w:tab w:val="clear" w:pos="720"/>
                <w:tab w:val="num" w:pos="274"/>
              </w:tabs>
              <w:suppressAutoHyphens/>
              <w:spacing w:line="360" w:lineRule="auto"/>
              <w:ind w:left="274" w:hanging="270"/>
              <w:jc w:val="both"/>
              <w:rPr>
                <w:sz w:val="26"/>
                <w:szCs w:val="26"/>
              </w:rPr>
            </w:pPr>
            <w:r w:rsidRPr="007215A0">
              <w:rPr>
                <w:sz w:val="26"/>
                <w:szCs w:val="26"/>
              </w:rPr>
              <w:lastRenderedPageBreak/>
              <w:t>Không lưu thông tin nhậy cảm (như thông tin mật khẩu, Session ID.) trong file log.</w:t>
            </w:r>
          </w:p>
          <w:p w14:paraId="1217B801" w14:textId="77777777" w:rsidR="00FB7378" w:rsidRPr="007215A0" w:rsidRDefault="00FB7378" w:rsidP="00FB7378">
            <w:pPr>
              <w:pStyle w:val="ListParagraph"/>
              <w:numPr>
                <w:ilvl w:val="0"/>
                <w:numId w:val="27"/>
              </w:numPr>
              <w:tabs>
                <w:tab w:val="clear" w:pos="720"/>
                <w:tab w:val="num" w:pos="274"/>
              </w:tabs>
              <w:suppressAutoHyphens/>
              <w:spacing w:line="360" w:lineRule="auto"/>
              <w:ind w:left="274" w:hanging="270"/>
              <w:jc w:val="both"/>
              <w:rPr>
                <w:sz w:val="26"/>
                <w:szCs w:val="26"/>
              </w:rPr>
            </w:pPr>
            <w:r w:rsidRPr="007215A0">
              <w:rPr>
                <w:sz w:val="26"/>
                <w:szCs w:val="26"/>
              </w:rPr>
              <w:t>Giới hạn người dùng cho phép truy cập file log.</w:t>
            </w:r>
          </w:p>
        </w:tc>
      </w:tr>
      <w:tr w:rsidR="00FB7378" w:rsidRPr="007215A0" w14:paraId="14C5AD18" w14:textId="77777777" w:rsidTr="00B66334">
        <w:tc>
          <w:tcPr>
            <w:tcW w:w="1204" w:type="dxa"/>
          </w:tcPr>
          <w:p w14:paraId="58D57C23" w14:textId="77777777" w:rsidR="00FB7378" w:rsidRPr="007215A0" w:rsidRDefault="00FB7378" w:rsidP="00B66334">
            <w:pPr>
              <w:jc w:val="center"/>
              <w:rPr>
                <w:sz w:val="26"/>
                <w:szCs w:val="26"/>
              </w:rPr>
            </w:pPr>
            <w:r w:rsidRPr="007215A0">
              <w:rPr>
                <w:sz w:val="26"/>
                <w:szCs w:val="26"/>
              </w:rPr>
              <w:lastRenderedPageBreak/>
              <w:t>16</w:t>
            </w:r>
          </w:p>
        </w:tc>
        <w:tc>
          <w:tcPr>
            <w:tcW w:w="2910" w:type="dxa"/>
          </w:tcPr>
          <w:p w14:paraId="11081F2A" w14:textId="77777777" w:rsidR="00FB7378" w:rsidRPr="007215A0" w:rsidRDefault="00FB7378" w:rsidP="00B66334">
            <w:pPr>
              <w:pStyle w:val="Heading4"/>
              <w:spacing w:before="0" w:line="360" w:lineRule="auto"/>
              <w:outlineLvl w:val="3"/>
              <w:rPr>
                <w:rFonts w:ascii="Times New Roman" w:hAnsi="Times New Roman" w:cs="Times New Roman"/>
                <w:b/>
                <w:bCs/>
                <w:i w:val="0"/>
                <w:sz w:val="26"/>
                <w:szCs w:val="26"/>
                <w:lang w:val="fr-FR"/>
              </w:rPr>
            </w:pPr>
            <w:bookmarkStart w:id="26" w:name="_Toc42848690"/>
            <w:r w:rsidRPr="007215A0">
              <w:rPr>
                <w:rFonts w:ascii="Times New Roman" w:hAnsi="Times New Roman" w:cs="Times New Roman"/>
                <w:b/>
                <w:bCs/>
                <w:i w:val="0"/>
                <w:sz w:val="26"/>
                <w:szCs w:val="26"/>
                <w:lang w:val="fr-FR"/>
              </w:rPr>
              <w:t>Sử dụng Framewwork, Lib (thành phần bên thức ba)</w:t>
            </w:r>
            <w:bookmarkEnd w:id="26"/>
          </w:p>
          <w:p w14:paraId="7FA03691" w14:textId="77777777" w:rsidR="00FB7378" w:rsidRPr="007215A0" w:rsidRDefault="00FB7378" w:rsidP="00B66334">
            <w:pPr>
              <w:rPr>
                <w:sz w:val="26"/>
                <w:szCs w:val="26"/>
              </w:rPr>
            </w:pPr>
          </w:p>
        </w:tc>
        <w:tc>
          <w:tcPr>
            <w:tcW w:w="6074" w:type="dxa"/>
          </w:tcPr>
          <w:p w14:paraId="405A4E3D" w14:textId="77777777" w:rsidR="00FB7378" w:rsidRPr="007215A0" w:rsidRDefault="00FB7378" w:rsidP="00FB7378">
            <w:pPr>
              <w:pStyle w:val="ListParagraph"/>
              <w:numPr>
                <w:ilvl w:val="0"/>
                <w:numId w:val="27"/>
              </w:numPr>
              <w:tabs>
                <w:tab w:val="clear" w:pos="720"/>
                <w:tab w:val="num" w:pos="274"/>
              </w:tabs>
              <w:suppressAutoHyphens/>
              <w:spacing w:line="360" w:lineRule="auto"/>
              <w:ind w:left="274" w:hanging="270"/>
              <w:jc w:val="both"/>
              <w:rPr>
                <w:sz w:val="26"/>
                <w:szCs w:val="26"/>
              </w:rPr>
            </w:pPr>
            <w:r w:rsidRPr="007215A0">
              <w:rPr>
                <w:sz w:val="26"/>
                <w:szCs w:val="26"/>
              </w:rPr>
              <w:t>Loại bỏ các thành phần, Lib không cần thiết.</w:t>
            </w:r>
          </w:p>
          <w:p w14:paraId="637853D9" w14:textId="77777777" w:rsidR="00FB7378" w:rsidRPr="007215A0" w:rsidRDefault="00FB7378" w:rsidP="00FB7378">
            <w:pPr>
              <w:pStyle w:val="ListParagraph"/>
              <w:numPr>
                <w:ilvl w:val="0"/>
                <w:numId w:val="27"/>
              </w:numPr>
              <w:tabs>
                <w:tab w:val="clear" w:pos="720"/>
                <w:tab w:val="num" w:pos="274"/>
              </w:tabs>
              <w:suppressAutoHyphens/>
              <w:spacing w:line="360" w:lineRule="auto"/>
              <w:ind w:left="274" w:hanging="270"/>
              <w:jc w:val="both"/>
              <w:rPr>
                <w:sz w:val="26"/>
                <w:szCs w:val="26"/>
              </w:rPr>
            </w:pPr>
            <w:r w:rsidRPr="007215A0">
              <w:rPr>
                <w:sz w:val="26"/>
                <w:szCs w:val="26"/>
              </w:rPr>
              <w:t>Sử dụng phiên bản khuyến nghị của Framework tại thời điểm phát triển ứng dụng.</w:t>
            </w:r>
          </w:p>
          <w:p w14:paraId="1A3595EF" w14:textId="77777777" w:rsidR="00FB7378" w:rsidRPr="007215A0" w:rsidRDefault="00FB7378" w:rsidP="00FB7378">
            <w:pPr>
              <w:pStyle w:val="ListParagraph"/>
              <w:numPr>
                <w:ilvl w:val="0"/>
                <w:numId w:val="27"/>
              </w:numPr>
              <w:tabs>
                <w:tab w:val="clear" w:pos="720"/>
                <w:tab w:val="num" w:pos="274"/>
              </w:tabs>
              <w:suppressAutoHyphens/>
              <w:spacing w:line="360" w:lineRule="auto"/>
              <w:ind w:left="274" w:hanging="270"/>
              <w:jc w:val="both"/>
              <w:rPr>
                <w:sz w:val="26"/>
                <w:szCs w:val="26"/>
              </w:rPr>
            </w:pPr>
            <w:r w:rsidRPr="007215A0">
              <w:rPr>
                <w:sz w:val="26"/>
                <w:szCs w:val="26"/>
              </w:rPr>
              <w:t>Thường xuyên cập nhật các bản vá lỗi cho Framework.</w:t>
            </w:r>
          </w:p>
        </w:tc>
      </w:tr>
      <w:tr w:rsidR="00FB7378" w:rsidRPr="007215A0" w14:paraId="54AC9BCE" w14:textId="77777777" w:rsidTr="00B66334">
        <w:tc>
          <w:tcPr>
            <w:tcW w:w="1204" w:type="dxa"/>
          </w:tcPr>
          <w:p w14:paraId="7E8E3F31" w14:textId="77777777" w:rsidR="00FB7378" w:rsidRPr="007215A0" w:rsidRDefault="00FB7378" w:rsidP="00B66334">
            <w:pPr>
              <w:pStyle w:val="Heading4"/>
              <w:spacing w:before="0" w:line="360" w:lineRule="auto"/>
              <w:jc w:val="center"/>
              <w:outlineLvl w:val="3"/>
              <w:rPr>
                <w:rFonts w:ascii="Times New Roman" w:hAnsi="Times New Roman" w:cs="Times New Roman"/>
                <w:b/>
                <w:bCs/>
                <w:i w:val="0"/>
                <w:sz w:val="26"/>
                <w:szCs w:val="26"/>
                <w:lang w:val="fr-FR"/>
              </w:rPr>
            </w:pPr>
            <w:r w:rsidRPr="007215A0">
              <w:rPr>
                <w:rFonts w:ascii="Times New Roman" w:hAnsi="Times New Roman" w:cs="Times New Roman"/>
                <w:b/>
                <w:bCs/>
                <w:i w:val="0"/>
                <w:sz w:val="26"/>
                <w:szCs w:val="26"/>
                <w:lang w:val="fr-FR"/>
              </w:rPr>
              <w:t>17</w:t>
            </w:r>
          </w:p>
        </w:tc>
        <w:tc>
          <w:tcPr>
            <w:tcW w:w="2910" w:type="dxa"/>
          </w:tcPr>
          <w:p w14:paraId="321B33F6" w14:textId="77777777" w:rsidR="00FB7378" w:rsidRPr="007215A0" w:rsidRDefault="00FB7378" w:rsidP="00B66334">
            <w:pPr>
              <w:pStyle w:val="Heading4"/>
              <w:spacing w:before="0" w:line="360" w:lineRule="auto"/>
              <w:outlineLvl w:val="3"/>
              <w:rPr>
                <w:rFonts w:ascii="Times New Roman" w:hAnsi="Times New Roman" w:cs="Times New Roman"/>
                <w:b/>
                <w:bCs/>
                <w:i w:val="0"/>
                <w:sz w:val="26"/>
                <w:szCs w:val="26"/>
                <w:lang w:val="fr-FR"/>
              </w:rPr>
            </w:pPr>
            <w:bookmarkStart w:id="27" w:name="_Toc42848691"/>
            <w:r w:rsidRPr="007215A0">
              <w:rPr>
                <w:rFonts w:ascii="Times New Roman" w:hAnsi="Times New Roman" w:cs="Times New Roman"/>
                <w:b/>
                <w:bCs/>
                <w:i w:val="0"/>
                <w:sz w:val="26"/>
                <w:szCs w:val="26"/>
                <w:lang w:val="fr-FR"/>
              </w:rPr>
              <w:t>Các yêu cầu khác</w:t>
            </w:r>
            <w:bookmarkEnd w:id="27"/>
          </w:p>
        </w:tc>
        <w:tc>
          <w:tcPr>
            <w:tcW w:w="6074" w:type="dxa"/>
          </w:tcPr>
          <w:p w14:paraId="58A53344" w14:textId="77777777" w:rsidR="00FB7378" w:rsidRPr="007215A0" w:rsidRDefault="00FB7378" w:rsidP="00B66334">
            <w:pPr>
              <w:spacing w:line="360" w:lineRule="auto"/>
              <w:jc w:val="both"/>
              <w:rPr>
                <w:sz w:val="26"/>
                <w:szCs w:val="26"/>
              </w:rPr>
            </w:pPr>
            <w:r w:rsidRPr="007215A0">
              <w:rPr>
                <w:sz w:val="26"/>
                <w:szCs w:val="26"/>
              </w:rPr>
              <w:t xml:space="preserve">Theo </w:t>
            </w:r>
            <w:r w:rsidRPr="007215A0">
              <w:rPr>
                <w:sz w:val="26"/>
                <w:szCs w:val="26"/>
                <w:lang w:val="en-GB"/>
              </w:rPr>
              <w:t xml:space="preserve">Quyết định số 854/QĐ-VNPT-IT-CLGSP-ĐHIT ngày 30/10/2018 về việc ban hành quy định an toàn,an ninh sản phẩm phần mềm trước khi cung cấp dịch vụ, </w:t>
            </w:r>
            <w:r w:rsidRPr="007215A0">
              <w:rPr>
                <w:sz w:val="26"/>
                <w:szCs w:val="26"/>
              </w:rPr>
              <w:t>89/QĐ-VNPT-IT&amp;VAS ngày 25/01/2018 Quy định đảm bảo an toàn hệ thống thông tin trong hoạt động của VNPT</w:t>
            </w:r>
          </w:p>
        </w:tc>
      </w:tr>
    </w:tbl>
    <w:p w14:paraId="7CE22172" w14:textId="77777777" w:rsidR="00FB7378" w:rsidRPr="007215A0" w:rsidRDefault="00FB7378" w:rsidP="00FB7378">
      <w:pPr>
        <w:spacing w:line="166" w:lineRule="exact"/>
        <w:rPr>
          <w:sz w:val="26"/>
          <w:szCs w:val="26"/>
        </w:rPr>
      </w:pPr>
    </w:p>
    <w:p w14:paraId="0A2A1D09" w14:textId="2B21F514" w:rsidR="00FB7378" w:rsidRPr="007215A0" w:rsidRDefault="00746D48" w:rsidP="00E20786">
      <w:pPr>
        <w:pStyle w:val="Heading2"/>
        <w:numPr>
          <w:ilvl w:val="0"/>
          <w:numId w:val="30"/>
        </w:numPr>
        <w:rPr>
          <w:sz w:val="26"/>
        </w:rPr>
      </w:pPr>
      <w:bookmarkStart w:id="28" w:name="_Toc49152128"/>
      <w:bookmarkStart w:id="29" w:name="_Toc58412679"/>
      <w:r>
        <w:rPr>
          <w:sz w:val="26"/>
        </w:rPr>
        <w:t>Tính</w:t>
      </w:r>
      <w:r>
        <w:rPr>
          <w:sz w:val="26"/>
          <w:lang w:val="vi-VN"/>
        </w:rPr>
        <w:t xml:space="preserve"> sửa chữa và bảo trì</w:t>
      </w:r>
      <w:bookmarkEnd w:id="28"/>
      <w:bookmarkEnd w:id="29"/>
    </w:p>
    <w:p w14:paraId="0CA8973F" w14:textId="77777777" w:rsidR="00FB7378" w:rsidRPr="007215A0" w:rsidRDefault="00FB7378" w:rsidP="00FB7378">
      <w:pPr>
        <w:spacing w:line="127" w:lineRule="exact"/>
        <w:rPr>
          <w:b/>
          <w:sz w:val="26"/>
          <w:szCs w:val="26"/>
        </w:rPr>
      </w:pPr>
    </w:p>
    <w:p w14:paraId="3ABF0F79" w14:textId="77777777" w:rsidR="00FB7378" w:rsidRPr="007215A0" w:rsidRDefault="00FB7378" w:rsidP="00FB7378">
      <w:pPr>
        <w:pStyle w:val="ListParagraph"/>
        <w:numPr>
          <w:ilvl w:val="0"/>
          <w:numId w:val="24"/>
        </w:numPr>
        <w:spacing w:before="120" w:after="120" w:line="360" w:lineRule="auto"/>
        <w:jc w:val="both"/>
        <w:rPr>
          <w:sz w:val="26"/>
          <w:szCs w:val="26"/>
        </w:rPr>
      </w:pPr>
      <w:r w:rsidRPr="007215A0">
        <w:rPr>
          <w:sz w:val="26"/>
          <w:szCs w:val="26"/>
        </w:rPr>
        <w:t>Thiết kế theo kiến trúc microservice đảm bảo được các service độc lập tương đối</w:t>
      </w:r>
    </w:p>
    <w:p w14:paraId="4EC168A7" w14:textId="77777777" w:rsidR="00FB7378" w:rsidRPr="007215A0" w:rsidRDefault="00FB7378" w:rsidP="00FB7378">
      <w:pPr>
        <w:pStyle w:val="ListParagraph"/>
        <w:numPr>
          <w:ilvl w:val="0"/>
          <w:numId w:val="24"/>
        </w:numPr>
        <w:spacing w:before="120" w:after="120" w:line="360" w:lineRule="auto"/>
        <w:jc w:val="both"/>
        <w:rPr>
          <w:sz w:val="26"/>
          <w:szCs w:val="26"/>
        </w:rPr>
      </w:pPr>
      <w:r w:rsidRPr="007215A0">
        <w:rPr>
          <w:sz w:val="26"/>
          <w:szCs w:val="26"/>
        </w:rPr>
        <w:t>Khả năng phát triển độc lập của các microservice</w:t>
      </w:r>
    </w:p>
    <w:p w14:paraId="6CD8A462" w14:textId="77777777" w:rsidR="00FB7378" w:rsidRPr="007215A0" w:rsidRDefault="00FB7378" w:rsidP="00FB7378">
      <w:pPr>
        <w:pStyle w:val="ListParagraph"/>
        <w:numPr>
          <w:ilvl w:val="0"/>
          <w:numId w:val="24"/>
        </w:numPr>
        <w:spacing w:before="120" w:after="120" w:line="360" w:lineRule="auto"/>
        <w:jc w:val="both"/>
        <w:rPr>
          <w:sz w:val="26"/>
          <w:szCs w:val="26"/>
        </w:rPr>
      </w:pPr>
      <w:r w:rsidRPr="007215A0">
        <w:rPr>
          <w:sz w:val="26"/>
          <w:szCs w:val="26"/>
        </w:rPr>
        <w:t>Khả năng triển khai độc lập các microservice</w:t>
      </w:r>
    </w:p>
    <w:p w14:paraId="4E273C03" w14:textId="77777777" w:rsidR="00FB7378" w:rsidRPr="007215A0" w:rsidRDefault="00FB7378" w:rsidP="00FB7378">
      <w:pPr>
        <w:pStyle w:val="ListParagraph"/>
        <w:numPr>
          <w:ilvl w:val="0"/>
          <w:numId w:val="24"/>
        </w:numPr>
        <w:spacing w:before="120" w:after="120" w:line="360" w:lineRule="auto"/>
        <w:jc w:val="both"/>
        <w:rPr>
          <w:sz w:val="26"/>
          <w:szCs w:val="26"/>
        </w:rPr>
      </w:pPr>
      <w:r w:rsidRPr="007215A0">
        <w:rPr>
          <w:sz w:val="26"/>
          <w:szCs w:val="26"/>
        </w:rPr>
        <w:t>Có thể áp dụng các công nghệ phù hợp với các microservice khác nhau</w:t>
      </w:r>
    </w:p>
    <w:p w14:paraId="52361508" w14:textId="77777777" w:rsidR="00FB7378" w:rsidRPr="007215A0" w:rsidRDefault="00FB7378" w:rsidP="00FB7378">
      <w:pPr>
        <w:pStyle w:val="ListParagraph"/>
        <w:numPr>
          <w:ilvl w:val="0"/>
          <w:numId w:val="24"/>
        </w:numPr>
        <w:spacing w:before="120" w:after="120" w:line="360" w:lineRule="auto"/>
        <w:jc w:val="both"/>
        <w:rPr>
          <w:sz w:val="26"/>
          <w:szCs w:val="26"/>
        </w:rPr>
      </w:pPr>
      <w:r w:rsidRPr="007215A0">
        <w:rPr>
          <w:sz w:val="26"/>
          <w:szCs w:val="26"/>
        </w:rPr>
        <w:t>Hỗ trợ rolling update</w:t>
      </w:r>
    </w:p>
    <w:p w14:paraId="7FD1BADB" w14:textId="77777777" w:rsidR="00FB7378" w:rsidRPr="007215A0" w:rsidRDefault="00FB7378" w:rsidP="00FB7378">
      <w:pPr>
        <w:pStyle w:val="ListParagraph"/>
        <w:numPr>
          <w:ilvl w:val="0"/>
          <w:numId w:val="24"/>
        </w:numPr>
        <w:spacing w:before="120" w:after="120" w:line="360" w:lineRule="auto"/>
        <w:jc w:val="both"/>
        <w:rPr>
          <w:sz w:val="26"/>
          <w:szCs w:val="26"/>
        </w:rPr>
      </w:pPr>
      <w:r w:rsidRPr="007215A0">
        <w:rPr>
          <w:sz w:val="26"/>
          <w:szCs w:val="26"/>
        </w:rPr>
        <w:t>Backup dữ liệu: Chương trình phải được sao lưu dữ liệu định kỳ, hoặc theo yêu cầu, không làm mất mát dữ liệu.</w:t>
      </w:r>
    </w:p>
    <w:p w14:paraId="2BFA536E" w14:textId="77777777" w:rsidR="00FB7378" w:rsidRPr="007215A0" w:rsidRDefault="00FB7378" w:rsidP="00FB7378">
      <w:pPr>
        <w:pStyle w:val="ListParagraph"/>
        <w:numPr>
          <w:ilvl w:val="0"/>
          <w:numId w:val="24"/>
        </w:numPr>
        <w:spacing w:before="120" w:after="120" w:line="360" w:lineRule="auto"/>
        <w:jc w:val="both"/>
        <w:rPr>
          <w:sz w:val="26"/>
          <w:szCs w:val="26"/>
        </w:rPr>
      </w:pPr>
      <w:r w:rsidRPr="007215A0">
        <w:rPr>
          <w:sz w:val="26"/>
          <w:szCs w:val="26"/>
        </w:rPr>
        <w:t>Backup chương trình: Chương trình phải được sao lưu định kỳ đảm bảo tránh mất mát.</w:t>
      </w:r>
    </w:p>
    <w:p w14:paraId="3D5F5DC8" w14:textId="6491F521" w:rsidR="00FB7378" w:rsidRPr="007215A0" w:rsidRDefault="00515AB2" w:rsidP="00E20786">
      <w:pPr>
        <w:pStyle w:val="Heading2"/>
        <w:numPr>
          <w:ilvl w:val="0"/>
          <w:numId w:val="30"/>
        </w:numPr>
        <w:rPr>
          <w:sz w:val="26"/>
        </w:rPr>
      </w:pPr>
      <w:bookmarkStart w:id="30" w:name="_Toc49152129"/>
      <w:bookmarkStart w:id="31" w:name="_Toc58412680"/>
      <w:r>
        <w:rPr>
          <w:sz w:val="26"/>
          <w:lang w:val="vi-VN"/>
        </w:rPr>
        <w:t>Tính kiểm thử</w:t>
      </w:r>
      <w:bookmarkEnd w:id="30"/>
      <w:bookmarkEnd w:id="31"/>
    </w:p>
    <w:p w14:paraId="0E9D8BB0" w14:textId="77777777" w:rsidR="00FB7378" w:rsidRPr="007215A0" w:rsidRDefault="00FB7378" w:rsidP="00FB7378">
      <w:pPr>
        <w:spacing w:line="127" w:lineRule="exact"/>
        <w:rPr>
          <w:b/>
          <w:sz w:val="26"/>
          <w:szCs w:val="26"/>
        </w:rPr>
      </w:pPr>
    </w:p>
    <w:p w14:paraId="4D04A419" w14:textId="77777777" w:rsidR="00FB7378" w:rsidRPr="007215A0" w:rsidRDefault="00FB7378" w:rsidP="00FB7378">
      <w:pPr>
        <w:pStyle w:val="ListParagraph"/>
        <w:numPr>
          <w:ilvl w:val="0"/>
          <w:numId w:val="24"/>
        </w:numPr>
        <w:spacing w:before="120" w:after="120" w:line="360" w:lineRule="auto"/>
        <w:jc w:val="both"/>
        <w:rPr>
          <w:sz w:val="26"/>
          <w:szCs w:val="26"/>
        </w:rPr>
      </w:pPr>
      <w:r w:rsidRPr="007215A0">
        <w:rPr>
          <w:sz w:val="26"/>
          <w:szCs w:val="26"/>
        </w:rPr>
        <w:lastRenderedPageBreak/>
        <w:t>Các chức năng đều phải được kiểm thử và pass qua kiểm thử mới được phép triển khai</w:t>
      </w:r>
    </w:p>
    <w:p w14:paraId="46181FA9" w14:textId="77777777" w:rsidR="00FB7378" w:rsidRPr="007215A0" w:rsidRDefault="00FB7378" w:rsidP="00FB7378">
      <w:pPr>
        <w:pStyle w:val="ListParagraph"/>
        <w:numPr>
          <w:ilvl w:val="0"/>
          <w:numId w:val="24"/>
        </w:numPr>
        <w:spacing w:before="120" w:after="120" w:line="360" w:lineRule="auto"/>
        <w:jc w:val="both"/>
        <w:rPr>
          <w:sz w:val="26"/>
          <w:szCs w:val="26"/>
        </w:rPr>
      </w:pPr>
      <w:r w:rsidRPr="007215A0">
        <w:rPr>
          <w:sz w:val="26"/>
          <w:szCs w:val="26"/>
        </w:rPr>
        <w:t>Một số module, chức năng chính cần thực hiện unit test &gt; 95%</w:t>
      </w:r>
    </w:p>
    <w:p w14:paraId="2683624C" w14:textId="77777777" w:rsidR="00FB7378" w:rsidRPr="007215A0" w:rsidRDefault="00FB7378" w:rsidP="00FB7378">
      <w:pPr>
        <w:pStyle w:val="ListParagraph"/>
        <w:numPr>
          <w:ilvl w:val="0"/>
          <w:numId w:val="24"/>
        </w:numPr>
        <w:spacing w:before="120" w:after="120" w:line="360" w:lineRule="auto"/>
        <w:jc w:val="both"/>
        <w:rPr>
          <w:sz w:val="26"/>
          <w:szCs w:val="26"/>
        </w:rPr>
      </w:pPr>
      <w:r w:rsidRPr="007215A0">
        <w:rPr>
          <w:sz w:val="26"/>
          <w:szCs w:val="26"/>
        </w:rPr>
        <w:t>Thiết kế giao diện, api theo chuẩn để có thể kiểm thử tự động bằng các công cụ như Katalon, Jmeter, Selenium,...</w:t>
      </w:r>
    </w:p>
    <w:p w14:paraId="195ED787" w14:textId="589BDCF0" w:rsidR="00FB7378" w:rsidRPr="007215A0" w:rsidRDefault="003C4247" w:rsidP="00E20786">
      <w:pPr>
        <w:pStyle w:val="Heading2"/>
        <w:numPr>
          <w:ilvl w:val="0"/>
          <w:numId w:val="30"/>
        </w:numPr>
        <w:rPr>
          <w:sz w:val="26"/>
        </w:rPr>
      </w:pPr>
      <w:bookmarkStart w:id="32" w:name="_Toc49152130"/>
      <w:bookmarkStart w:id="33" w:name="_Toc58412681"/>
      <w:r>
        <w:rPr>
          <w:sz w:val="26"/>
          <w:lang w:val="vi-VN"/>
        </w:rPr>
        <w:t>Tính co giãn</w:t>
      </w:r>
      <w:bookmarkEnd w:id="32"/>
      <w:bookmarkEnd w:id="33"/>
    </w:p>
    <w:p w14:paraId="667F0851" w14:textId="77777777" w:rsidR="00FB7378" w:rsidRPr="007215A0" w:rsidRDefault="00FB7378" w:rsidP="00FB7378">
      <w:pPr>
        <w:spacing w:line="127" w:lineRule="exact"/>
        <w:rPr>
          <w:b/>
          <w:sz w:val="26"/>
          <w:szCs w:val="26"/>
        </w:rPr>
      </w:pPr>
    </w:p>
    <w:p w14:paraId="326F070F" w14:textId="77777777" w:rsidR="00FB7378" w:rsidRPr="007215A0" w:rsidRDefault="00FB7378" w:rsidP="00FB7378">
      <w:pPr>
        <w:pStyle w:val="ListParagraph"/>
        <w:numPr>
          <w:ilvl w:val="0"/>
          <w:numId w:val="24"/>
        </w:numPr>
        <w:spacing w:before="120" w:after="120" w:line="360" w:lineRule="auto"/>
        <w:jc w:val="both"/>
        <w:rPr>
          <w:sz w:val="26"/>
          <w:szCs w:val="26"/>
        </w:rPr>
      </w:pPr>
      <w:r w:rsidRPr="007215A0">
        <w:rPr>
          <w:sz w:val="26"/>
          <w:szCs w:val="26"/>
        </w:rPr>
        <w:t>Triển khai trên nền tảng Kubernetes.</w:t>
      </w:r>
    </w:p>
    <w:p w14:paraId="686E990C" w14:textId="77777777" w:rsidR="00FB7378" w:rsidRPr="007215A0" w:rsidRDefault="00FB7378" w:rsidP="00FB7378">
      <w:pPr>
        <w:pStyle w:val="ListParagraph"/>
        <w:numPr>
          <w:ilvl w:val="0"/>
          <w:numId w:val="24"/>
        </w:numPr>
        <w:spacing w:before="120" w:after="120" w:line="360" w:lineRule="auto"/>
        <w:jc w:val="both"/>
        <w:rPr>
          <w:sz w:val="26"/>
          <w:szCs w:val="26"/>
        </w:rPr>
      </w:pPr>
      <w:r w:rsidRPr="007215A0">
        <w:rPr>
          <w:sz w:val="26"/>
          <w:szCs w:val="26"/>
        </w:rPr>
        <w:t>Hệ thống hỗ trợ co dãn theo cả 2 chiều dọc và ngang.</w:t>
      </w:r>
    </w:p>
    <w:p w14:paraId="75F24FF3" w14:textId="77777777" w:rsidR="00FB7378" w:rsidRPr="007215A0" w:rsidRDefault="00FB7378" w:rsidP="00FB7378">
      <w:pPr>
        <w:pStyle w:val="ListParagraph"/>
        <w:numPr>
          <w:ilvl w:val="0"/>
          <w:numId w:val="24"/>
        </w:numPr>
        <w:spacing w:before="120" w:after="120" w:line="360" w:lineRule="auto"/>
        <w:jc w:val="both"/>
        <w:rPr>
          <w:sz w:val="26"/>
          <w:szCs w:val="26"/>
        </w:rPr>
      </w:pPr>
      <w:r w:rsidRPr="007215A0">
        <w:rPr>
          <w:sz w:val="26"/>
          <w:szCs w:val="26"/>
        </w:rPr>
        <w:t>Việc co dãn hệ thống được thực hiện một cách tự động thông qua các hệ thống hỗ trợ.</w:t>
      </w:r>
    </w:p>
    <w:p w14:paraId="6BF22160" w14:textId="77777777" w:rsidR="00FB7378" w:rsidRPr="007215A0" w:rsidRDefault="00FB7378" w:rsidP="00FB7378">
      <w:pPr>
        <w:pStyle w:val="ListParagraph"/>
        <w:numPr>
          <w:ilvl w:val="0"/>
          <w:numId w:val="24"/>
        </w:numPr>
        <w:spacing w:before="120" w:after="120" w:line="360" w:lineRule="auto"/>
        <w:jc w:val="both"/>
        <w:rPr>
          <w:sz w:val="26"/>
          <w:szCs w:val="26"/>
        </w:rPr>
      </w:pPr>
      <w:r w:rsidRPr="007215A0">
        <w:rPr>
          <w:sz w:val="26"/>
          <w:szCs w:val="26"/>
        </w:rPr>
        <w:t>Thời gian co dãn: &lt; 1 phút.</w:t>
      </w:r>
    </w:p>
    <w:p w14:paraId="42F742B5" w14:textId="77777777" w:rsidR="00FB7378" w:rsidRPr="007215A0" w:rsidRDefault="00FB7378" w:rsidP="00FB7378">
      <w:pPr>
        <w:pStyle w:val="ListParagraph"/>
        <w:numPr>
          <w:ilvl w:val="0"/>
          <w:numId w:val="24"/>
        </w:numPr>
        <w:spacing w:before="120" w:after="120" w:line="360" w:lineRule="auto"/>
        <w:jc w:val="both"/>
        <w:rPr>
          <w:sz w:val="26"/>
          <w:szCs w:val="26"/>
        </w:rPr>
      </w:pPr>
      <w:r w:rsidRPr="007215A0">
        <w:rPr>
          <w:sz w:val="26"/>
          <w:szCs w:val="26"/>
        </w:rPr>
        <w:t>Khi mức tải của các microservice &gt; 85% trong vòng 30 phút sẽ thực hiện mở rộng.</w:t>
      </w:r>
    </w:p>
    <w:p w14:paraId="22C6E3B6" w14:textId="77777777" w:rsidR="00FB7378" w:rsidRPr="007215A0" w:rsidRDefault="00FB7378" w:rsidP="00FB7378">
      <w:pPr>
        <w:pStyle w:val="ListParagraph"/>
        <w:numPr>
          <w:ilvl w:val="0"/>
          <w:numId w:val="24"/>
        </w:numPr>
        <w:spacing w:before="120" w:after="120" w:line="360" w:lineRule="auto"/>
        <w:jc w:val="both"/>
        <w:rPr>
          <w:sz w:val="26"/>
          <w:szCs w:val="26"/>
        </w:rPr>
      </w:pPr>
      <w:r w:rsidRPr="007215A0">
        <w:rPr>
          <w:sz w:val="26"/>
          <w:szCs w:val="26"/>
        </w:rPr>
        <w:t>Khi mức tả của các microservice &lt; 30% liên tục trong vòng 30 phút sẽ thực hiện co tài nguyên.</w:t>
      </w:r>
    </w:p>
    <w:p w14:paraId="431A7B4F" w14:textId="32E5FE0D" w:rsidR="00FB7378" w:rsidRPr="007215A0" w:rsidRDefault="00251A52" w:rsidP="00E20786">
      <w:pPr>
        <w:pStyle w:val="Heading2"/>
        <w:numPr>
          <w:ilvl w:val="0"/>
          <w:numId w:val="30"/>
        </w:numPr>
        <w:rPr>
          <w:sz w:val="26"/>
        </w:rPr>
      </w:pPr>
      <w:bookmarkStart w:id="34" w:name="_Toc49152131"/>
      <w:bookmarkStart w:id="35" w:name="_Toc58412682"/>
      <w:r>
        <w:rPr>
          <w:sz w:val="26"/>
          <w:lang w:val="vi-VN"/>
        </w:rPr>
        <w:t>Tính tái sử dụng</w:t>
      </w:r>
      <w:bookmarkEnd w:id="34"/>
      <w:bookmarkEnd w:id="35"/>
    </w:p>
    <w:p w14:paraId="69F95665" w14:textId="77777777" w:rsidR="00FB7378" w:rsidRPr="007215A0" w:rsidRDefault="00FB7378" w:rsidP="00FB7378">
      <w:pPr>
        <w:spacing w:line="127" w:lineRule="exact"/>
        <w:rPr>
          <w:b/>
          <w:sz w:val="26"/>
          <w:szCs w:val="26"/>
        </w:rPr>
      </w:pPr>
    </w:p>
    <w:p w14:paraId="1D745296" w14:textId="77777777" w:rsidR="00FB7378" w:rsidRPr="007215A0" w:rsidRDefault="00FB7378" w:rsidP="00FB7378">
      <w:pPr>
        <w:pStyle w:val="ListParagraph"/>
        <w:numPr>
          <w:ilvl w:val="0"/>
          <w:numId w:val="24"/>
        </w:numPr>
        <w:spacing w:before="120" w:after="120" w:line="360" w:lineRule="auto"/>
        <w:jc w:val="both"/>
        <w:rPr>
          <w:sz w:val="26"/>
          <w:szCs w:val="26"/>
        </w:rPr>
      </w:pPr>
      <w:r w:rsidRPr="007215A0">
        <w:rPr>
          <w:sz w:val="26"/>
          <w:szCs w:val="26"/>
        </w:rPr>
        <w:t>Việc xây dựng các microservice độc lập tương đối nên sẽ tái sử dụng được các microservice cho một số hệ thống, cụ thể:</w:t>
      </w:r>
    </w:p>
    <w:p w14:paraId="1290FB91" w14:textId="77777777" w:rsidR="00FB7378" w:rsidRPr="007215A0" w:rsidRDefault="00FB7378" w:rsidP="00FB7378">
      <w:pPr>
        <w:pStyle w:val="ListParagraph"/>
        <w:numPr>
          <w:ilvl w:val="0"/>
          <w:numId w:val="24"/>
        </w:numPr>
        <w:spacing w:before="120" w:after="120" w:line="360" w:lineRule="auto"/>
        <w:jc w:val="both"/>
        <w:rPr>
          <w:sz w:val="26"/>
          <w:szCs w:val="26"/>
        </w:rPr>
      </w:pPr>
      <w:r w:rsidRPr="007215A0">
        <w:rPr>
          <w:sz w:val="26"/>
          <w:szCs w:val="26"/>
        </w:rPr>
        <w:t>Các microservice về xác thực, phân quyền</w:t>
      </w:r>
    </w:p>
    <w:p w14:paraId="5F0FB08E" w14:textId="77777777" w:rsidR="00FB7378" w:rsidRPr="007215A0" w:rsidRDefault="00FB7378" w:rsidP="00FB7378">
      <w:pPr>
        <w:pStyle w:val="ListParagraph"/>
        <w:numPr>
          <w:ilvl w:val="0"/>
          <w:numId w:val="24"/>
        </w:numPr>
        <w:spacing w:before="120" w:after="120" w:line="360" w:lineRule="auto"/>
        <w:jc w:val="both"/>
        <w:rPr>
          <w:sz w:val="26"/>
          <w:szCs w:val="26"/>
        </w:rPr>
      </w:pPr>
      <w:r w:rsidRPr="007215A0">
        <w:rPr>
          <w:sz w:val="26"/>
          <w:szCs w:val="26"/>
        </w:rPr>
        <w:t>Các microservice về API Gateway</w:t>
      </w:r>
    </w:p>
    <w:p w14:paraId="77F53157" w14:textId="77777777" w:rsidR="00FB7378" w:rsidRPr="007215A0" w:rsidRDefault="00FB7378" w:rsidP="00FB7378">
      <w:pPr>
        <w:pStyle w:val="ListParagraph"/>
        <w:numPr>
          <w:ilvl w:val="0"/>
          <w:numId w:val="24"/>
        </w:numPr>
        <w:spacing w:before="120" w:after="120" w:line="360" w:lineRule="auto"/>
        <w:jc w:val="both"/>
        <w:rPr>
          <w:sz w:val="26"/>
          <w:szCs w:val="26"/>
        </w:rPr>
      </w:pPr>
      <w:r w:rsidRPr="007215A0">
        <w:rPr>
          <w:sz w:val="26"/>
          <w:szCs w:val="26"/>
        </w:rPr>
        <w:t>Các microservice nghiệp vụ như Log, SMS, ...</w:t>
      </w:r>
    </w:p>
    <w:p w14:paraId="1472DD2E" w14:textId="40AC4843" w:rsidR="00FB7378" w:rsidRPr="007215A0" w:rsidRDefault="00B40A30" w:rsidP="00E20786">
      <w:pPr>
        <w:pStyle w:val="Heading2"/>
        <w:numPr>
          <w:ilvl w:val="0"/>
          <w:numId w:val="30"/>
        </w:numPr>
        <w:rPr>
          <w:sz w:val="26"/>
        </w:rPr>
      </w:pPr>
      <w:bookmarkStart w:id="36" w:name="page9"/>
      <w:bookmarkStart w:id="37" w:name="_Toc49152132"/>
      <w:bookmarkStart w:id="38" w:name="_Toc58412683"/>
      <w:bookmarkEnd w:id="36"/>
      <w:r>
        <w:rPr>
          <w:sz w:val="26"/>
          <w:lang w:val="vi-VN"/>
        </w:rPr>
        <w:t>Tính hỗ trợ</w:t>
      </w:r>
      <w:bookmarkEnd w:id="37"/>
      <w:bookmarkEnd w:id="38"/>
    </w:p>
    <w:p w14:paraId="159BE9E2" w14:textId="77777777" w:rsidR="00FB7378" w:rsidRPr="007215A0" w:rsidRDefault="00FB7378" w:rsidP="00FB7378">
      <w:pPr>
        <w:spacing w:line="127" w:lineRule="exact"/>
        <w:rPr>
          <w:b/>
          <w:sz w:val="26"/>
          <w:szCs w:val="26"/>
        </w:rPr>
      </w:pPr>
    </w:p>
    <w:p w14:paraId="1968311C" w14:textId="77777777" w:rsidR="00FB7378" w:rsidRPr="007215A0" w:rsidRDefault="00FB7378" w:rsidP="00FB7378">
      <w:pPr>
        <w:pStyle w:val="ListParagraph"/>
        <w:numPr>
          <w:ilvl w:val="0"/>
          <w:numId w:val="24"/>
        </w:numPr>
        <w:spacing w:before="120" w:after="120" w:line="360" w:lineRule="auto"/>
        <w:jc w:val="both"/>
        <w:rPr>
          <w:sz w:val="26"/>
          <w:szCs w:val="26"/>
        </w:rPr>
      </w:pPr>
      <w:r w:rsidRPr="007215A0">
        <w:rPr>
          <w:sz w:val="26"/>
          <w:szCs w:val="26"/>
        </w:rPr>
        <w:t>Tất cả các lỗi hệ thống đều được xử lý tập trung và cho phép điều chỉnh các thông báo và ghi lại toàn bộ log lỗi.</w:t>
      </w:r>
    </w:p>
    <w:p w14:paraId="634A790F" w14:textId="77777777" w:rsidR="00FB7378" w:rsidRPr="007215A0" w:rsidRDefault="00FB7378" w:rsidP="00FB7378">
      <w:pPr>
        <w:pStyle w:val="ListParagraph"/>
        <w:numPr>
          <w:ilvl w:val="0"/>
          <w:numId w:val="24"/>
        </w:numPr>
        <w:spacing w:before="120" w:after="120" w:line="360" w:lineRule="auto"/>
        <w:jc w:val="both"/>
        <w:rPr>
          <w:sz w:val="26"/>
          <w:szCs w:val="26"/>
        </w:rPr>
      </w:pPr>
      <w:r w:rsidRPr="007215A0">
        <w:rPr>
          <w:sz w:val="26"/>
          <w:szCs w:val="26"/>
        </w:rPr>
        <w:t>Hệ thống có các thành phần thu thập, giám sát tài nguyên của hệ thống sử dụng Zabbix, Prometheus</w:t>
      </w:r>
    </w:p>
    <w:p w14:paraId="3B130DB0" w14:textId="3666E71A" w:rsidR="00FB7378" w:rsidRPr="007215A0" w:rsidRDefault="00F81ECF" w:rsidP="00E20786">
      <w:pPr>
        <w:pStyle w:val="Heading2"/>
        <w:numPr>
          <w:ilvl w:val="0"/>
          <w:numId w:val="30"/>
        </w:numPr>
        <w:rPr>
          <w:sz w:val="26"/>
        </w:rPr>
      </w:pPr>
      <w:bookmarkStart w:id="39" w:name="_Toc49152133"/>
      <w:bookmarkStart w:id="40" w:name="_Toc58412684"/>
      <w:r>
        <w:rPr>
          <w:sz w:val="26"/>
          <w:lang w:val="vi-VN"/>
        </w:rPr>
        <w:lastRenderedPageBreak/>
        <w:t>Tính tích hợp</w:t>
      </w:r>
      <w:bookmarkEnd w:id="39"/>
      <w:bookmarkEnd w:id="40"/>
    </w:p>
    <w:p w14:paraId="6500FF96" w14:textId="77777777" w:rsidR="00FB7378" w:rsidRPr="007215A0" w:rsidRDefault="00FB7378" w:rsidP="00FB7378">
      <w:pPr>
        <w:spacing w:line="127" w:lineRule="exact"/>
        <w:rPr>
          <w:b/>
          <w:sz w:val="26"/>
          <w:szCs w:val="26"/>
        </w:rPr>
      </w:pPr>
    </w:p>
    <w:p w14:paraId="725A17D9" w14:textId="77777777" w:rsidR="00FB7378" w:rsidRPr="007215A0" w:rsidRDefault="00FB7378" w:rsidP="00FB7378">
      <w:pPr>
        <w:pStyle w:val="ListParagraph"/>
        <w:numPr>
          <w:ilvl w:val="0"/>
          <w:numId w:val="24"/>
        </w:numPr>
        <w:spacing w:before="120" w:after="120" w:line="360" w:lineRule="auto"/>
        <w:jc w:val="both"/>
        <w:rPr>
          <w:sz w:val="26"/>
          <w:szCs w:val="26"/>
        </w:rPr>
      </w:pPr>
      <w:r w:rsidRPr="007215A0">
        <w:rPr>
          <w:sz w:val="26"/>
          <w:szCs w:val="26"/>
        </w:rPr>
        <w:t>Hệ thống cung cấp khả năng tích hợp với các hệ thống bên ngoài thông qua Restful API.</w:t>
      </w:r>
    </w:p>
    <w:p w14:paraId="581E0F44" w14:textId="77777777" w:rsidR="001D53DE" w:rsidRDefault="00FB7378" w:rsidP="001D53DE">
      <w:pPr>
        <w:pStyle w:val="ListParagraph"/>
        <w:numPr>
          <w:ilvl w:val="0"/>
          <w:numId w:val="24"/>
        </w:numPr>
        <w:spacing w:before="120" w:after="120" w:line="360" w:lineRule="auto"/>
        <w:jc w:val="both"/>
        <w:rPr>
          <w:sz w:val="26"/>
          <w:szCs w:val="26"/>
        </w:rPr>
      </w:pPr>
      <w:r w:rsidRPr="007215A0">
        <w:rPr>
          <w:sz w:val="26"/>
          <w:szCs w:val="26"/>
        </w:rPr>
        <w:t>Hệ thống cung cấp các SDK phục vụ tích hợp với</w:t>
      </w:r>
      <w:r w:rsidR="001D53DE">
        <w:rPr>
          <w:sz w:val="26"/>
          <w:szCs w:val="26"/>
        </w:rPr>
        <w:t xml:space="preserve"> </w:t>
      </w:r>
      <w:r w:rsidRPr="007215A0">
        <w:rPr>
          <w:sz w:val="26"/>
          <w:szCs w:val="26"/>
        </w:rPr>
        <w:t xml:space="preserve"> mobile trên các nền tảng Android, iOS.</w:t>
      </w:r>
      <w:r w:rsidR="001D53DE" w:rsidRPr="001D53DE">
        <w:rPr>
          <w:sz w:val="26"/>
          <w:szCs w:val="26"/>
        </w:rPr>
        <w:t xml:space="preserve"> </w:t>
      </w:r>
    </w:p>
    <w:p w14:paraId="0551D16D" w14:textId="7783F7F4" w:rsidR="00FB7378" w:rsidRPr="001D53DE" w:rsidRDefault="001D53DE" w:rsidP="001D53DE">
      <w:pPr>
        <w:pStyle w:val="ListParagraph"/>
        <w:numPr>
          <w:ilvl w:val="0"/>
          <w:numId w:val="24"/>
        </w:numPr>
        <w:spacing w:before="120" w:after="120" w:line="360" w:lineRule="auto"/>
        <w:jc w:val="both"/>
        <w:rPr>
          <w:sz w:val="26"/>
          <w:szCs w:val="26"/>
        </w:rPr>
      </w:pPr>
      <w:r w:rsidRPr="007215A0">
        <w:rPr>
          <w:sz w:val="26"/>
          <w:szCs w:val="26"/>
        </w:rPr>
        <w:t>Hệ thống cung cấp SDK phục vụ tích hợp với</w:t>
      </w:r>
      <w:r>
        <w:rPr>
          <w:sz w:val="26"/>
          <w:szCs w:val="26"/>
        </w:rPr>
        <w:t xml:space="preserve"> </w:t>
      </w:r>
      <w:r w:rsidRPr="007215A0">
        <w:rPr>
          <w:sz w:val="26"/>
          <w:szCs w:val="26"/>
        </w:rPr>
        <w:t xml:space="preserve"> </w:t>
      </w:r>
      <w:r>
        <w:rPr>
          <w:sz w:val="26"/>
          <w:szCs w:val="26"/>
        </w:rPr>
        <w:t>nền tảng web</w:t>
      </w:r>
      <w:r w:rsidRPr="007215A0">
        <w:rPr>
          <w:sz w:val="26"/>
          <w:szCs w:val="26"/>
        </w:rPr>
        <w:t>.</w:t>
      </w:r>
    </w:p>
    <w:p w14:paraId="2EDC0429" w14:textId="77777777" w:rsidR="00FB7378" w:rsidRPr="007215A0" w:rsidRDefault="00FB7378" w:rsidP="00FB7378">
      <w:pPr>
        <w:pStyle w:val="ListParagraph"/>
        <w:numPr>
          <w:ilvl w:val="0"/>
          <w:numId w:val="24"/>
        </w:numPr>
        <w:spacing w:before="120" w:after="120" w:line="360" w:lineRule="auto"/>
        <w:jc w:val="both"/>
        <w:rPr>
          <w:sz w:val="26"/>
          <w:szCs w:val="26"/>
        </w:rPr>
      </w:pPr>
      <w:r w:rsidRPr="007215A0">
        <w:rPr>
          <w:sz w:val="26"/>
          <w:szCs w:val="26"/>
        </w:rPr>
        <w:t>Hệ thống cung cấp bộ tài liệu hướng dẫn tích hợp cho các ngôn ngữ lập trình.</w:t>
      </w:r>
    </w:p>
    <w:p w14:paraId="49987043" w14:textId="77777777" w:rsidR="00FB7378" w:rsidRPr="007215A0" w:rsidRDefault="00FB7378" w:rsidP="00FB7378">
      <w:pPr>
        <w:pStyle w:val="ListParagraph"/>
        <w:numPr>
          <w:ilvl w:val="0"/>
          <w:numId w:val="24"/>
        </w:numPr>
        <w:spacing w:before="120" w:after="120" w:line="360" w:lineRule="auto"/>
        <w:jc w:val="both"/>
        <w:rPr>
          <w:sz w:val="26"/>
          <w:szCs w:val="26"/>
        </w:rPr>
      </w:pPr>
      <w:r w:rsidRPr="007215A0">
        <w:rPr>
          <w:sz w:val="26"/>
          <w:szCs w:val="26"/>
        </w:rPr>
        <w:t>Hệ thống cung cấp tài liệu API phục vụ tích hợp.</w:t>
      </w:r>
    </w:p>
    <w:p w14:paraId="78178C3C" w14:textId="0AFE4713" w:rsidR="00FB7378" w:rsidRPr="007215A0" w:rsidRDefault="00074DE5" w:rsidP="003A3DEE">
      <w:pPr>
        <w:pStyle w:val="Heading2"/>
        <w:numPr>
          <w:ilvl w:val="0"/>
          <w:numId w:val="30"/>
        </w:numPr>
        <w:ind w:left="630"/>
        <w:rPr>
          <w:sz w:val="26"/>
        </w:rPr>
      </w:pPr>
      <w:bookmarkStart w:id="41" w:name="_Toc49152134"/>
      <w:bookmarkStart w:id="42" w:name="_Toc58412685"/>
      <w:r>
        <w:rPr>
          <w:sz w:val="26"/>
          <w:lang w:val="vi-VN"/>
        </w:rPr>
        <w:t>Tính khôi phục thảm họa</w:t>
      </w:r>
      <w:bookmarkEnd w:id="41"/>
      <w:bookmarkEnd w:id="42"/>
    </w:p>
    <w:p w14:paraId="3A6BC818" w14:textId="77777777" w:rsidR="00FB7378" w:rsidRPr="007215A0" w:rsidRDefault="00FB7378" w:rsidP="00FB7378">
      <w:pPr>
        <w:spacing w:line="127" w:lineRule="exact"/>
        <w:rPr>
          <w:b/>
          <w:sz w:val="26"/>
          <w:szCs w:val="26"/>
        </w:rPr>
      </w:pPr>
    </w:p>
    <w:p w14:paraId="53E80294" w14:textId="77777777" w:rsidR="00FB7378" w:rsidRPr="007215A0" w:rsidRDefault="00FB7378" w:rsidP="00FB7378">
      <w:pPr>
        <w:pStyle w:val="ListParagraph"/>
        <w:numPr>
          <w:ilvl w:val="0"/>
          <w:numId w:val="24"/>
        </w:numPr>
        <w:spacing w:before="120" w:after="120" w:line="360" w:lineRule="auto"/>
        <w:jc w:val="both"/>
        <w:rPr>
          <w:sz w:val="26"/>
          <w:szCs w:val="26"/>
        </w:rPr>
      </w:pPr>
      <w:r w:rsidRPr="007215A0">
        <w:rPr>
          <w:sz w:val="26"/>
          <w:szCs w:val="26"/>
        </w:rPr>
        <w:t>Hệ thống có các thành phần backup dữ liệu và cấu hình của hệ thống sẵn sàng cho sự cố.</w:t>
      </w:r>
    </w:p>
    <w:p w14:paraId="06B7DB02" w14:textId="77777777" w:rsidR="00FB7378" w:rsidRPr="007215A0" w:rsidRDefault="00FB7378" w:rsidP="00FB7378">
      <w:pPr>
        <w:pStyle w:val="ListParagraph"/>
        <w:numPr>
          <w:ilvl w:val="0"/>
          <w:numId w:val="24"/>
        </w:numPr>
        <w:spacing w:before="120" w:after="120" w:line="360" w:lineRule="auto"/>
        <w:jc w:val="both"/>
        <w:rPr>
          <w:sz w:val="26"/>
          <w:szCs w:val="26"/>
        </w:rPr>
      </w:pPr>
      <w:r w:rsidRPr="007215A0">
        <w:rPr>
          <w:sz w:val="26"/>
          <w:szCs w:val="26"/>
        </w:rPr>
        <w:t>Thời gian khôi phục hệ thống phụ thuộc vào mức độ nghiêm trọng của sự cố.</w:t>
      </w:r>
    </w:p>
    <w:p w14:paraId="39CCF04B" w14:textId="77777777" w:rsidR="00273ABF" w:rsidRDefault="00273ABF">
      <w:pPr>
        <w:spacing w:after="160" w:line="259" w:lineRule="auto"/>
        <w:rPr>
          <w:rFonts w:ascii="Arial" w:eastAsiaTheme="majorEastAsia" w:hAnsi="Arial" w:cstheme="majorBidi"/>
          <w:b/>
          <w:sz w:val="26"/>
          <w:szCs w:val="32"/>
        </w:rPr>
      </w:pPr>
      <w:r>
        <w:br w:type="page"/>
      </w:r>
    </w:p>
    <w:p w14:paraId="796C9B10" w14:textId="7B6DAE84" w:rsidR="00AA4416" w:rsidRDefault="00AA4416" w:rsidP="00AA4416">
      <w:pPr>
        <w:pStyle w:val="Heading1"/>
        <w:jc w:val="center"/>
      </w:pPr>
      <w:bookmarkStart w:id="43" w:name="_Toc58412686"/>
      <w:r>
        <w:lastRenderedPageBreak/>
        <w:t>PHỤ LỤC I</w:t>
      </w:r>
      <w:r w:rsidR="003D6890">
        <w:t>I</w:t>
      </w:r>
      <w:r>
        <w:t xml:space="preserve">I: </w:t>
      </w:r>
      <w:r w:rsidR="00201423">
        <w:t xml:space="preserve">CÁC YẾU TỐ </w:t>
      </w:r>
      <w:r w:rsidR="00381182">
        <w:t>ẢNH HƯỞNG</w:t>
      </w:r>
      <w:bookmarkEnd w:id="43"/>
    </w:p>
    <w:p w14:paraId="65363011" w14:textId="77777777" w:rsidR="00986ED6" w:rsidRPr="00986ED6" w:rsidRDefault="00986ED6" w:rsidP="00986ED6"/>
    <w:p w14:paraId="63698B34" w14:textId="4599663D" w:rsidR="00AA4416" w:rsidRDefault="007A54C5" w:rsidP="00AA4416">
      <w:r>
        <w:t xml:space="preserve">Kiến trúc phần mềm được thiết kế ở trên bị </w:t>
      </w:r>
      <w:r w:rsidR="00381182">
        <w:t>ảnh hưởng</w:t>
      </w:r>
      <w:r>
        <w:t xml:space="preserve"> bởi các yếu tố sau:</w:t>
      </w:r>
    </w:p>
    <w:p w14:paraId="3E8A23BD" w14:textId="77777777" w:rsidR="004A1F0F" w:rsidRPr="00AA4416" w:rsidRDefault="004A1F0F" w:rsidP="00AA4416"/>
    <w:p w14:paraId="059EB497" w14:textId="495B5FE1" w:rsidR="00F550B7" w:rsidRDefault="002A5655" w:rsidP="003B4D1E">
      <w:pPr>
        <w:pStyle w:val="Heading2"/>
        <w:numPr>
          <w:ilvl w:val="0"/>
          <w:numId w:val="9"/>
        </w:numPr>
        <w:ind w:left="567" w:hanging="567"/>
      </w:pPr>
      <w:bookmarkStart w:id="44" w:name="_Toc58412687"/>
      <w:r>
        <w:t>Yếu tố</w:t>
      </w:r>
      <w:r w:rsidR="007A54C5">
        <w:t xml:space="preserve"> về thời gian và ngân sách</w:t>
      </w:r>
      <w:bookmarkEnd w:id="44"/>
    </w:p>
    <w:p w14:paraId="7BEFCBB2" w14:textId="0A808463" w:rsidR="001B3CC8" w:rsidRPr="008D40C1" w:rsidRDefault="001B3CC8" w:rsidP="008D40C1">
      <w:pPr>
        <w:pStyle w:val="ListParagraph"/>
        <w:numPr>
          <w:ilvl w:val="0"/>
          <w:numId w:val="24"/>
        </w:numPr>
        <w:suppressAutoHyphens/>
        <w:spacing w:before="120" w:after="120" w:line="360" w:lineRule="auto"/>
        <w:jc w:val="both"/>
        <w:rPr>
          <w:sz w:val="26"/>
          <w:szCs w:val="26"/>
        </w:rPr>
      </w:pPr>
      <w:r w:rsidRPr="008D40C1">
        <w:rPr>
          <w:sz w:val="26"/>
          <w:szCs w:val="26"/>
        </w:rPr>
        <w:t xml:space="preserve">Thời gian làm dự án: </w:t>
      </w:r>
      <w:r w:rsidR="007D2BC7" w:rsidRPr="008D40C1">
        <w:rPr>
          <w:sz w:val="26"/>
          <w:szCs w:val="26"/>
        </w:rPr>
        <w:t>Theo roadmap của sản phẩm.</w:t>
      </w:r>
    </w:p>
    <w:p w14:paraId="0972FD41" w14:textId="03B522ED" w:rsidR="001B3CC8" w:rsidRPr="008D40C1" w:rsidRDefault="001B3CC8" w:rsidP="008D40C1">
      <w:pPr>
        <w:pStyle w:val="ListParagraph"/>
        <w:numPr>
          <w:ilvl w:val="0"/>
          <w:numId w:val="24"/>
        </w:numPr>
        <w:suppressAutoHyphens/>
        <w:spacing w:before="120" w:after="120" w:line="360" w:lineRule="auto"/>
        <w:jc w:val="both"/>
        <w:rPr>
          <w:sz w:val="26"/>
          <w:szCs w:val="26"/>
        </w:rPr>
      </w:pPr>
      <w:r w:rsidRPr="008D40C1">
        <w:rPr>
          <w:sz w:val="26"/>
          <w:szCs w:val="26"/>
        </w:rPr>
        <w:t xml:space="preserve">Ngân sách làm dự án – sản phẩm: </w:t>
      </w:r>
      <w:r w:rsidR="00441FF4">
        <w:rPr>
          <w:sz w:val="26"/>
          <w:szCs w:val="26"/>
        </w:rPr>
        <w:t>Không</w:t>
      </w:r>
      <w:r w:rsidR="00704729">
        <w:rPr>
          <w:sz w:val="26"/>
          <w:szCs w:val="26"/>
          <w:lang w:val="vi-VN"/>
        </w:rPr>
        <w:t xml:space="preserve"> </w:t>
      </w:r>
      <w:r w:rsidRPr="008D40C1">
        <w:rPr>
          <w:sz w:val="26"/>
          <w:szCs w:val="26"/>
        </w:rPr>
        <w:t>.</w:t>
      </w:r>
    </w:p>
    <w:p w14:paraId="59A2EEC4" w14:textId="77777777" w:rsidR="00480E1B" w:rsidRPr="001B3CC8" w:rsidRDefault="00480E1B" w:rsidP="00480E1B">
      <w:pPr>
        <w:pStyle w:val="ListParagraph"/>
        <w:rPr>
          <w:lang w:val="vi-VN"/>
        </w:rPr>
      </w:pPr>
    </w:p>
    <w:p w14:paraId="49A024E2" w14:textId="49671A04" w:rsidR="00C10864" w:rsidRDefault="000802FC" w:rsidP="00C10864">
      <w:pPr>
        <w:pStyle w:val="Heading2"/>
        <w:numPr>
          <w:ilvl w:val="0"/>
          <w:numId w:val="9"/>
        </w:numPr>
        <w:ind w:left="567" w:hanging="567"/>
      </w:pPr>
      <w:bookmarkStart w:id="45" w:name="_Toc58412688"/>
      <w:r>
        <w:t>Yếu tố</w:t>
      </w:r>
      <w:r w:rsidR="000000C9">
        <w:t xml:space="preserve"> về công nghệ</w:t>
      </w:r>
      <w:bookmarkEnd w:id="45"/>
    </w:p>
    <w:p w14:paraId="0AD9EA38" w14:textId="3CF99856" w:rsidR="008E780A" w:rsidRPr="00204620" w:rsidRDefault="008E780A" w:rsidP="00204620">
      <w:pPr>
        <w:pStyle w:val="ListParagraph"/>
        <w:numPr>
          <w:ilvl w:val="0"/>
          <w:numId w:val="24"/>
        </w:numPr>
        <w:spacing w:beforeLines="120" w:before="288" w:after="120" w:line="360" w:lineRule="auto"/>
        <w:rPr>
          <w:sz w:val="26"/>
          <w:szCs w:val="26"/>
        </w:rPr>
      </w:pPr>
      <w:r w:rsidRPr="007215A0">
        <w:rPr>
          <w:sz w:val="26"/>
          <w:szCs w:val="26"/>
        </w:rPr>
        <w:t xml:space="preserve">Theo định hướng của Công ty, kiến trúc của hệ thống xây dựng theo kiến trúc </w:t>
      </w:r>
      <w:r w:rsidR="00D44CCF" w:rsidRPr="007215A0">
        <w:rPr>
          <w:sz w:val="26"/>
          <w:szCs w:val="26"/>
        </w:rPr>
        <w:t>Microservice</w:t>
      </w:r>
      <w:r w:rsidRPr="007215A0">
        <w:rPr>
          <w:sz w:val="26"/>
          <w:szCs w:val="26"/>
        </w:rPr>
        <w:t>.</w:t>
      </w:r>
      <w:r w:rsidR="00D44CCF">
        <w:rPr>
          <w:sz w:val="26"/>
          <w:szCs w:val="26"/>
          <w:lang w:val="vi-VN"/>
        </w:rPr>
        <w:t xml:space="preserve"> Kiến trúc </w:t>
      </w:r>
      <w:r w:rsidR="00D44CCF" w:rsidRPr="007215A0">
        <w:rPr>
          <w:sz w:val="26"/>
          <w:szCs w:val="26"/>
        </w:rPr>
        <w:t>Micro</w:t>
      </w:r>
      <w:r w:rsidR="00D44CCF" w:rsidRPr="007215A0">
        <w:rPr>
          <w:sz w:val="26"/>
          <w:szCs w:val="26"/>
          <w:lang w:val="vi-VN"/>
        </w:rPr>
        <w:t>s</w:t>
      </w:r>
      <w:r w:rsidR="006D3D51">
        <w:rPr>
          <w:sz w:val="26"/>
          <w:szCs w:val="26"/>
        </w:rPr>
        <w:t>ervice</w:t>
      </w:r>
      <w:r w:rsidR="006D3D51">
        <w:rPr>
          <w:sz w:val="26"/>
          <w:szCs w:val="26"/>
          <w:lang w:val="vi-VN"/>
        </w:rPr>
        <w:t xml:space="preserve">: </w:t>
      </w:r>
      <w:r w:rsidR="00D44CCF" w:rsidRPr="007215A0">
        <w:rPr>
          <w:sz w:val="26"/>
          <w:szCs w:val="26"/>
        </w:rPr>
        <w:t>ứng dụng được chia làm nhiều cấu phần, ít phụ thuộc lẫn nhau, các cấu phần này giao tiếp với nhau thông qua mạng.</w:t>
      </w:r>
      <w:r w:rsidR="00ED2EA3">
        <w:rPr>
          <w:sz w:val="26"/>
          <w:szCs w:val="26"/>
          <w:lang w:val="vi-VN"/>
        </w:rPr>
        <w:t xml:space="preserve"> </w:t>
      </w:r>
      <w:r w:rsidR="00ED2EA3" w:rsidRPr="001814C2">
        <w:rPr>
          <w:sz w:val="26"/>
          <w:szCs w:val="26"/>
        </w:rPr>
        <w:t>Để triển khai Microservice thì có nhiều cách khác nhau, có sự tham gia của nhiều phần mềm khác nhau, từ đó có nhiều kiến trúc triển khai khác nhau</w:t>
      </w:r>
    </w:p>
    <w:p w14:paraId="135DD603" w14:textId="36853244" w:rsidR="00C10864" w:rsidRPr="00D61A35" w:rsidRDefault="001245B0" w:rsidP="00B66334">
      <w:pPr>
        <w:pStyle w:val="ListParagraph"/>
        <w:numPr>
          <w:ilvl w:val="0"/>
          <w:numId w:val="24"/>
        </w:numPr>
        <w:spacing w:before="120" w:after="120" w:line="360" w:lineRule="auto"/>
        <w:jc w:val="both"/>
        <w:rPr>
          <w:sz w:val="26"/>
          <w:szCs w:val="26"/>
        </w:rPr>
      </w:pPr>
      <w:r w:rsidRPr="00D61A35">
        <w:rPr>
          <w:sz w:val="26"/>
          <w:szCs w:val="26"/>
        </w:rPr>
        <w:t>Hệ</w:t>
      </w:r>
      <w:r w:rsidRPr="00D61A35">
        <w:rPr>
          <w:sz w:val="26"/>
          <w:szCs w:val="26"/>
          <w:lang w:val="vi-VN"/>
        </w:rPr>
        <w:t xml:space="preserve"> thống hướng tới đ</w:t>
      </w:r>
      <w:r w:rsidR="008E780A" w:rsidRPr="00D61A35">
        <w:rPr>
          <w:sz w:val="26"/>
          <w:szCs w:val="26"/>
        </w:rPr>
        <w:t xml:space="preserve">óng gói và chạy </w:t>
      </w:r>
      <w:r w:rsidRPr="00D61A35">
        <w:rPr>
          <w:sz w:val="26"/>
          <w:szCs w:val="26"/>
        </w:rPr>
        <w:t>chương</w:t>
      </w:r>
      <w:r w:rsidRPr="00D61A35">
        <w:rPr>
          <w:sz w:val="26"/>
          <w:szCs w:val="26"/>
          <w:lang w:val="vi-VN"/>
        </w:rPr>
        <w:t xml:space="preserve"> trình </w:t>
      </w:r>
      <w:r w:rsidR="008E780A" w:rsidRPr="00D61A35">
        <w:rPr>
          <w:sz w:val="26"/>
          <w:szCs w:val="26"/>
        </w:rPr>
        <w:t xml:space="preserve">trên </w:t>
      </w:r>
      <w:r w:rsidRPr="00D61A35">
        <w:rPr>
          <w:sz w:val="26"/>
          <w:szCs w:val="26"/>
        </w:rPr>
        <w:t>docker</w:t>
      </w:r>
      <w:r w:rsidRPr="00D61A35">
        <w:rPr>
          <w:sz w:val="26"/>
          <w:szCs w:val="26"/>
          <w:lang w:val="vi-VN"/>
        </w:rPr>
        <w:t xml:space="preserve"> </w:t>
      </w:r>
      <w:r w:rsidR="00D61A35" w:rsidRPr="00D61A35">
        <w:rPr>
          <w:sz w:val="26"/>
          <w:szCs w:val="26"/>
        </w:rPr>
        <w:t>container</w:t>
      </w:r>
      <w:r w:rsidR="00D61A35" w:rsidRPr="00D61A35">
        <w:rPr>
          <w:sz w:val="26"/>
          <w:szCs w:val="26"/>
          <w:lang w:val="vi-VN"/>
        </w:rPr>
        <w:t xml:space="preserve">, </w:t>
      </w:r>
      <w:r w:rsidR="00D61A35">
        <w:rPr>
          <w:sz w:val="26"/>
          <w:szCs w:val="26"/>
          <w:lang w:val="vi-VN"/>
        </w:rPr>
        <w:t>t</w:t>
      </w:r>
      <w:r w:rsidR="008E780A" w:rsidRPr="00D61A35">
        <w:rPr>
          <w:sz w:val="26"/>
          <w:szCs w:val="26"/>
        </w:rPr>
        <w:t>riển khai theo mô hình của Kubernetes</w:t>
      </w:r>
      <w:r w:rsidR="008E780A" w:rsidRPr="00D61A35">
        <w:rPr>
          <w:sz w:val="26"/>
          <w:szCs w:val="26"/>
          <w:lang w:val="vi-VN"/>
        </w:rPr>
        <w:t>.</w:t>
      </w:r>
    </w:p>
    <w:p w14:paraId="04B2CCC5" w14:textId="77777777" w:rsidR="001814C2" w:rsidRPr="00C10864" w:rsidRDefault="001814C2" w:rsidP="00C10864"/>
    <w:p w14:paraId="4C046D03" w14:textId="3C751C70" w:rsidR="004A6E71" w:rsidRDefault="00426606" w:rsidP="003B4D1E">
      <w:pPr>
        <w:pStyle w:val="Heading2"/>
        <w:numPr>
          <w:ilvl w:val="0"/>
          <w:numId w:val="9"/>
        </w:numPr>
        <w:ind w:left="567" w:hanging="567"/>
      </w:pPr>
      <w:bookmarkStart w:id="46" w:name="_Toc58412689"/>
      <w:r>
        <w:t xml:space="preserve">Yếu tố </w:t>
      </w:r>
      <w:r w:rsidR="00E23B36">
        <w:t>về nhân sự</w:t>
      </w:r>
      <w:bookmarkEnd w:id="46"/>
    </w:p>
    <w:p w14:paraId="172F129C" w14:textId="77777777" w:rsidR="006D3929" w:rsidRPr="007215A0" w:rsidRDefault="006D3929" w:rsidP="006D3929">
      <w:pPr>
        <w:pStyle w:val="ListParagraph"/>
        <w:numPr>
          <w:ilvl w:val="0"/>
          <w:numId w:val="24"/>
        </w:numPr>
        <w:suppressAutoHyphens/>
        <w:spacing w:before="120" w:after="120" w:line="360" w:lineRule="auto"/>
        <w:jc w:val="both"/>
        <w:rPr>
          <w:sz w:val="26"/>
          <w:szCs w:val="26"/>
        </w:rPr>
      </w:pPr>
      <w:r w:rsidRPr="007215A0">
        <w:rPr>
          <w:sz w:val="26"/>
          <w:szCs w:val="26"/>
        </w:rPr>
        <w:t>PO/PM: 01</w:t>
      </w:r>
    </w:p>
    <w:p w14:paraId="03E9AEB6" w14:textId="77777777" w:rsidR="006D3929" w:rsidRPr="007215A0" w:rsidRDefault="006D3929" w:rsidP="006D3929">
      <w:pPr>
        <w:pStyle w:val="ListParagraph"/>
        <w:numPr>
          <w:ilvl w:val="0"/>
          <w:numId w:val="24"/>
        </w:numPr>
        <w:suppressAutoHyphens/>
        <w:spacing w:before="120" w:after="120" w:line="360" w:lineRule="auto"/>
        <w:jc w:val="both"/>
        <w:rPr>
          <w:sz w:val="26"/>
          <w:szCs w:val="26"/>
        </w:rPr>
      </w:pPr>
      <w:r w:rsidRPr="007215A0">
        <w:rPr>
          <w:sz w:val="26"/>
          <w:szCs w:val="26"/>
        </w:rPr>
        <w:t>Scrum Master: 1</w:t>
      </w:r>
    </w:p>
    <w:p w14:paraId="36E02CE5" w14:textId="77777777" w:rsidR="006D3929" w:rsidRPr="007215A0" w:rsidRDefault="006D3929" w:rsidP="006D3929">
      <w:pPr>
        <w:pStyle w:val="ListParagraph"/>
        <w:numPr>
          <w:ilvl w:val="0"/>
          <w:numId w:val="24"/>
        </w:numPr>
        <w:suppressAutoHyphens/>
        <w:spacing w:before="120" w:after="120" w:line="360" w:lineRule="auto"/>
        <w:jc w:val="both"/>
        <w:rPr>
          <w:sz w:val="26"/>
          <w:szCs w:val="26"/>
        </w:rPr>
      </w:pPr>
      <w:r w:rsidRPr="007215A0">
        <w:rPr>
          <w:sz w:val="26"/>
          <w:szCs w:val="26"/>
        </w:rPr>
        <w:t>DevOps: 2</w:t>
      </w:r>
    </w:p>
    <w:p w14:paraId="5127308C" w14:textId="76BEEF61" w:rsidR="006D3929" w:rsidRPr="007215A0" w:rsidRDefault="006D3929" w:rsidP="006D3929">
      <w:pPr>
        <w:pStyle w:val="ListParagraph"/>
        <w:numPr>
          <w:ilvl w:val="0"/>
          <w:numId w:val="24"/>
        </w:numPr>
        <w:suppressAutoHyphens/>
        <w:spacing w:before="120" w:after="120" w:line="360" w:lineRule="auto"/>
        <w:jc w:val="both"/>
        <w:rPr>
          <w:sz w:val="26"/>
          <w:szCs w:val="26"/>
        </w:rPr>
      </w:pPr>
      <w:r w:rsidRPr="007215A0">
        <w:rPr>
          <w:sz w:val="26"/>
          <w:szCs w:val="26"/>
        </w:rPr>
        <w:t xml:space="preserve">Kỹ sư lập trình: </w:t>
      </w:r>
      <w:r w:rsidR="00EC1459">
        <w:rPr>
          <w:sz w:val="26"/>
          <w:szCs w:val="26"/>
        </w:rPr>
        <w:t>5</w:t>
      </w:r>
    </w:p>
    <w:p w14:paraId="677E3F27" w14:textId="77777777" w:rsidR="006D3929" w:rsidRPr="007215A0" w:rsidRDefault="006D3929" w:rsidP="006D3929">
      <w:pPr>
        <w:pStyle w:val="ListParagraph"/>
        <w:numPr>
          <w:ilvl w:val="0"/>
          <w:numId w:val="24"/>
        </w:numPr>
        <w:suppressAutoHyphens/>
        <w:spacing w:before="120" w:after="120" w:line="360" w:lineRule="auto"/>
        <w:jc w:val="both"/>
        <w:rPr>
          <w:sz w:val="26"/>
          <w:szCs w:val="26"/>
        </w:rPr>
      </w:pPr>
      <w:r w:rsidRPr="007215A0">
        <w:rPr>
          <w:sz w:val="26"/>
          <w:szCs w:val="26"/>
        </w:rPr>
        <w:t>Kỹ sư tích hợp hệ thống: 02</w:t>
      </w:r>
    </w:p>
    <w:p w14:paraId="7149A244" w14:textId="77777777" w:rsidR="006D3929" w:rsidRPr="007215A0" w:rsidRDefault="006D3929" w:rsidP="006D3929">
      <w:pPr>
        <w:pStyle w:val="ListParagraph"/>
        <w:numPr>
          <w:ilvl w:val="0"/>
          <w:numId w:val="24"/>
        </w:numPr>
        <w:suppressAutoHyphens/>
        <w:spacing w:before="120" w:after="120" w:line="360" w:lineRule="auto"/>
        <w:jc w:val="both"/>
        <w:rPr>
          <w:sz w:val="26"/>
          <w:szCs w:val="26"/>
        </w:rPr>
      </w:pPr>
      <w:r w:rsidRPr="007215A0">
        <w:rPr>
          <w:sz w:val="26"/>
          <w:szCs w:val="26"/>
        </w:rPr>
        <w:t>Kỹ sư lập trình Android: 02</w:t>
      </w:r>
    </w:p>
    <w:p w14:paraId="30E30882" w14:textId="0EF37FAA" w:rsidR="006D3929" w:rsidRPr="007215A0" w:rsidRDefault="006D3929" w:rsidP="006D3929">
      <w:pPr>
        <w:pStyle w:val="ListParagraph"/>
        <w:numPr>
          <w:ilvl w:val="0"/>
          <w:numId w:val="24"/>
        </w:numPr>
        <w:suppressAutoHyphens/>
        <w:spacing w:before="120" w:after="120" w:line="360" w:lineRule="auto"/>
        <w:jc w:val="both"/>
        <w:rPr>
          <w:sz w:val="26"/>
          <w:szCs w:val="26"/>
        </w:rPr>
      </w:pPr>
      <w:r w:rsidRPr="007215A0">
        <w:rPr>
          <w:sz w:val="26"/>
          <w:szCs w:val="26"/>
        </w:rPr>
        <w:t>Kỹ sư lập trình IOS: 0</w:t>
      </w:r>
      <w:r w:rsidR="00EC1459">
        <w:rPr>
          <w:sz w:val="26"/>
          <w:szCs w:val="26"/>
        </w:rPr>
        <w:t>2</w:t>
      </w:r>
    </w:p>
    <w:p w14:paraId="10CA3C2B" w14:textId="77777777" w:rsidR="006D3929" w:rsidRPr="007215A0" w:rsidRDefault="006D3929" w:rsidP="006D3929">
      <w:pPr>
        <w:pStyle w:val="ListParagraph"/>
        <w:numPr>
          <w:ilvl w:val="0"/>
          <w:numId w:val="24"/>
        </w:numPr>
        <w:suppressAutoHyphens/>
        <w:spacing w:before="120" w:after="120" w:line="360" w:lineRule="auto"/>
        <w:jc w:val="both"/>
        <w:rPr>
          <w:sz w:val="26"/>
          <w:szCs w:val="26"/>
        </w:rPr>
      </w:pPr>
      <w:r w:rsidRPr="007215A0">
        <w:rPr>
          <w:sz w:val="26"/>
          <w:szCs w:val="26"/>
        </w:rPr>
        <w:t>Phân tích nghiệp vụ: 01</w:t>
      </w:r>
    </w:p>
    <w:p w14:paraId="39730866" w14:textId="77777777" w:rsidR="006D3929" w:rsidRPr="007215A0" w:rsidRDefault="006D3929" w:rsidP="006D3929">
      <w:pPr>
        <w:pStyle w:val="ListParagraph"/>
        <w:numPr>
          <w:ilvl w:val="0"/>
          <w:numId w:val="24"/>
        </w:numPr>
        <w:spacing w:before="120" w:after="120" w:line="360" w:lineRule="auto"/>
        <w:jc w:val="both"/>
        <w:rPr>
          <w:sz w:val="26"/>
          <w:szCs w:val="26"/>
        </w:rPr>
      </w:pPr>
      <w:r w:rsidRPr="007215A0">
        <w:rPr>
          <w:sz w:val="26"/>
          <w:szCs w:val="26"/>
        </w:rPr>
        <w:t>Kiểm thử: 02</w:t>
      </w:r>
    </w:p>
    <w:p w14:paraId="11BF758F" w14:textId="77777777" w:rsidR="006D3929" w:rsidRPr="004D3EC7" w:rsidRDefault="006D3929" w:rsidP="004D3EC7"/>
    <w:p w14:paraId="4FAABFDF" w14:textId="77777777" w:rsidR="002718D1" w:rsidRDefault="002718D1">
      <w:pPr>
        <w:spacing w:after="160" w:line="259" w:lineRule="auto"/>
        <w:rPr>
          <w:rFonts w:ascii="Arial" w:eastAsiaTheme="majorEastAsia" w:hAnsi="Arial" w:cstheme="majorBidi"/>
          <w:b/>
          <w:sz w:val="26"/>
          <w:szCs w:val="32"/>
        </w:rPr>
      </w:pPr>
      <w:r>
        <w:br w:type="page"/>
      </w:r>
    </w:p>
    <w:p w14:paraId="725367B3" w14:textId="44280DEB" w:rsidR="00214B2D" w:rsidRDefault="00214B2D" w:rsidP="00214B2D">
      <w:pPr>
        <w:pStyle w:val="Heading1"/>
        <w:jc w:val="center"/>
      </w:pPr>
      <w:bookmarkStart w:id="47" w:name="_Toc58412690"/>
      <w:r>
        <w:lastRenderedPageBreak/>
        <w:t>PHỤ LỤC IV: CÁC NGUYÊN TẮC THIẾT KẾ</w:t>
      </w:r>
      <w:bookmarkEnd w:id="47"/>
    </w:p>
    <w:p w14:paraId="04023313" w14:textId="77777777" w:rsidR="00D7620A" w:rsidRDefault="00D7620A" w:rsidP="00D7620A">
      <w:pPr>
        <w:pStyle w:val="Heading2"/>
        <w:numPr>
          <w:ilvl w:val="0"/>
          <w:numId w:val="34"/>
        </w:numPr>
      </w:pPr>
      <w:bookmarkStart w:id="48" w:name="_Toc58412691"/>
      <w:r>
        <w:t>Nguyên tắc phát triển</w:t>
      </w:r>
      <w:bookmarkEnd w:id="48"/>
    </w:p>
    <w:p w14:paraId="13876E2D" w14:textId="77777777" w:rsidR="00A8573F" w:rsidRPr="007215A0" w:rsidRDefault="00A8573F" w:rsidP="00A8573F">
      <w:pPr>
        <w:spacing w:line="113" w:lineRule="exact"/>
        <w:rPr>
          <w:sz w:val="26"/>
          <w:szCs w:val="26"/>
        </w:rPr>
      </w:pPr>
    </w:p>
    <w:p w14:paraId="4D9A6713" w14:textId="77777777" w:rsidR="00A8573F" w:rsidRPr="007215A0" w:rsidRDefault="00A8573F" w:rsidP="00A8573F">
      <w:pPr>
        <w:pStyle w:val="ListParagraph"/>
        <w:numPr>
          <w:ilvl w:val="0"/>
          <w:numId w:val="24"/>
        </w:numPr>
        <w:spacing w:before="120" w:after="120" w:line="360" w:lineRule="auto"/>
        <w:jc w:val="both"/>
        <w:rPr>
          <w:sz w:val="26"/>
          <w:szCs w:val="26"/>
        </w:rPr>
      </w:pPr>
      <w:r w:rsidRPr="007215A0">
        <w:rPr>
          <w:sz w:val="26"/>
          <w:szCs w:val="26"/>
        </w:rPr>
        <w:t>Tuân thủ theo code convention của Java, .NET, Python, … theo từng service cụ thể.</w:t>
      </w:r>
    </w:p>
    <w:p w14:paraId="37711C9E" w14:textId="77777777" w:rsidR="00A8573F" w:rsidRPr="007215A0" w:rsidRDefault="00A8573F" w:rsidP="00A8573F">
      <w:pPr>
        <w:pStyle w:val="ListParagraph"/>
        <w:numPr>
          <w:ilvl w:val="0"/>
          <w:numId w:val="24"/>
        </w:numPr>
        <w:spacing w:before="120" w:after="120" w:line="360" w:lineRule="auto"/>
        <w:jc w:val="both"/>
        <w:rPr>
          <w:sz w:val="26"/>
          <w:szCs w:val="26"/>
        </w:rPr>
      </w:pPr>
      <w:r w:rsidRPr="007215A0">
        <w:rPr>
          <w:sz w:val="26"/>
          <w:szCs w:val="26"/>
        </w:rPr>
        <w:t>Thiết kế API tuân thủ theo HTTP Verb</w:t>
      </w:r>
    </w:p>
    <w:p w14:paraId="0963B5A4" w14:textId="77777777" w:rsidR="00A8573F" w:rsidRPr="007215A0" w:rsidRDefault="00A8573F" w:rsidP="00A8573F">
      <w:pPr>
        <w:pStyle w:val="ListParagraph"/>
        <w:spacing w:before="120" w:after="120" w:line="360" w:lineRule="auto"/>
        <w:rPr>
          <w:sz w:val="26"/>
          <w:szCs w:val="26"/>
        </w:rPr>
      </w:pPr>
      <w:r w:rsidRPr="007215A0">
        <w:rPr>
          <w:sz w:val="26"/>
          <w:szCs w:val="26"/>
        </w:rPr>
        <w:t>(https://docs.microsoft.com/en-us/azure/architecture/best-practices/api-design)</w:t>
      </w:r>
    </w:p>
    <w:p w14:paraId="513BF8B1" w14:textId="77777777" w:rsidR="00A8573F" w:rsidRPr="007215A0" w:rsidRDefault="00A8573F" w:rsidP="00A8573F">
      <w:pPr>
        <w:pStyle w:val="ListParagraph"/>
        <w:numPr>
          <w:ilvl w:val="0"/>
          <w:numId w:val="24"/>
        </w:numPr>
        <w:spacing w:before="120" w:after="120" w:line="360" w:lineRule="auto"/>
        <w:jc w:val="both"/>
        <w:rPr>
          <w:sz w:val="26"/>
          <w:szCs w:val="26"/>
        </w:rPr>
      </w:pPr>
      <w:r w:rsidRPr="007215A0">
        <w:rPr>
          <w:sz w:val="26"/>
          <w:szCs w:val="26"/>
        </w:rPr>
        <w:t>Tài liệu mô tả API tuân thủ theo Open API Specification</w:t>
      </w:r>
    </w:p>
    <w:p w14:paraId="04C08D46" w14:textId="77777777" w:rsidR="00A8573F" w:rsidRPr="007215A0" w:rsidRDefault="00A8573F" w:rsidP="00A8573F">
      <w:pPr>
        <w:pStyle w:val="ListParagraph"/>
        <w:spacing w:before="120" w:after="120" w:line="360" w:lineRule="auto"/>
        <w:rPr>
          <w:sz w:val="26"/>
          <w:szCs w:val="26"/>
        </w:rPr>
      </w:pPr>
      <w:r w:rsidRPr="007215A0">
        <w:rPr>
          <w:sz w:val="26"/>
          <w:szCs w:val="26"/>
        </w:rPr>
        <w:t>(http://spec.openapis.org/oas/v3.0.3)</w:t>
      </w:r>
    </w:p>
    <w:p w14:paraId="69F86A47" w14:textId="77777777" w:rsidR="00A8573F" w:rsidRPr="007215A0" w:rsidRDefault="00A8573F" w:rsidP="00A8573F">
      <w:pPr>
        <w:pStyle w:val="ListParagraph"/>
        <w:numPr>
          <w:ilvl w:val="0"/>
          <w:numId w:val="24"/>
        </w:numPr>
        <w:spacing w:before="120" w:after="120" w:line="360" w:lineRule="auto"/>
        <w:jc w:val="both"/>
        <w:rPr>
          <w:sz w:val="26"/>
          <w:szCs w:val="26"/>
        </w:rPr>
      </w:pPr>
      <w:r w:rsidRPr="007215A0">
        <w:rPr>
          <w:sz w:val="26"/>
          <w:szCs w:val="26"/>
        </w:rPr>
        <w:t>Source code khi đẩy lên hệ thống cần được thực hiện rà quét qua sonaqube.</w:t>
      </w:r>
    </w:p>
    <w:p w14:paraId="7A121A4E" w14:textId="77777777" w:rsidR="00A8573F" w:rsidRPr="007215A0" w:rsidRDefault="00A8573F" w:rsidP="00A8573F">
      <w:pPr>
        <w:pStyle w:val="ListParagraph"/>
        <w:numPr>
          <w:ilvl w:val="0"/>
          <w:numId w:val="24"/>
        </w:numPr>
        <w:spacing w:before="120" w:after="120" w:line="360" w:lineRule="auto"/>
        <w:jc w:val="both"/>
        <w:rPr>
          <w:sz w:val="26"/>
          <w:szCs w:val="26"/>
        </w:rPr>
      </w:pPr>
      <w:r w:rsidRPr="007215A0">
        <w:rPr>
          <w:sz w:val="26"/>
          <w:szCs w:val="26"/>
        </w:rPr>
        <w:t>Source code tổ chức và lưu trữ tập trung trên hệ thống scm của Công ty.</w:t>
      </w:r>
    </w:p>
    <w:p w14:paraId="23880D7C" w14:textId="77777777" w:rsidR="00A8573F" w:rsidRPr="007215A0" w:rsidRDefault="00A8573F" w:rsidP="00A8573F">
      <w:pPr>
        <w:pStyle w:val="ListParagraph"/>
        <w:numPr>
          <w:ilvl w:val="0"/>
          <w:numId w:val="24"/>
        </w:numPr>
        <w:spacing w:before="120" w:after="120" w:line="360" w:lineRule="auto"/>
        <w:jc w:val="both"/>
        <w:rPr>
          <w:sz w:val="26"/>
          <w:szCs w:val="26"/>
        </w:rPr>
      </w:pPr>
      <w:r w:rsidRPr="007215A0">
        <w:rPr>
          <w:sz w:val="26"/>
          <w:szCs w:val="26"/>
        </w:rPr>
        <w:t>Tài liệu thiết kế, giải pháp được lưu trữ tập trung trên kms của Công ty.</w:t>
      </w:r>
    </w:p>
    <w:p w14:paraId="357A1E4C" w14:textId="77777777" w:rsidR="00A8573F" w:rsidRDefault="00A8573F" w:rsidP="00A8573F">
      <w:pPr>
        <w:pStyle w:val="ListParagraph"/>
        <w:numPr>
          <w:ilvl w:val="0"/>
          <w:numId w:val="24"/>
        </w:numPr>
        <w:spacing w:before="120" w:after="120" w:line="360" w:lineRule="auto"/>
        <w:jc w:val="both"/>
        <w:rPr>
          <w:sz w:val="26"/>
          <w:szCs w:val="26"/>
        </w:rPr>
      </w:pPr>
      <w:r w:rsidRPr="007215A0">
        <w:rPr>
          <w:sz w:val="26"/>
          <w:szCs w:val="26"/>
        </w:rPr>
        <w:t>Sản phẩm phát triển áp dụng DevOpts.</w:t>
      </w:r>
    </w:p>
    <w:p w14:paraId="732880FA" w14:textId="77777777" w:rsidR="00E70975" w:rsidRPr="007215A0" w:rsidRDefault="00E70975" w:rsidP="003B1B59">
      <w:pPr>
        <w:pStyle w:val="ListParagraph"/>
        <w:spacing w:before="120" w:after="120" w:line="360" w:lineRule="auto"/>
        <w:jc w:val="both"/>
        <w:rPr>
          <w:sz w:val="26"/>
          <w:szCs w:val="26"/>
        </w:rPr>
      </w:pPr>
    </w:p>
    <w:p w14:paraId="5DD55544" w14:textId="77777777" w:rsidR="006A5F07" w:rsidRDefault="006A5F07" w:rsidP="006A5F07">
      <w:pPr>
        <w:pStyle w:val="Heading2"/>
        <w:numPr>
          <w:ilvl w:val="0"/>
          <w:numId w:val="34"/>
        </w:numPr>
      </w:pPr>
      <w:bookmarkStart w:id="49" w:name="_Toc58412692"/>
      <w:bookmarkStart w:id="50" w:name="_Toc49152142"/>
      <w:r>
        <w:t>Nguyên tắc tổ chức</w:t>
      </w:r>
      <w:bookmarkEnd w:id="49"/>
    </w:p>
    <w:bookmarkEnd w:id="50"/>
    <w:p w14:paraId="1058831A" w14:textId="77777777" w:rsidR="00A8573F" w:rsidRPr="007215A0" w:rsidRDefault="00A8573F" w:rsidP="00A8573F">
      <w:pPr>
        <w:pStyle w:val="ListParagraph"/>
        <w:numPr>
          <w:ilvl w:val="0"/>
          <w:numId w:val="24"/>
        </w:numPr>
        <w:spacing w:before="120" w:after="120" w:line="360" w:lineRule="auto"/>
        <w:jc w:val="both"/>
        <w:rPr>
          <w:sz w:val="26"/>
          <w:szCs w:val="26"/>
        </w:rPr>
      </w:pPr>
      <w:r w:rsidRPr="007215A0">
        <w:rPr>
          <w:sz w:val="26"/>
          <w:szCs w:val="26"/>
        </w:rPr>
        <w:t>Nguyên tắc về giao tiếp giữa các thành phần trong cấu trúc mã nguồn đối với toàn bộ solution:</w:t>
      </w:r>
    </w:p>
    <w:p w14:paraId="2EAA4115" w14:textId="77777777" w:rsidR="00A8573F" w:rsidRPr="007215A0" w:rsidRDefault="00A8573F" w:rsidP="00A8573F">
      <w:pPr>
        <w:pStyle w:val="ListParagraph"/>
        <w:numPr>
          <w:ilvl w:val="0"/>
          <w:numId w:val="31"/>
        </w:numPr>
        <w:suppressAutoHyphens/>
        <w:jc w:val="both"/>
        <w:rPr>
          <w:sz w:val="26"/>
          <w:szCs w:val="26"/>
        </w:rPr>
      </w:pPr>
      <w:r w:rsidRPr="007215A0">
        <w:rPr>
          <w:sz w:val="26"/>
          <w:szCs w:val="26"/>
        </w:rPr>
        <w:t xml:space="preserve">Các project, microservice được tổ chức theo dạng cây theo đúng mục đích. </w:t>
      </w:r>
    </w:p>
    <w:p w14:paraId="548F84CA" w14:textId="77777777" w:rsidR="00A8573F" w:rsidRPr="007215A0" w:rsidRDefault="00A8573F" w:rsidP="00A8573F">
      <w:pPr>
        <w:pStyle w:val="ListParagraph"/>
        <w:numPr>
          <w:ilvl w:val="1"/>
          <w:numId w:val="32"/>
        </w:numPr>
        <w:spacing w:before="120" w:after="120" w:line="360" w:lineRule="auto"/>
        <w:jc w:val="both"/>
        <w:rPr>
          <w:sz w:val="26"/>
          <w:szCs w:val="26"/>
        </w:rPr>
      </w:pPr>
      <w:r w:rsidRPr="007215A0">
        <w:rPr>
          <w:sz w:val="26"/>
          <w:szCs w:val="26"/>
        </w:rPr>
        <w:t>Platform: tổ chức các microservice của toàn bộ hệ thống</w:t>
      </w:r>
    </w:p>
    <w:p w14:paraId="20E62223" w14:textId="77777777" w:rsidR="00A8573F" w:rsidRPr="007215A0" w:rsidRDefault="00A8573F" w:rsidP="00A8573F">
      <w:pPr>
        <w:pStyle w:val="ListParagraph"/>
        <w:numPr>
          <w:ilvl w:val="1"/>
          <w:numId w:val="32"/>
        </w:numPr>
        <w:spacing w:before="120" w:after="120" w:line="360" w:lineRule="auto"/>
        <w:jc w:val="both"/>
        <w:rPr>
          <w:sz w:val="26"/>
          <w:szCs w:val="26"/>
        </w:rPr>
      </w:pPr>
      <w:r w:rsidRPr="007215A0">
        <w:rPr>
          <w:sz w:val="26"/>
          <w:szCs w:val="26"/>
        </w:rPr>
        <w:t>Utils: Tổ chức các thư viện, tiện ích lập trình sử dụng cho toàn bộ các module</w:t>
      </w:r>
    </w:p>
    <w:p w14:paraId="37B849A5" w14:textId="77777777" w:rsidR="00A8573F" w:rsidRPr="007215A0" w:rsidRDefault="00A8573F" w:rsidP="00A8573F">
      <w:pPr>
        <w:pStyle w:val="ListParagraph"/>
        <w:numPr>
          <w:ilvl w:val="1"/>
          <w:numId w:val="32"/>
        </w:numPr>
        <w:spacing w:before="120" w:after="120" w:line="360" w:lineRule="auto"/>
        <w:jc w:val="both"/>
        <w:rPr>
          <w:sz w:val="26"/>
          <w:szCs w:val="26"/>
        </w:rPr>
      </w:pPr>
      <w:r w:rsidRPr="007215A0">
        <w:rPr>
          <w:sz w:val="26"/>
          <w:szCs w:val="26"/>
        </w:rPr>
        <w:t>Portal: Tổ chức các module của portal cung cấp dịch vụ bao gồm self-service portal và admin portal</w:t>
      </w:r>
    </w:p>
    <w:p w14:paraId="33EE09DF" w14:textId="77777777" w:rsidR="00A8573F" w:rsidRPr="007215A0" w:rsidRDefault="00A8573F" w:rsidP="00A8573F">
      <w:pPr>
        <w:pStyle w:val="ListParagraph"/>
        <w:numPr>
          <w:ilvl w:val="1"/>
          <w:numId w:val="32"/>
        </w:numPr>
        <w:spacing w:before="120" w:after="120" w:line="360" w:lineRule="auto"/>
        <w:jc w:val="both"/>
        <w:rPr>
          <w:sz w:val="26"/>
          <w:szCs w:val="26"/>
        </w:rPr>
      </w:pPr>
      <w:r w:rsidRPr="007215A0">
        <w:rPr>
          <w:sz w:val="26"/>
          <w:szCs w:val="26"/>
        </w:rPr>
        <w:t>SDK: Tổ chức các module SDK giao tiếp với các hệ thống khác</w:t>
      </w:r>
    </w:p>
    <w:p w14:paraId="4DFD7C10" w14:textId="77777777" w:rsidR="00A8573F" w:rsidRPr="007215A0" w:rsidRDefault="00A8573F" w:rsidP="00A8573F">
      <w:pPr>
        <w:pStyle w:val="ListParagraph"/>
        <w:numPr>
          <w:ilvl w:val="0"/>
          <w:numId w:val="24"/>
        </w:numPr>
        <w:spacing w:before="120" w:after="120" w:line="360" w:lineRule="auto"/>
        <w:jc w:val="both"/>
        <w:rPr>
          <w:sz w:val="26"/>
          <w:szCs w:val="26"/>
        </w:rPr>
      </w:pPr>
      <w:r w:rsidRPr="007215A0">
        <w:rPr>
          <w:sz w:val="26"/>
          <w:szCs w:val="26"/>
        </w:rPr>
        <w:t>Nguyên tắc về giao tiếp giữa các thành phần trong cấu trúc mã nguồn đối với từng project:</w:t>
      </w:r>
    </w:p>
    <w:p w14:paraId="108D59AB" w14:textId="77777777" w:rsidR="00A8573F" w:rsidRPr="007215A0" w:rsidRDefault="00A8573F" w:rsidP="00A8573F">
      <w:pPr>
        <w:pStyle w:val="ListParagraph"/>
        <w:numPr>
          <w:ilvl w:val="0"/>
          <w:numId w:val="31"/>
        </w:numPr>
        <w:suppressAutoHyphens/>
        <w:jc w:val="both"/>
        <w:rPr>
          <w:sz w:val="26"/>
          <w:szCs w:val="26"/>
        </w:rPr>
      </w:pPr>
      <w:r w:rsidRPr="007215A0">
        <w:rPr>
          <w:sz w:val="26"/>
          <w:szCs w:val="26"/>
        </w:rPr>
        <w:t xml:space="preserve">Được tổ chức theo các package và theo mô hình 3-layer bao gồm các gói chính: </w:t>
      </w:r>
    </w:p>
    <w:p w14:paraId="19B59F29" w14:textId="77777777" w:rsidR="00A8573F" w:rsidRPr="007215A0" w:rsidRDefault="00A8573F" w:rsidP="00A8573F">
      <w:pPr>
        <w:pStyle w:val="ListParagraph"/>
        <w:numPr>
          <w:ilvl w:val="1"/>
          <w:numId w:val="32"/>
        </w:numPr>
        <w:spacing w:before="120" w:after="120" w:line="360" w:lineRule="auto"/>
        <w:jc w:val="both"/>
        <w:rPr>
          <w:sz w:val="26"/>
          <w:szCs w:val="26"/>
        </w:rPr>
      </w:pPr>
      <w:r w:rsidRPr="007215A0">
        <w:rPr>
          <w:sz w:val="26"/>
          <w:szCs w:val="26"/>
        </w:rPr>
        <w:t>Presentation layer: api interface, api factories, api implement</w:t>
      </w:r>
    </w:p>
    <w:p w14:paraId="67A7978C" w14:textId="77777777" w:rsidR="00A8573F" w:rsidRPr="007215A0" w:rsidRDefault="00A8573F" w:rsidP="00A8573F">
      <w:pPr>
        <w:pStyle w:val="ListParagraph"/>
        <w:numPr>
          <w:ilvl w:val="1"/>
          <w:numId w:val="32"/>
        </w:numPr>
        <w:spacing w:before="120" w:after="120" w:line="360" w:lineRule="auto"/>
        <w:jc w:val="both"/>
        <w:rPr>
          <w:sz w:val="26"/>
          <w:szCs w:val="26"/>
        </w:rPr>
      </w:pPr>
      <w:r w:rsidRPr="007215A0">
        <w:rPr>
          <w:sz w:val="26"/>
          <w:szCs w:val="26"/>
        </w:rPr>
        <w:t>Bussiness layer: api service</w:t>
      </w:r>
    </w:p>
    <w:p w14:paraId="236DC3C8" w14:textId="77777777" w:rsidR="00A8573F" w:rsidRPr="007215A0" w:rsidRDefault="00A8573F" w:rsidP="00A8573F">
      <w:pPr>
        <w:pStyle w:val="ListParagraph"/>
        <w:numPr>
          <w:ilvl w:val="1"/>
          <w:numId w:val="32"/>
        </w:numPr>
        <w:spacing w:before="120" w:after="120" w:line="360" w:lineRule="auto"/>
        <w:jc w:val="both"/>
        <w:rPr>
          <w:sz w:val="26"/>
          <w:szCs w:val="26"/>
        </w:rPr>
      </w:pPr>
      <w:r w:rsidRPr="007215A0">
        <w:rPr>
          <w:sz w:val="26"/>
          <w:szCs w:val="26"/>
        </w:rPr>
        <w:t>Data Access layer: repositories</w:t>
      </w:r>
    </w:p>
    <w:p w14:paraId="44FC950A" w14:textId="77777777" w:rsidR="00A8573F" w:rsidRPr="007215A0" w:rsidRDefault="00A8573F" w:rsidP="00A8573F">
      <w:pPr>
        <w:pStyle w:val="ListParagraph"/>
        <w:numPr>
          <w:ilvl w:val="0"/>
          <w:numId w:val="24"/>
        </w:numPr>
        <w:spacing w:before="120" w:after="120" w:line="360" w:lineRule="auto"/>
        <w:jc w:val="both"/>
        <w:rPr>
          <w:sz w:val="26"/>
          <w:szCs w:val="26"/>
        </w:rPr>
      </w:pPr>
      <w:r w:rsidRPr="007215A0">
        <w:rPr>
          <w:sz w:val="26"/>
          <w:szCs w:val="26"/>
        </w:rPr>
        <w:lastRenderedPageBreak/>
        <w:t>Nguyên tắc về trạng thái của các thành phần trong phần mềm: các microservice trong hệ thống đều thiết kế theo state-less.</w:t>
      </w:r>
    </w:p>
    <w:p w14:paraId="28EE821E" w14:textId="77777777" w:rsidR="00A8573F" w:rsidRPr="007215A0" w:rsidRDefault="00A8573F" w:rsidP="00A8573F">
      <w:pPr>
        <w:pStyle w:val="ListParagraph"/>
        <w:numPr>
          <w:ilvl w:val="0"/>
          <w:numId w:val="24"/>
        </w:numPr>
        <w:spacing w:before="120" w:after="120" w:line="360" w:lineRule="auto"/>
        <w:jc w:val="both"/>
        <w:rPr>
          <w:sz w:val="26"/>
          <w:szCs w:val="26"/>
        </w:rPr>
      </w:pPr>
      <w:r w:rsidRPr="007215A0">
        <w:rPr>
          <w:sz w:val="26"/>
          <w:szCs w:val="26"/>
        </w:rPr>
        <w:t>Nguyên tắc về thiết kế lớp: toàn bộ class trong phần mềm được thiết kế tuân thủ theo nguyên lý SOLID.</w:t>
      </w:r>
    </w:p>
    <w:p w14:paraId="61027870" w14:textId="77777777" w:rsidR="00A8573F" w:rsidRPr="007215A0" w:rsidRDefault="00A8573F" w:rsidP="00A8573F">
      <w:pPr>
        <w:pStyle w:val="ListParagraph"/>
        <w:numPr>
          <w:ilvl w:val="0"/>
          <w:numId w:val="24"/>
        </w:numPr>
        <w:spacing w:before="120" w:after="120" w:line="360" w:lineRule="auto"/>
        <w:jc w:val="both"/>
        <w:rPr>
          <w:sz w:val="26"/>
          <w:szCs w:val="26"/>
        </w:rPr>
      </w:pPr>
      <w:r w:rsidRPr="007215A0">
        <w:rPr>
          <w:sz w:val="26"/>
          <w:szCs w:val="26"/>
        </w:rPr>
        <w:t>Nguyên tắc về nơi cài đặt xử lý nghiệp vụ: Toàn bộ phần xử lý nghiệp vụ sẽ được đặt trong phần bussiness layer</w:t>
      </w:r>
      <w:r>
        <w:rPr>
          <w:sz w:val="26"/>
          <w:szCs w:val="26"/>
          <w:lang w:val="vi-VN"/>
        </w:rPr>
        <w:t>.</w:t>
      </w:r>
    </w:p>
    <w:p w14:paraId="36D33BBA" w14:textId="77777777" w:rsidR="00A8573F" w:rsidRPr="007215A0" w:rsidRDefault="00A8573F" w:rsidP="00A8573F">
      <w:pPr>
        <w:pStyle w:val="ListParagraph"/>
        <w:numPr>
          <w:ilvl w:val="0"/>
          <w:numId w:val="24"/>
        </w:numPr>
        <w:spacing w:before="120" w:after="120" w:line="360" w:lineRule="auto"/>
        <w:jc w:val="both"/>
        <w:rPr>
          <w:sz w:val="26"/>
          <w:szCs w:val="26"/>
        </w:rPr>
      </w:pPr>
      <w:r w:rsidRPr="007215A0">
        <w:rPr>
          <w:sz w:val="26"/>
          <w:szCs w:val="26"/>
        </w:rPr>
        <w:t>Nguyên tắc truy vấn dữ liệu: Toàn bộ các truy vấn dữ liệu phải sử dụng thông qua model. Đảm bảo không sử dụng cộng chuỗi để tranh Sql Injection.</w:t>
      </w:r>
    </w:p>
    <w:p w14:paraId="60A71CA5" w14:textId="77777777" w:rsidR="00A8573F" w:rsidRPr="007215A0" w:rsidRDefault="00A8573F" w:rsidP="00A8573F">
      <w:pPr>
        <w:pStyle w:val="ListParagraph"/>
        <w:numPr>
          <w:ilvl w:val="0"/>
          <w:numId w:val="24"/>
        </w:numPr>
        <w:spacing w:before="120" w:after="120" w:line="360" w:lineRule="auto"/>
        <w:jc w:val="both"/>
        <w:rPr>
          <w:sz w:val="26"/>
          <w:szCs w:val="26"/>
        </w:rPr>
      </w:pPr>
      <w:r w:rsidRPr="007215A0">
        <w:rPr>
          <w:sz w:val="26"/>
          <w:szCs w:val="26"/>
        </w:rPr>
        <w:t>Nguyên tắc thiết kế CSDL:</w:t>
      </w:r>
    </w:p>
    <w:p w14:paraId="0602CA20" w14:textId="77777777" w:rsidR="00A8573F" w:rsidRPr="007215A0" w:rsidRDefault="00A8573F" w:rsidP="00A8573F">
      <w:pPr>
        <w:pStyle w:val="ListParagraph"/>
        <w:numPr>
          <w:ilvl w:val="1"/>
          <w:numId w:val="32"/>
        </w:numPr>
        <w:spacing w:before="120" w:after="120" w:line="360" w:lineRule="auto"/>
        <w:jc w:val="both"/>
        <w:rPr>
          <w:sz w:val="26"/>
          <w:szCs w:val="26"/>
        </w:rPr>
      </w:pPr>
      <w:r w:rsidRPr="007215A0">
        <w:rPr>
          <w:sz w:val="26"/>
          <w:szCs w:val="26"/>
        </w:rPr>
        <w:t>Thiết kế cơ sở dữ liệu theo hướng attribute để đáp ứng được nhiều loại yêu cầu khác nhau.</w:t>
      </w:r>
    </w:p>
    <w:p w14:paraId="3410DB7B" w14:textId="77777777" w:rsidR="00A8573F" w:rsidRPr="007215A0" w:rsidRDefault="00A8573F" w:rsidP="00A8573F">
      <w:pPr>
        <w:pStyle w:val="ListParagraph"/>
        <w:numPr>
          <w:ilvl w:val="1"/>
          <w:numId w:val="32"/>
        </w:numPr>
        <w:spacing w:before="120" w:after="120" w:line="360" w:lineRule="auto"/>
        <w:jc w:val="both"/>
        <w:rPr>
          <w:sz w:val="26"/>
          <w:szCs w:val="26"/>
        </w:rPr>
      </w:pPr>
      <w:r w:rsidRPr="007215A0">
        <w:rPr>
          <w:sz w:val="26"/>
          <w:szCs w:val="26"/>
        </w:rPr>
        <w:t>Sử dụng các kỹ thuật indexing, partition để cải thiện hiệu năng của hệ thống.</w:t>
      </w:r>
    </w:p>
    <w:p w14:paraId="05C0DDD2" w14:textId="77777777" w:rsidR="00A8573F" w:rsidRPr="007215A0" w:rsidRDefault="00A8573F" w:rsidP="00A8573F">
      <w:pPr>
        <w:pStyle w:val="ListParagraph"/>
        <w:numPr>
          <w:ilvl w:val="1"/>
          <w:numId w:val="32"/>
        </w:numPr>
        <w:spacing w:before="120" w:after="120" w:line="360" w:lineRule="auto"/>
        <w:jc w:val="both"/>
        <w:rPr>
          <w:sz w:val="26"/>
          <w:szCs w:val="26"/>
        </w:rPr>
      </w:pPr>
      <w:r w:rsidRPr="007215A0">
        <w:rPr>
          <w:sz w:val="26"/>
          <w:szCs w:val="26"/>
        </w:rPr>
        <w:t>Mỗi microservice sẽ có một cơ sở dữ liệu độc lập.</w:t>
      </w:r>
    </w:p>
    <w:p w14:paraId="530A767D" w14:textId="77777777" w:rsidR="00A8573F" w:rsidRPr="007215A0" w:rsidRDefault="00A8573F" w:rsidP="00A8573F">
      <w:pPr>
        <w:pStyle w:val="ListParagraph"/>
        <w:numPr>
          <w:ilvl w:val="1"/>
          <w:numId w:val="32"/>
        </w:numPr>
        <w:spacing w:before="120" w:after="120" w:line="360" w:lineRule="auto"/>
        <w:jc w:val="both"/>
        <w:rPr>
          <w:sz w:val="26"/>
          <w:szCs w:val="26"/>
        </w:rPr>
      </w:pPr>
      <w:r w:rsidRPr="007215A0">
        <w:rPr>
          <w:sz w:val="26"/>
          <w:szCs w:val="26"/>
        </w:rPr>
        <w:t>Chấp nhận lưu trữ thừa dữ liệu để phục vụ tối ưu truy vấn.</w:t>
      </w:r>
    </w:p>
    <w:p w14:paraId="282A3EA7" w14:textId="77777777" w:rsidR="00F33300" w:rsidRPr="00F33300" w:rsidRDefault="00F33300" w:rsidP="00C11531"/>
    <w:sectPr w:rsidR="00F33300" w:rsidRPr="00F33300" w:rsidSect="006A6013">
      <w:headerReference w:type="default" r:id="rId25"/>
      <w:footerReference w:type="default" r:id="rId26"/>
      <w:headerReference w:type="first" r:id="rId27"/>
      <w:pgSz w:w="12240" w:h="15840"/>
      <w:pgMar w:top="1418" w:right="1440" w:bottom="1440" w:left="1440" w:header="567" w:footer="22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98EA60" w14:textId="77777777" w:rsidR="00BB7054" w:rsidRDefault="00BB7054" w:rsidP="00076B01">
      <w:r>
        <w:separator/>
      </w:r>
    </w:p>
  </w:endnote>
  <w:endnote w:type="continuationSeparator" w:id="0">
    <w:p w14:paraId="51EE7FD0" w14:textId="77777777" w:rsidR="00BB7054" w:rsidRDefault="00BB7054" w:rsidP="00076B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316809" w14:textId="37AF1BA1" w:rsidR="00D850E5" w:rsidRPr="00066479" w:rsidRDefault="00D850E5" w:rsidP="007912C1">
    <w:pPr>
      <w:pStyle w:val="Footer"/>
      <w:spacing w:line="360" w:lineRule="auto"/>
      <w:rPr>
        <w:rFonts w:asciiTheme="minorHAnsi" w:hAnsiTheme="minorHAnsi" w:cstheme="minorHAnsi"/>
        <w:color w:val="767171" w:themeColor="background2" w:themeShade="80"/>
        <w:sz w:val="20"/>
        <w:szCs w:val="20"/>
      </w:rPr>
    </w:pPr>
    <w:r>
      <w:rPr>
        <w:rFonts w:asciiTheme="minorHAnsi" w:hAnsiTheme="minorHAnsi" w:cstheme="minorHAnsi"/>
        <w:color w:val="767171" w:themeColor="background2" w:themeShade="80"/>
        <w:sz w:val="20"/>
        <w:szCs w:val="20"/>
      </w:rPr>
      <w:t>eSign</w:t>
    </w:r>
  </w:p>
  <w:p w14:paraId="6570EED1" w14:textId="77777777" w:rsidR="00D850E5" w:rsidRPr="006C5428" w:rsidRDefault="00D850E5" w:rsidP="007912C1">
    <w:pPr>
      <w:pStyle w:val="Footer"/>
      <w:spacing w:line="360" w:lineRule="auto"/>
    </w:pPr>
    <w:r>
      <w:t>Kiến trúc phần mềm</w:t>
    </w:r>
  </w:p>
  <w:p w14:paraId="3886C80E" w14:textId="77777777" w:rsidR="00D850E5" w:rsidRDefault="00D850E5" w:rsidP="007912C1">
    <w:pPr>
      <w:pStyle w:val="Footer"/>
      <w:spacing w:line="360" w:lineRule="auto"/>
      <w:rPr>
        <w:sz w:val="28"/>
        <w:szCs w:val="28"/>
      </w:rPr>
    </w:pPr>
    <w:r>
      <w:rPr>
        <w:noProof/>
        <w:sz w:val="28"/>
        <w:szCs w:val="28"/>
      </w:rPr>
      <mc:AlternateContent>
        <mc:Choice Requires="wps">
          <w:drawing>
            <wp:anchor distT="0" distB="0" distL="114300" distR="114300" simplePos="0" relativeHeight="251659264" behindDoc="0" locked="0" layoutInCell="1" allowOverlap="1" wp14:anchorId="7A212BE2" wp14:editId="659D700A">
              <wp:simplePos x="0" y="0"/>
              <wp:positionH relativeFrom="margin">
                <wp:align>left</wp:align>
              </wp:positionH>
              <wp:positionV relativeFrom="paragraph">
                <wp:posOffset>127634</wp:posOffset>
              </wp:positionV>
              <wp:extent cx="6610350" cy="19050"/>
              <wp:effectExtent l="0" t="0" r="19050" b="19050"/>
              <wp:wrapNone/>
              <wp:docPr id="356" name="Straight Connector 356"/>
              <wp:cNvGraphicFramePr/>
              <a:graphic xmlns:a="http://schemas.openxmlformats.org/drawingml/2006/main">
                <a:graphicData uri="http://schemas.microsoft.com/office/word/2010/wordprocessingShape">
                  <wps:wsp>
                    <wps:cNvCnPr/>
                    <wps:spPr>
                      <a:xfrm flipV="1">
                        <a:off x="0" y="0"/>
                        <a:ext cx="66103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0AD239" id="Straight Connector 356"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05pt" to="520.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" strokecolor="black [3200]" strokeweight=".5pt">
              <v:stroke joinstyle="miter"/>
              <w10:wrap anchorx="margin"/>
            </v:line>
          </w:pict>
        </mc:Fallback>
      </mc:AlternateContent>
    </w:r>
  </w:p>
  <w:p w14:paraId="25B58BCB" w14:textId="1154E4FD" w:rsidR="00D850E5" w:rsidRPr="007912C1" w:rsidRDefault="00D850E5" w:rsidP="007912C1">
    <w:pPr>
      <w:pStyle w:val="Footer"/>
      <w:spacing w:line="360" w:lineRule="auto"/>
      <w:rPr>
        <w:sz w:val="28"/>
        <w:szCs w:val="28"/>
      </w:rPr>
    </w:pPr>
    <w:r w:rsidRPr="00406B18">
      <w:rPr>
        <w:sz w:val="22"/>
        <w:szCs w:val="22"/>
      </w:rPr>
      <w:t>CÔNG TY CÔNG NGHỆ THÔNG TIN VNPT IT</w:t>
    </w:r>
    <w:r>
      <w:rPr>
        <w:sz w:val="28"/>
        <w:szCs w:val="28"/>
      </w:rPr>
      <w:tab/>
    </w:r>
    <w:r>
      <w:rPr>
        <w:sz w:val="28"/>
        <w:szCs w:val="28"/>
      </w:rPr>
      <w:tab/>
      <w:t xml:space="preserve">Trang </w:t>
    </w:r>
    <w:r w:rsidRPr="007912C1">
      <w:rPr>
        <w:sz w:val="28"/>
        <w:szCs w:val="28"/>
      </w:rPr>
      <w:fldChar w:fldCharType="begin"/>
    </w:r>
    <w:r w:rsidRPr="007912C1">
      <w:rPr>
        <w:sz w:val="28"/>
        <w:szCs w:val="28"/>
      </w:rPr>
      <w:instrText xml:space="preserve"> PAGE   \* MERGEFORMAT </w:instrText>
    </w:r>
    <w:r w:rsidRPr="007912C1">
      <w:rPr>
        <w:sz w:val="28"/>
        <w:szCs w:val="28"/>
      </w:rPr>
      <w:fldChar w:fldCharType="separate"/>
    </w:r>
    <w:r>
      <w:rPr>
        <w:noProof/>
        <w:sz w:val="28"/>
        <w:szCs w:val="28"/>
      </w:rPr>
      <w:t>5</w:t>
    </w:r>
    <w:r w:rsidRPr="007912C1">
      <w:rPr>
        <w:noProof/>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686D21" w14:textId="77777777" w:rsidR="00BB7054" w:rsidRDefault="00BB7054" w:rsidP="00076B01">
      <w:r>
        <w:separator/>
      </w:r>
    </w:p>
  </w:footnote>
  <w:footnote w:type="continuationSeparator" w:id="0">
    <w:p w14:paraId="6F652DEF" w14:textId="77777777" w:rsidR="00BB7054" w:rsidRDefault="00BB7054" w:rsidP="00076B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D497BA" w14:textId="3BE420E4" w:rsidR="00D850E5" w:rsidRPr="00573AA2" w:rsidRDefault="00D850E5" w:rsidP="00066479">
    <w:pPr>
      <w:pStyle w:val="Header"/>
      <w:tabs>
        <w:tab w:val="clear" w:pos="4680"/>
        <w:tab w:val="clear" w:pos="9360"/>
      </w:tabs>
      <w:jc w:val="center"/>
      <w:rPr>
        <w:b/>
        <w:bCs/>
        <w:color w:val="4472C4" w:themeColor="accent1"/>
      </w:rPr>
    </w:pPr>
    <w:r w:rsidRPr="00573AA2">
      <w:rPr>
        <w:b/>
        <w:bCs/>
        <w:color w:val="4472C4" w:themeColor="accent1"/>
      </w:rPr>
      <w:t xml:space="preserve">CÔNG TY CÔNG NGHỆ THÔNG TIN VNPT </w:t>
    </w:r>
  </w:p>
  <w:p w14:paraId="63DF3032" w14:textId="15AD5C04" w:rsidR="00D850E5" w:rsidRDefault="00D850E5" w:rsidP="006A60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1"/>
      <w:gridCol w:w="7559"/>
    </w:tblGrid>
    <w:tr w:rsidR="00D850E5" w:rsidRPr="00F67367" w14:paraId="7DA7A34F" w14:textId="77777777" w:rsidTr="00192333">
      <w:tc>
        <w:tcPr>
          <w:tcW w:w="1809" w:type="dxa"/>
        </w:tcPr>
        <w:p w14:paraId="390F9C0B" w14:textId="77777777" w:rsidR="00D850E5" w:rsidRDefault="00D850E5" w:rsidP="00076B01">
          <w:pPr>
            <w:pStyle w:val="Header"/>
          </w:pPr>
          <w:r>
            <w:rPr>
              <w:noProof/>
            </w:rPr>
            <w:drawing>
              <wp:inline distT="0" distB="0" distL="0" distR="0" wp14:anchorId="63E0220C" wp14:editId="28870E36">
                <wp:extent cx="657225" cy="828675"/>
                <wp:effectExtent l="0" t="0" r="9525" b="0"/>
                <wp:docPr id="405" name="Picture 405" descr="164px-VNP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64px-VNPT_Logo"/>
                        <pic:cNvPicPr>
                          <a:picLocks noChangeAspect="1" noChangeArrowheads="1"/>
                        </pic:cNvPicPr>
                      </pic:nvPicPr>
                      <pic:blipFill>
                        <a:blip r:embed="rId1"/>
                        <a:srcRect/>
                        <a:stretch>
                          <a:fillRect/>
                        </a:stretch>
                      </pic:blipFill>
                      <pic:spPr bwMode="auto">
                        <a:xfrm>
                          <a:off x="0" y="0"/>
                          <a:ext cx="657225" cy="828675"/>
                        </a:xfrm>
                        <a:prstGeom prst="rect">
                          <a:avLst/>
                        </a:prstGeom>
                        <a:noFill/>
                        <a:ln w="9525">
                          <a:noFill/>
                          <a:miter lim="800000"/>
                          <a:headEnd/>
                          <a:tailEnd/>
                        </a:ln>
                      </pic:spPr>
                    </pic:pic>
                  </a:graphicData>
                </a:graphic>
              </wp:inline>
            </w:drawing>
          </w:r>
        </w:p>
      </w:tc>
      <w:tc>
        <w:tcPr>
          <w:tcW w:w="7655" w:type="dxa"/>
          <w:vAlign w:val="center"/>
        </w:tcPr>
        <w:p w14:paraId="26E22146" w14:textId="77777777" w:rsidR="00D850E5" w:rsidRPr="00A46500" w:rsidRDefault="00D850E5" w:rsidP="00015EE5">
          <w:pPr>
            <w:pStyle w:val="Header"/>
            <w:spacing w:line="360" w:lineRule="auto"/>
            <w:jc w:val="center"/>
            <w:rPr>
              <w:rFonts w:ascii="Arial" w:hAnsi="Arial" w:cs="Arial"/>
              <w:color w:val="4472C4" w:themeColor="accent1"/>
              <w:sz w:val="32"/>
              <w:szCs w:val="32"/>
            </w:rPr>
          </w:pPr>
          <w:r w:rsidRPr="00A46500">
            <w:rPr>
              <w:rFonts w:ascii="Arial" w:hAnsi="Arial" w:cs="Arial"/>
              <w:color w:val="4472C4" w:themeColor="accent1"/>
              <w:sz w:val="32"/>
              <w:szCs w:val="32"/>
            </w:rPr>
            <w:t>TẬP ĐOÀN BƯU CHÍNH VIỄN THÔNG VIỆT NAM</w:t>
          </w:r>
        </w:p>
        <w:p w14:paraId="4C2334A6" w14:textId="0B882F56" w:rsidR="00D850E5" w:rsidRPr="001A349A" w:rsidRDefault="00D850E5" w:rsidP="001A349A">
          <w:pPr>
            <w:pStyle w:val="Header"/>
            <w:spacing w:line="360" w:lineRule="auto"/>
            <w:jc w:val="center"/>
            <w:rPr>
              <w:rFonts w:ascii="Arial" w:hAnsi="Arial" w:cs="Arial"/>
              <w:bCs/>
              <w:color w:val="4472C4" w:themeColor="accent1"/>
              <w:sz w:val="30"/>
              <w:szCs w:val="30"/>
            </w:rPr>
          </w:pPr>
          <w:r w:rsidRPr="001A349A">
            <w:rPr>
              <w:rFonts w:ascii="Arial" w:hAnsi="Arial" w:cs="Arial"/>
              <w:bCs/>
              <w:color w:val="4472C4" w:themeColor="accent1"/>
              <w:sz w:val="30"/>
              <w:szCs w:val="30"/>
            </w:rPr>
            <w:t>CÔNG TY CÔNG NGHỆ THÔNG TIN VNPT</w:t>
          </w:r>
        </w:p>
      </w:tc>
    </w:tr>
  </w:tbl>
  <w:p w14:paraId="23311A31" w14:textId="43495808" w:rsidR="00D850E5" w:rsidRDefault="00D850E5" w:rsidP="001A34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D0CCA"/>
    <w:multiLevelType w:val="hybridMultilevel"/>
    <w:tmpl w:val="A0682CA0"/>
    <w:lvl w:ilvl="0" w:tplc="B6F45BA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5A2469E"/>
    <w:multiLevelType w:val="hybridMultilevel"/>
    <w:tmpl w:val="C458D75C"/>
    <w:lvl w:ilvl="0" w:tplc="27900D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5E5405"/>
    <w:multiLevelType w:val="multilevel"/>
    <w:tmpl w:val="31227506"/>
    <w:lvl w:ilvl="0">
      <w:start w:val="1"/>
      <w:numFmt w:val="bullet"/>
      <w:lvlText w:val=""/>
      <w:lvlJc w:val="left"/>
      <w:pPr>
        <w:tabs>
          <w:tab w:val="num" w:pos="720"/>
        </w:tabs>
        <w:ind w:left="144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5047649"/>
    <w:multiLevelType w:val="hybridMultilevel"/>
    <w:tmpl w:val="2ABAAF9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F51E4B"/>
    <w:multiLevelType w:val="hybridMultilevel"/>
    <w:tmpl w:val="CD0E3C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95CCF"/>
    <w:multiLevelType w:val="multilevel"/>
    <w:tmpl w:val="94DC657A"/>
    <w:lvl w:ilvl="0">
      <w:start w:val="1"/>
      <w:numFmt w:val="bullet"/>
      <w:lvlText w:val=""/>
      <w:lvlJc w:val="left"/>
      <w:pPr>
        <w:ind w:left="144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9C85021"/>
    <w:multiLevelType w:val="hybridMultilevel"/>
    <w:tmpl w:val="74763386"/>
    <w:lvl w:ilvl="0" w:tplc="089CBD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2F139B"/>
    <w:multiLevelType w:val="hybridMultilevel"/>
    <w:tmpl w:val="9D347B30"/>
    <w:lvl w:ilvl="0" w:tplc="089CBD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D75E3D"/>
    <w:multiLevelType w:val="multilevel"/>
    <w:tmpl w:val="2AEE3AFA"/>
    <w:lvl w:ilvl="0">
      <w:start w:val="1"/>
      <w:numFmt w:val="bullet"/>
      <w:lvlText w:val="−"/>
      <w:lvlJc w:val="left"/>
      <w:pPr>
        <w:ind w:left="1440" w:hanging="360"/>
      </w:pPr>
      <w:rPr>
        <w:rFonts w:ascii="Noto Sans Symbols" w:eastAsia="Noto Sans Symbols" w:hAnsi="Noto Sans Symbols" w:cs="Noto Sans Symbols"/>
      </w:r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9" w15:restartNumberingAfterBreak="0">
    <w:nsid w:val="24313179"/>
    <w:multiLevelType w:val="hybridMultilevel"/>
    <w:tmpl w:val="762C07C0"/>
    <w:lvl w:ilvl="0" w:tplc="1EB421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2E15E6"/>
    <w:multiLevelType w:val="hybridMultilevel"/>
    <w:tmpl w:val="AA16797C"/>
    <w:lvl w:ilvl="0" w:tplc="089CBD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081AAC"/>
    <w:multiLevelType w:val="hybridMultilevel"/>
    <w:tmpl w:val="FB4C3ED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7C58C3"/>
    <w:multiLevelType w:val="hybridMultilevel"/>
    <w:tmpl w:val="479A4708"/>
    <w:lvl w:ilvl="0" w:tplc="F43C2F5C">
      <w:numFmt w:val="bullet"/>
      <w:lvlText w:val="–"/>
      <w:lvlJc w:val="left"/>
      <w:pPr>
        <w:tabs>
          <w:tab w:val="num" w:pos="927"/>
        </w:tabs>
        <w:ind w:left="927" w:hanging="360"/>
      </w:pPr>
      <w:rPr>
        <w:rFonts w:ascii="Times New Roman" w:eastAsia="Times New Roman" w:hAnsi="Times New Roman" w:cs="Times New Roman" w:hint="default"/>
      </w:rPr>
    </w:lvl>
    <w:lvl w:ilvl="1" w:tplc="04090003" w:tentative="1">
      <w:start w:val="1"/>
      <w:numFmt w:val="bullet"/>
      <w:lvlText w:val="o"/>
      <w:lvlJc w:val="left"/>
      <w:pPr>
        <w:tabs>
          <w:tab w:val="num" w:pos="1647"/>
        </w:tabs>
        <w:ind w:left="1647" w:hanging="360"/>
      </w:pPr>
      <w:rPr>
        <w:rFonts w:ascii="Courier New" w:hAnsi="Courier New" w:cs="Courier New" w:hint="default"/>
      </w:rPr>
    </w:lvl>
    <w:lvl w:ilvl="2" w:tplc="04090005" w:tentative="1">
      <w:start w:val="1"/>
      <w:numFmt w:val="bullet"/>
      <w:lvlText w:val=""/>
      <w:lvlJc w:val="left"/>
      <w:pPr>
        <w:tabs>
          <w:tab w:val="num" w:pos="2367"/>
        </w:tabs>
        <w:ind w:left="2367" w:hanging="360"/>
      </w:pPr>
      <w:rPr>
        <w:rFonts w:ascii="Wingdings" w:hAnsi="Wingdings" w:hint="default"/>
      </w:rPr>
    </w:lvl>
    <w:lvl w:ilvl="3" w:tplc="04090001" w:tentative="1">
      <w:start w:val="1"/>
      <w:numFmt w:val="bullet"/>
      <w:lvlText w:val=""/>
      <w:lvlJc w:val="left"/>
      <w:pPr>
        <w:tabs>
          <w:tab w:val="num" w:pos="3087"/>
        </w:tabs>
        <w:ind w:left="3087" w:hanging="360"/>
      </w:pPr>
      <w:rPr>
        <w:rFonts w:ascii="Symbol" w:hAnsi="Symbol" w:hint="default"/>
      </w:rPr>
    </w:lvl>
    <w:lvl w:ilvl="4" w:tplc="04090003" w:tentative="1">
      <w:start w:val="1"/>
      <w:numFmt w:val="bullet"/>
      <w:lvlText w:val="o"/>
      <w:lvlJc w:val="left"/>
      <w:pPr>
        <w:tabs>
          <w:tab w:val="num" w:pos="3807"/>
        </w:tabs>
        <w:ind w:left="3807" w:hanging="360"/>
      </w:pPr>
      <w:rPr>
        <w:rFonts w:ascii="Courier New" w:hAnsi="Courier New" w:cs="Courier New" w:hint="default"/>
      </w:rPr>
    </w:lvl>
    <w:lvl w:ilvl="5" w:tplc="04090005" w:tentative="1">
      <w:start w:val="1"/>
      <w:numFmt w:val="bullet"/>
      <w:lvlText w:val=""/>
      <w:lvlJc w:val="left"/>
      <w:pPr>
        <w:tabs>
          <w:tab w:val="num" w:pos="4527"/>
        </w:tabs>
        <w:ind w:left="4527" w:hanging="360"/>
      </w:pPr>
      <w:rPr>
        <w:rFonts w:ascii="Wingdings" w:hAnsi="Wingdings" w:hint="default"/>
      </w:rPr>
    </w:lvl>
    <w:lvl w:ilvl="6" w:tplc="04090001" w:tentative="1">
      <w:start w:val="1"/>
      <w:numFmt w:val="bullet"/>
      <w:lvlText w:val=""/>
      <w:lvlJc w:val="left"/>
      <w:pPr>
        <w:tabs>
          <w:tab w:val="num" w:pos="5247"/>
        </w:tabs>
        <w:ind w:left="5247" w:hanging="360"/>
      </w:pPr>
      <w:rPr>
        <w:rFonts w:ascii="Symbol" w:hAnsi="Symbol" w:hint="default"/>
      </w:rPr>
    </w:lvl>
    <w:lvl w:ilvl="7" w:tplc="04090003" w:tentative="1">
      <w:start w:val="1"/>
      <w:numFmt w:val="bullet"/>
      <w:lvlText w:val="o"/>
      <w:lvlJc w:val="left"/>
      <w:pPr>
        <w:tabs>
          <w:tab w:val="num" w:pos="5967"/>
        </w:tabs>
        <w:ind w:left="5967" w:hanging="360"/>
      </w:pPr>
      <w:rPr>
        <w:rFonts w:ascii="Courier New" w:hAnsi="Courier New" w:cs="Courier New" w:hint="default"/>
      </w:rPr>
    </w:lvl>
    <w:lvl w:ilvl="8" w:tplc="04090005" w:tentative="1">
      <w:start w:val="1"/>
      <w:numFmt w:val="bullet"/>
      <w:lvlText w:val=""/>
      <w:lvlJc w:val="left"/>
      <w:pPr>
        <w:tabs>
          <w:tab w:val="num" w:pos="6687"/>
        </w:tabs>
        <w:ind w:left="6687" w:hanging="360"/>
      </w:pPr>
      <w:rPr>
        <w:rFonts w:ascii="Wingdings" w:hAnsi="Wingdings" w:hint="default"/>
      </w:rPr>
    </w:lvl>
  </w:abstractNum>
  <w:abstractNum w:abstractNumId="13" w15:restartNumberingAfterBreak="0">
    <w:nsid w:val="38F436D2"/>
    <w:multiLevelType w:val="hybridMultilevel"/>
    <w:tmpl w:val="9754EAC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A405E49"/>
    <w:multiLevelType w:val="multilevel"/>
    <w:tmpl w:val="D4B25D7C"/>
    <w:lvl w:ilvl="0">
      <w:start w:val="1"/>
      <w:numFmt w:val="bullet"/>
      <w:lvlText w:val=""/>
      <w:lvlJc w:val="left"/>
      <w:pPr>
        <w:ind w:left="720" w:hanging="360"/>
      </w:pPr>
      <w:rPr>
        <w:rFonts w:ascii="Wingdings" w:hAnsi="Wingdings" w:hint="default"/>
      </w:r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5" w15:restartNumberingAfterBreak="0">
    <w:nsid w:val="3CD57893"/>
    <w:multiLevelType w:val="hybridMultilevel"/>
    <w:tmpl w:val="06D687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8A274C"/>
    <w:multiLevelType w:val="hybridMultilevel"/>
    <w:tmpl w:val="7BE8ECA6"/>
    <w:lvl w:ilvl="0" w:tplc="B6F45BA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8F944A0"/>
    <w:multiLevelType w:val="hybridMultilevel"/>
    <w:tmpl w:val="F19A3B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5F71E1"/>
    <w:multiLevelType w:val="hybridMultilevel"/>
    <w:tmpl w:val="254A030E"/>
    <w:lvl w:ilvl="0" w:tplc="1EB421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4C16B0"/>
    <w:multiLevelType w:val="hybridMultilevel"/>
    <w:tmpl w:val="2CE6F308"/>
    <w:lvl w:ilvl="0" w:tplc="089CBD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BF3F8E"/>
    <w:multiLevelType w:val="hybridMultilevel"/>
    <w:tmpl w:val="C458D75C"/>
    <w:lvl w:ilvl="0" w:tplc="27900D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E56DCF"/>
    <w:multiLevelType w:val="hybridMultilevel"/>
    <w:tmpl w:val="C986D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BD09A7"/>
    <w:multiLevelType w:val="hybridMultilevel"/>
    <w:tmpl w:val="1C1E210E"/>
    <w:lvl w:ilvl="0" w:tplc="1EB421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1EB421A8">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682C5B"/>
    <w:multiLevelType w:val="hybridMultilevel"/>
    <w:tmpl w:val="6A3AC34A"/>
    <w:lvl w:ilvl="0" w:tplc="B6F45BA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EE5812"/>
    <w:multiLevelType w:val="hybridMultilevel"/>
    <w:tmpl w:val="D2EAD9E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B47D65"/>
    <w:multiLevelType w:val="hybridMultilevel"/>
    <w:tmpl w:val="9D347B30"/>
    <w:lvl w:ilvl="0" w:tplc="089CBD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1D159B"/>
    <w:multiLevelType w:val="hybridMultilevel"/>
    <w:tmpl w:val="29FAC96A"/>
    <w:lvl w:ilvl="0" w:tplc="B6F45BA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035E3F"/>
    <w:multiLevelType w:val="hybridMultilevel"/>
    <w:tmpl w:val="C458D75C"/>
    <w:lvl w:ilvl="0" w:tplc="27900D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1013CA"/>
    <w:multiLevelType w:val="hybridMultilevel"/>
    <w:tmpl w:val="A1049D98"/>
    <w:lvl w:ilvl="0" w:tplc="1DE09F80">
      <w:start w:val="1"/>
      <w:numFmt w:val="bullet"/>
      <w:lvlText w:val="-"/>
      <w:lvlJc w:val="left"/>
      <w:pPr>
        <w:ind w:left="1440" w:hanging="360"/>
      </w:pPr>
      <w:rPr>
        <w:rFonts w:ascii="Calibri Light" w:eastAsiaTheme="majorEastAsia" w:hAnsi="Calibri Light" w:cs="Calibri Ligh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89C6C66"/>
    <w:multiLevelType w:val="multilevel"/>
    <w:tmpl w:val="A6521CA6"/>
    <w:lvl w:ilvl="0">
      <w:numFmt w:val="bullet"/>
      <w:lvlText w:val="-"/>
      <w:lvlJc w:val="left"/>
      <w:pPr>
        <w:ind w:left="720" w:hanging="360"/>
      </w:pPr>
      <w:rPr>
        <w:rFonts w:ascii="Times New Roman" w:hAnsi="Times New Roman" w:cs="Times New Roman"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6D232492"/>
    <w:multiLevelType w:val="multilevel"/>
    <w:tmpl w:val="39EA3CDA"/>
    <w:lvl w:ilvl="0">
      <w:start w:val="1"/>
      <w:numFmt w:val="upperRoman"/>
      <w:lvlText w:val="%1."/>
      <w:lvlJc w:val="left"/>
      <w:pPr>
        <w:ind w:left="0" w:firstLine="0"/>
      </w:pPr>
      <w:rPr>
        <w:rFonts w:ascii="Times New Roman" w:eastAsia="Times New Roman" w:hAnsi="Times New Roman" w:cs="Times New Roman"/>
        <w:b/>
        <w:i w:val="0"/>
        <w:sz w:val="26"/>
        <w:szCs w:val="26"/>
      </w:rPr>
    </w:lvl>
    <w:lvl w:ilvl="1">
      <w:start w:val="1"/>
      <w:numFmt w:val="decimal"/>
      <w:lvlText w:val="%2."/>
      <w:lvlJc w:val="left"/>
      <w:pPr>
        <w:ind w:left="0" w:firstLine="0"/>
      </w:pPr>
      <w:rPr>
        <w:b/>
        <w:i w:val="0"/>
        <w:smallCaps w:val="0"/>
        <w:strike w:val="0"/>
        <w:color w:val="000000"/>
        <w:u w:val="none"/>
        <w:vertAlign w:val="baseline"/>
      </w:rPr>
    </w:lvl>
    <w:lvl w:ilvl="2">
      <w:start w:val="1"/>
      <w:numFmt w:val="decimal"/>
      <w:lvlText w:val="%2.%3"/>
      <w:lvlJc w:val="left"/>
      <w:pPr>
        <w:ind w:left="0" w:firstLine="0"/>
      </w:pPr>
      <w:rPr>
        <w:rFonts w:ascii="Times New Roman" w:eastAsia="Times New Roman" w:hAnsi="Times New Roman" w:cs="Times New Roman"/>
        <w:b w:val="0"/>
        <w:i w:val="0"/>
        <w:sz w:val="26"/>
        <w:szCs w:val="26"/>
      </w:r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1" w15:restartNumberingAfterBreak="0">
    <w:nsid w:val="6E53289F"/>
    <w:multiLevelType w:val="hybridMultilevel"/>
    <w:tmpl w:val="2DC06A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118679A"/>
    <w:multiLevelType w:val="multilevel"/>
    <w:tmpl w:val="8FBCA658"/>
    <w:lvl w:ilvl="0">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715D56BD"/>
    <w:multiLevelType w:val="multilevel"/>
    <w:tmpl w:val="A6605AC0"/>
    <w:lvl w:ilvl="0">
      <w:start w:val="3"/>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15:restartNumberingAfterBreak="0">
    <w:nsid w:val="718D77EA"/>
    <w:multiLevelType w:val="hybridMultilevel"/>
    <w:tmpl w:val="7C6816E4"/>
    <w:lvl w:ilvl="0" w:tplc="304C2D6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793E0ACD"/>
    <w:multiLevelType w:val="hybridMultilevel"/>
    <w:tmpl w:val="0DB08468"/>
    <w:lvl w:ilvl="0" w:tplc="9D4282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520247"/>
    <w:multiLevelType w:val="multilevel"/>
    <w:tmpl w:val="F830DC9E"/>
    <w:lvl w:ilvl="0">
      <w:start w:val="1"/>
      <w:numFmt w:val="decimal"/>
      <w:lvlText w:val="%1."/>
      <w:lvlJc w:val="left"/>
      <w:pPr>
        <w:tabs>
          <w:tab w:val="num" w:pos="720"/>
        </w:tabs>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7E97326F"/>
    <w:multiLevelType w:val="hybridMultilevel"/>
    <w:tmpl w:val="2738DC4E"/>
    <w:lvl w:ilvl="0" w:tplc="DDC80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5"/>
  </w:num>
  <w:num w:numId="3">
    <w:abstractNumId w:val="23"/>
  </w:num>
  <w:num w:numId="4">
    <w:abstractNumId w:val="35"/>
  </w:num>
  <w:num w:numId="5">
    <w:abstractNumId w:val="37"/>
  </w:num>
  <w:num w:numId="6">
    <w:abstractNumId w:val="21"/>
  </w:num>
  <w:num w:numId="7">
    <w:abstractNumId w:val="17"/>
  </w:num>
  <w:num w:numId="8">
    <w:abstractNumId w:val="6"/>
  </w:num>
  <w:num w:numId="9">
    <w:abstractNumId w:val="7"/>
  </w:num>
  <w:num w:numId="10">
    <w:abstractNumId w:val="10"/>
  </w:num>
  <w:num w:numId="11">
    <w:abstractNumId w:val="4"/>
  </w:num>
  <w:num w:numId="12">
    <w:abstractNumId w:val="19"/>
  </w:num>
  <w:num w:numId="13">
    <w:abstractNumId w:val="18"/>
  </w:num>
  <w:num w:numId="14">
    <w:abstractNumId w:val="22"/>
  </w:num>
  <w:num w:numId="15">
    <w:abstractNumId w:val="9"/>
  </w:num>
  <w:num w:numId="16">
    <w:abstractNumId w:val="26"/>
  </w:num>
  <w:num w:numId="17">
    <w:abstractNumId w:val="31"/>
  </w:num>
  <w:num w:numId="18">
    <w:abstractNumId w:val="16"/>
  </w:num>
  <w:num w:numId="19">
    <w:abstractNumId w:val="11"/>
  </w:num>
  <w:num w:numId="20">
    <w:abstractNumId w:val="27"/>
  </w:num>
  <w:num w:numId="21">
    <w:abstractNumId w:val="0"/>
  </w:num>
  <w:num w:numId="22">
    <w:abstractNumId w:val="13"/>
  </w:num>
  <w:num w:numId="23">
    <w:abstractNumId w:val="28"/>
  </w:num>
  <w:num w:numId="24">
    <w:abstractNumId w:val="29"/>
  </w:num>
  <w:num w:numId="25">
    <w:abstractNumId w:val="33"/>
  </w:num>
  <w:num w:numId="26">
    <w:abstractNumId w:val="12"/>
  </w:num>
  <w:num w:numId="27">
    <w:abstractNumId w:val="2"/>
  </w:num>
  <w:num w:numId="28">
    <w:abstractNumId w:val="36"/>
  </w:num>
  <w:num w:numId="29">
    <w:abstractNumId w:val="5"/>
  </w:num>
  <w:num w:numId="30">
    <w:abstractNumId w:val="1"/>
  </w:num>
  <w:num w:numId="31">
    <w:abstractNumId w:val="24"/>
  </w:num>
  <w:num w:numId="32">
    <w:abstractNumId w:val="32"/>
  </w:num>
  <w:num w:numId="33">
    <w:abstractNumId w:val="20"/>
  </w:num>
  <w:num w:numId="34">
    <w:abstractNumId w:val="25"/>
  </w:num>
  <w:num w:numId="35">
    <w:abstractNumId w:val="34"/>
  </w:num>
  <w:num w:numId="36">
    <w:abstractNumId w:val="14"/>
  </w:num>
  <w:num w:numId="37">
    <w:abstractNumId w:val="30"/>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300F"/>
    <w:rsid w:val="000000C9"/>
    <w:rsid w:val="0000097D"/>
    <w:rsid w:val="00007C1C"/>
    <w:rsid w:val="000100D3"/>
    <w:rsid w:val="000127DF"/>
    <w:rsid w:val="000153FC"/>
    <w:rsid w:val="00015628"/>
    <w:rsid w:val="00015EE5"/>
    <w:rsid w:val="0001615C"/>
    <w:rsid w:val="000231EC"/>
    <w:rsid w:val="00025302"/>
    <w:rsid w:val="00025EBE"/>
    <w:rsid w:val="00030D07"/>
    <w:rsid w:val="000346DE"/>
    <w:rsid w:val="00040DC7"/>
    <w:rsid w:val="00051C89"/>
    <w:rsid w:val="00051E5C"/>
    <w:rsid w:val="00056C1B"/>
    <w:rsid w:val="00061FFF"/>
    <w:rsid w:val="0006580F"/>
    <w:rsid w:val="000659D2"/>
    <w:rsid w:val="00066479"/>
    <w:rsid w:val="000679A6"/>
    <w:rsid w:val="000723D6"/>
    <w:rsid w:val="00072C38"/>
    <w:rsid w:val="00073161"/>
    <w:rsid w:val="00074DE5"/>
    <w:rsid w:val="00076B01"/>
    <w:rsid w:val="000802FC"/>
    <w:rsid w:val="00080D1E"/>
    <w:rsid w:val="000824CD"/>
    <w:rsid w:val="00083885"/>
    <w:rsid w:val="00083AE1"/>
    <w:rsid w:val="00084490"/>
    <w:rsid w:val="00085F69"/>
    <w:rsid w:val="00087259"/>
    <w:rsid w:val="000903E3"/>
    <w:rsid w:val="00090884"/>
    <w:rsid w:val="000919E5"/>
    <w:rsid w:val="00091C88"/>
    <w:rsid w:val="000965F5"/>
    <w:rsid w:val="000A0EE5"/>
    <w:rsid w:val="000A2340"/>
    <w:rsid w:val="000A3073"/>
    <w:rsid w:val="000A5051"/>
    <w:rsid w:val="000A507D"/>
    <w:rsid w:val="000A7BBB"/>
    <w:rsid w:val="000B0FB1"/>
    <w:rsid w:val="000B10F9"/>
    <w:rsid w:val="000B1B2E"/>
    <w:rsid w:val="000B4A4A"/>
    <w:rsid w:val="000B5F86"/>
    <w:rsid w:val="000B7341"/>
    <w:rsid w:val="000B7CE9"/>
    <w:rsid w:val="000C324B"/>
    <w:rsid w:val="000C4842"/>
    <w:rsid w:val="000D366D"/>
    <w:rsid w:val="000D5DCB"/>
    <w:rsid w:val="000D5DEA"/>
    <w:rsid w:val="000D7B7C"/>
    <w:rsid w:val="000E1AE8"/>
    <w:rsid w:val="000E2E53"/>
    <w:rsid w:val="000E4EB1"/>
    <w:rsid w:val="000E552C"/>
    <w:rsid w:val="000E5566"/>
    <w:rsid w:val="000E7630"/>
    <w:rsid w:val="000F3C15"/>
    <w:rsid w:val="000F69D1"/>
    <w:rsid w:val="000F7C3D"/>
    <w:rsid w:val="000F7EDE"/>
    <w:rsid w:val="0010236A"/>
    <w:rsid w:val="00102475"/>
    <w:rsid w:val="001106A7"/>
    <w:rsid w:val="00111924"/>
    <w:rsid w:val="0011237B"/>
    <w:rsid w:val="00113217"/>
    <w:rsid w:val="00121E27"/>
    <w:rsid w:val="0012227B"/>
    <w:rsid w:val="001245B0"/>
    <w:rsid w:val="00124ED4"/>
    <w:rsid w:val="001254E7"/>
    <w:rsid w:val="0013758C"/>
    <w:rsid w:val="00142B3F"/>
    <w:rsid w:val="00143236"/>
    <w:rsid w:val="0014610B"/>
    <w:rsid w:val="00146928"/>
    <w:rsid w:val="00152207"/>
    <w:rsid w:val="001522D7"/>
    <w:rsid w:val="001524F4"/>
    <w:rsid w:val="00152717"/>
    <w:rsid w:val="00154FE8"/>
    <w:rsid w:val="001563A0"/>
    <w:rsid w:val="00162C55"/>
    <w:rsid w:val="001656AD"/>
    <w:rsid w:val="0016732F"/>
    <w:rsid w:val="00167470"/>
    <w:rsid w:val="00173744"/>
    <w:rsid w:val="00177672"/>
    <w:rsid w:val="00177CC1"/>
    <w:rsid w:val="00180106"/>
    <w:rsid w:val="001814C2"/>
    <w:rsid w:val="001818B7"/>
    <w:rsid w:val="001837FD"/>
    <w:rsid w:val="00184786"/>
    <w:rsid w:val="001875B3"/>
    <w:rsid w:val="0019082A"/>
    <w:rsid w:val="00190A49"/>
    <w:rsid w:val="00192333"/>
    <w:rsid w:val="001A33FF"/>
    <w:rsid w:val="001A349A"/>
    <w:rsid w:val="001A3538"/>
    <w:rsid w:val="001A753A"/>
    <w:rsid w:val="001B3CC8"/>
    <w:rsid w:val="001C0030"/>
    <w:rsid w:val="001C1E47"/>
    <w:rsid w:val="001C2EE8"/>
    <w:rsid w:val="001C34BF"/>
    <w:rsid w:val="001C5BE5"/>
    <w:rsid w:val="001C5D3C"/>
    <w:rsid w:val="001C603D"/>
    <w:rsid w:val="001C6F0E"/>
    <w:rsid w:val="001D30DF"/>
    <w:rsid w:val="001D53DE"/>
    <w:rsid w:val="001D6395"/>
    <w:rsid w:val="001D69E6"/>
    <w:rsid w:val="001E19B1"/>
    <w:rsid w:val="001E7067"/>
    <w:rsid w:val="001F1100"/>
    <w:rsid w:val="001F648F"/>
    <w:rsid w:val="00200E35"/>
    <w:rsid w:val="00201423"/>
    <w:rsid w:val="00204620"/>
    <w:rsid w:val="00205CD4"/>
    <w:rsid w:val="00212B72"/>
    <w:rsid w:val="00213543"/>
    <w:rsid w:val="00213BD6"/>
    <w:rsid w:val="00214B2D"/>
    <w:rsid w:val="00214ECF"/>
    <w:rsid w:val="002150D4"/>
    <w:rsid w:val="002162FF"/>
    <w:rsid w:val="002200A7"/>
    <w:rsid w:val="00220959"/>
    <w:rsid w:val="00222A52"/>
    <w:rsid w:val="00224C1B"/>
    <w:rsid w:val="002250E2"/>
    <w:rsid w:val="002252AD"/>
    <w:rsid w:val="00230381"/>
    <w:rsid w:val="00230D09"/>
    <w:rsid w:val="00230E2F"/>
    <w:rsid w:val="00232418"/>
    <w:rsid w:val="00233D3B"/>
    <w:rsid w:val="00235386"/>
    <w:rsid w:val="002402CB"/>
    <w:rsid w:val="002453EC"/>
    <w:rsid w:val="00246EB3"/>
    <w:rsid w:val="002470C9"/>
    <w:rsid w:val="00247E6D"/>
    <w:rsid w:val="00251A52"/>
    <w:rsid w:val="002523BC"/>
    <w:rsid w:val="00253F69"/>
    <w:rsid w:val="00254359"/>
    <w:rsid w:val="00262357"/>
    <w:rsid w:val="00265C52"/>
    <w:rsid w:val="002718D1"/>
    <w:rsid w:val="00273ABF"/>
    <w:rsid w:val="00276E3B"/>
    <w:rsid w:val="00276FAD"/>
    <w:rsid w:val="0027712C"/>
    <w:rsid w:val="0028253D"/>
    <w:rsid w:val="00282AA7"/>
    <w:rsid w:val="0028529B"/>
    <w:rsid w:val="00287775"/>
    <w:rsid w:val="00287936"/>
    <w:rsid w:val="002904E0"/>
    <w:rsid w:val="00290AF8"/>
    <w:rsid w:val="002928C0"/>
    <w:rsid w:val="002951CC"/>
    <w:rsid w:val="002A4491"/>
    <w:rsid w:val="002A4815"/>
    <w:rsid w:val="002A5655"/>
    <w:rsid w:val="002A5979"/>
    <w:rsid w:val="002A74DA"/>
    <w:rsid w:val="002B0447"/>
    <w:rsid w:val="002B1125"/>
    <w:rsid w:val="002B2C76"/>
    <w:rsid w:val="002C334C"/>
    <w:rsid w:val="002C3EBF"/>
    <w:rsid w:val="002C4825"/>
    <w:rsid w:val="002E09E0"/>
    <w:rsid w:val="002E719C"/>
    <w:rsid w:val="002F1F4A"/>
    <w:rsid w:val="002F2A35"/>
    <w:rsid w:val="002F61CF"/>
    <w:rsid w:val="0030031A"/>
    <w:rsid w:val="0030037E"/>
    <w:rsid w:val="00302390"/>
    <w:rsid w:val="003044D7"/>
    <w:rsid w:val="00307048"/>
    <w:rsid w:val="003110A5"/>
    <w:rsid w:val="00312CEB"/>
    <w:rsid w:val="00313F42"/>
    <w:rsid w:val="0031455B"/>
    <w:rsid w:val="00314A98"/>
    <w:rsid w:val="00314F3E"/>
    <w:rsid w:val="00333482"/>
    <w:rsid w:val="00344B96"/>
    <w:rsid w:val="003468BC"/>
    <w:rsid w:val="003544F1"/>
    <w:rsid w:val="003547DA"/>
    <w:rsid w:val="00355795"/>
    <w:rsid w:val="0035599A"/>
    <w:rsid w:val="0037556D"/>
    <w:rsid w:val="00375ADA"/>
    <w:rsid w:val="00376307"/>
    <w:rsid w:val="003777B4"/>
    <w:rsid w:val="003806D5"/>
    <w:rsid w:val="00381182"/>
    <w:rsid w:val="00381A6E"/>
    <w:rsid w:val="00381CAE"/>
    <w:rsid w:val="00384451"/>
    <w:rsid w:val="00391CC7"/>
    <w:rsid w:val="0039224D"/>
    <w:rsid w:val="003936C7"/>
    <w:rsid w:val="003A1292"/>
    <w:rsid w:val="003A2E4A"/>
    <w:rsid w:val="003A3971"/>
    <w:rsid w:val="003A3DEE"/>
    <w:rsid w:val="003A4097"/>
    <w:rsid w:val="003A44C9"/>
    <w:rsid w:val="003A608A"/>
    <w:rsid w:val="003B1B59"/>
    <w:rsid w:val="003B39F2"/>
    <w:rsid w:val="003B4098"/>
    <w:rsid w:val="003B4562"/>
    <w:rsid w:val="003B4D1E"/>
    <w:rsid w:val="003B774F"/>
    <w:rsid w:val="003C0503"/>
    <w:rsid w:val="003C4247"/>
    <w:rsid w:val="003C5871"/>
    <w:rsid w:val="003C7043"/>
    <w:rsid w:val="003D0DFC"/>
    <w:rsid w:val="003D145D"/>
    <w:rsid w:val="003D6890"/>
    <w:rsid w:val="003D7ABA"/>
    <w:rsid w:val="003E0C19"/>
    <w:rsid w:val="003E1913"/>
    <w:rsid w:val="003E4983"/>
    <w:rsid w:val="003E5347"/>
    <w:rsid w:val="003F1EFE"/>
    <w:rsid w:val="003F2264"/>
    <w:rsid w:val="003F69B8"/>
    <w:rsid w:val="00400F73"/>
    <w:rsid w:val="004046E5"/>
    <w:rsid w:val="004047CE"/>
    <w:rsid w:val="004052A3"/>
    <w:rsid w:val="00405609"/>
    <w:rsid w:val="00406B18"/>
    <w:rsid w:val="00407756"/>
    <w:rsid w:val="004105DF"/>
    <w:rsid w:val="0041254D"/>
    <w:rsid w:val="00415ADC"/>
    <w:rsid w:val="0041779C"/>
    <w:rsid w:val="004177AC"/>
    <w:rsid w:val="00426606"/>
    <w:rsid w:val="00426D1C"/>
    <w:rsid w:val="0042759D"/>
    <w:rsid w:val="00431CA6"/>
    <w:rsid w:val="004367A8"/>
    <w:rsid w:val="00437207"/>
    <w:rsid w:val="00440266"/>
    <w:rsid w:val="00440AED"/>
    <w:rsid w:val="00440EBD"/>
    <w:rsid w:val="00441FF4"/>
    <w:rsid w:val="004445BD"/>
    <w:rsid w:val="004504A8"/>
    <w:rsid w:val="0045166A"/>
    <w:rsid w:val="00453008"/>
    <w:rsid w:val="00454188"/>
    <w:rsid w:val="00454A7D"/>
    <w:rsid w:val="00455D7E"/>
    <w:rsid w:val="00457B57"/>
    <w:rsid w:val="00460027"/>
    <w:rsid w:val="00460186"/>
    <w:rsid w:val="00462D11"/>
    <w:rsid w:val="004643C7"/>
    <w:rsid w:val="00466F64"/>
    <w:rsid w:val="00466FD7"/>
    <w:rsid w:val="004715CA"/>
    <w:rsid w:val="00473A26"/>
    <w:rsid w:val="00474999"/>
    <w:rsid w:val="00475BBA"/>
    <w:rsid w:val="00476A10"/>
    <w:rsid w:val="00480E1B"/>
    <w:rsid w:val="0048180D"/>
    <w:rsid w:val="00482F11"/>
    <w:rsid w:val="0049097D"/>
    <w:rsid w:val="00494C0D"/>
    <w:rsid w:val="00495344"/>
    <w:rsid w:val="00496E82"/>
    <w:rsid w:val="004A08C1"/>
    <w:rsid w:val="004A0C29"/>
    <w:rsid w:val="004A1F0F"/>
    <w:rsid w:val="004A2C30"/>
    <w:rsid w:val="004A39BA"/>
    <w:rsid w:val="004A5301"/>
    <w:rsid w:val="004A662C"/>
    <w:rsid w:val="004A6D58"/>
    <w:rsid w:val="004A6E71"/>
    <w:rsid w:val="004B3D02"/>
    <w:rsid w:val="004B4851"/>
    <w:rsid w:val="004B7773"/>
    <w:rsid w:val="004C0B77"/>
    <w:rsid w:val="004C141A"/>
    <w:rsid w:val="004C32DC"/>
    <w:rsid w:val="004D2BBD"/>
    <w:rsid w:val="004D3EC7"/>
    <w:rsid w:val="004D4503"/>
    <w:rsid w:val="004D77C2"/>
    <w:rsid w:val="004E0C03"/>
    <w:rsid w:val="004E546E"/>
    <w:rsid w:val="004E6681"/>
    <w:rsid w:val="004F3C26"/>
    <w:rsid w:val="005030BC"/>
    <w:rsid w:val="00505BB8"/>
    <w:rsid w:val="0051280C"/>
    <w:rsid w:val="00513E90"/>
    <w:rsid w:val="00515AB2"/>
    <w:rsid w:val="00516B93"/>
    <w:rsid w:val="00521F73"/>
    <w:rsid w:val="00522F23"/>
    <w:rsid w:val="00524C4B"/>
    <w:rsid w:val="005302F6"/>
    <w:rsid w:val="00530575"/>
    <w:rsid w:val="005326D6"/>
    <w:rsid w:val="005327CA"/>
    <w:rsid w:val="00533CD5"/>
    <w:rsid w:val="005406C2"/>
    <w:rsid w:val="00540DE1"/>
    <w:rsid w:val="005412C8"/>
    <w:rsid w:val="00541F31"/>
    <w:rsid w:val="0054236B"/>
    <w:rsid w:val="00545138"/>
    <w:rsid w:val="00547AC8"/>
    <w:rsid w:val="00550CC5"/>
    <w:rsid w:val="00551721"/>
    <w:rsid w:val="00557639"/>
    <w:rsid w:val="00563338"/>
    <w:rsid w:val="00563642"/>
    <w:rsid w:val="005640FC"/>
    <w:rsid w:val="005657C0"/>
    <w:rsid w:val="00566AA9"/>
    <w:rsid w:val="0057271B"/>
    <w:rsid w:val="00573AA2"/>
    <w:rsid w:val="00577DA1"/>
    <w:rsid w:val="00577E6C"/>
    <w:rsid w:val="0058142A"/>
    <w:rsid w:val="00582406"/>
    <w:rsid w:val="00582E1D"/>
    <w:rsid w:val="00587951"/>
    <w:rsid w:val="00590B4E"/>
    <w:rsid w:val="00595B5D"/>
    <w:rsid w:val="005974FC"/>
    <w:rsid w:val="00597678"/>
    <w:rsid w:val="005B5650"/>
    <w:rsid w:val="005C0784"/>
    <w:rsid w:val="005C0EA6"/>
    <w:rsid w:val="005C17C7"/>
    <w:rsid w:val="005C572A"/>
    <w:rsid w:val="005C7B33"/>
    <w:rsid w:val="005D0264"/>
    <w:rsid w:val="005D467E"/>
    <w:rsid w:val="005D515B"/>
    <w:rsid w:val="005D59C3"/>
    <w:rsid w:val="005E2CF4"/>
    <w:rsid w:val="005E7750"/>
    <w:rsid w:val="005F072A"/>
    <w:rsid w:val="005F22ED"/>
    <w:rsid w:val="005F3005"/>
    <w:rsid w:val="005F425D"/>
    <w:rsid w:val="006022AB"/>
    <w:rsid w:val="00605A98"/>
    <w:rsid w:val="00606138"/>
    <w:rsid w:val="00610848"/>
    <w:rsid w:val="00613464"/>
    <w:rsid w:val="00613D43"/>
    <w:rsid w:val="006147B8"/>
    <w:rsid w:val="00614BA9"/>
    <w:rsid w:val="00617960"/>
    <w:rsid w:val="0062692F"/>
    <w:rsid w:val="0062698F"/>
    <w:rsid w:val="0063174E"/>
    <w:rsid w:val="0063294E"/>
    <w:rsid w:val="00632A94"/>
    <w:rsid w:val="0063500A"/>
    <w:rsid w:val="00635574"/>
    <w:rsid w:val="00635A1E"/>
    <w:rsid w:val="00636656"/>
    <w:rsid w:val="00636B17"/>
    <w:rsid w:val="006377E3"/>
    <w:rsid w:val="006436FD"/>
    <w:rsid w:val="00643D0F"/>
    <w:rsid w:val="00644C5B"/>
    <w:rsid w:val="0065260A"/>
    <w:rsid w:val="00655AFB"/>
    <w:rsid w:val="00655C9B"/>
    <w:rsid w:val="0066032A"/>
    <w:rsid w:val="00661222"/>
    <w:rsid w:val="00661737"/>
    <w:rsid w:val="0066495E"/>
    <w:rsid w:val="00664F32"/>
    <w:rsid w:val="00667485"/>
    <w:rsid w:val="0067057A"/>
    <w:rsid w:val="00672289"/>
    <w:rsid w:val="00672F69"/>
    <w:rsid w:val="00674B8E"/>
    <w:rsid w:val="00676943"/>
    <w:rsid w:val="00682209"/>
    <w:rsid w:val="0068236B"/>
    <w:rsid w:val="006835CB"/>
    <w:rsid w:val="006838C3"/>
    <w:rsid w:val="00684B7A"/>
    <w:rsid w:val="006865A2"/>
    <w:rsid w:val="006909DC"/>
    <w:rsid w:val="00692DF7"/>
    <w:rsid w:val="00693227"/>
    <w:rsid w:val="00694940"/>
    <w:rsid w:val="00697E05"/>
    <w:rsid w:val="00697F9A"/>
    <w:rsid w:val="006A055D"/>
    <w:rsid w:val="006A1905"/>
    <w:rsid w:val="006A46E4"/>
    <w:rsid w:val="006A4C02"/>
    <w:rsid w:val="006A5F07"/>
    <w:rsid w:val="006A6013"/>
    <w:rsid w:val="006A6042"/>
    <w:rsid w:val="006A66C3"/>
    <w:rsid w:val="006B0EF2"/>
    <w:rsid w:val="006B0F8C"/>
    <w:rsid w:val="006B1451"/>
    <w:rsid w:val="006B1F49"/>
    <w:rsid w:val="006C076B"/>
    <w:rsid w:val="006C0D13"/>
    <w:rsid w:val="006C5428"/>
    <w:rsid w:val="006C7A57"/>
    <w:rsid w:val="006D3929"/>
    <w:rsid w:val="006D3D51"/>
    <w:rsid w:val="006D5D91"/>
    <w:rsid w:val="006D66AD"/>
    <w:rsid w:val="006D7862"/>
    <w:rsid w:val="006E02B7"/>
    <w:rsid w:val="006E24FC"/>
    <w:rsid w:val="006E29DC"/>
    <w:rsid w:val="006E436D"/>
    <w:rsid w:val="006E6D3C"/>
    <w:rsid w:val="006E7A13"/>
    <w:rsid w:val="006F055D"/>
    <w:rsid w:val="006F56C4"/>
    <w:rsid w:val="007042A7"/>
    <w:rsid w:val="007046C4"/>
    <w:rsid w:val="00704729"/>
    <w:rsid w:val="00710D9E"/>
    <w:rsid w:val="00711BE1"/>
    <w:rsid w:val="00712BDC"/>
    <w:rsid w:val="007149BC"/>
    <w:rsid w:val="0072122E"/>
    <w:rsid w:val="00724289"/>
    <w:rsid w:val="00725EB4"/>
    <w:rsid w:val="00726206"/>
    <w:rsid w:val="0072735A"/>
    <w:rsid w:val="0073077B"/>
    <w:rsid w:val="00730B81"/>
    <w:rsid w:val="00735A6C"/>
    <w:rsid w:val="0073632B"/>
    <w:rsid w:val="007366B6"/>
    <w:rsid w:val="00740434"/>
    <w:rsid w:val="00741E35"/>
    <w:rsid w:val="00742F9C"/>
    <w:rsid w:val="00744364"/>
    <w:rsid w:val="00744E6F"/>
    <w:rsid w:val="00745218"/>
    <w:rsid w:val="00746D48"/>
    <w:rsid w:val="00747B87"/>
    <w:rsid w:val="00747C0F"/>
    <w:rsid w:val="00750B4D"/>
    <w:rsid w:val="00750FBC"/>
    <w:rsid w:val="0075388B"/>
    <w:rsid w:val="00761302"/>
    <w:rsid w:val="00764725"/>
    <w:rsid w:val="00767155"/>
    <w:rsid w:val="00771DFA"/>
    <w:rsid w:val="007727A1"/>
    <w:rsid w:val="00773D3C"/>
    <w:rsid w:val="0077475E"/>
    <w:rsid w:val="00775D3B"/>
    <w:rsid w:val="00782694"/>
    <w:rsid w:val="00783F28"/>
    <w:rsid w:val="007912C1"/>
    <w:rsid w:val="00791640"/>
    <w:rsid w:val="007920A5"/>
    <w:rsid w:val="007A035A"/>
    <w:rsid w:val="007A0F44"/>
    <w:rsid w:val="007A166C"/>
    <w:rsid w:val="007A54C5"/>
    <w:rsid w:val="007A5FCC"/>
    <w:rsid w:val="007A68CA"/>
    <w:rsid w:val="007A6CE0"/>
    <w:rsid w:val="007B12BF"/>
    <w:rsid w:val="007B300F"/>
    <w:rsid w:val="007B39C9"/>
    <w:rsid w:val="007C008D"/>
    <w:rsid w:val="007C4820"/>
    <w:rsid w:val="007C4E65"/>
    <w:rsid w:val="007C6BD3"/>
    <w:rsid w:val="007D1789"/>
    <w:rsid w:val="007D1F46"/>
    <w:rsid w:val="007D2BC7"/>
    <w:rsid w:val="007D59B2"/>
    <w:rsid w:val="007D6007"/>
    <w:rsid w:val="007D6E87"/>
    <w:rsid w:val="007D75E0"/>
    <w:rsid w:val="007E1742"/>
    <w:rsid w:val="007E25FA"/>
    <w:rsid w:val="007E3368"/>
    <w:rsid w:val="007E3A16"/>
    <w:rsid w:val="007E7E17"/>
    <w:rsid w:val="007F25CC"/>
    <w:rsid w:val="007F3795"/>
    <w:rsid w:val="007F40E3"/>
    <w:rsid w:val="007F790D"/>
    <w:rsid w:val="008005E6"/>
    <w:rsid w:val="0080165E"/>
    <w:rsid w:val="0080227B"/>
    <w:rsid w:val="008028CA"/>
    <w:rsid w:val="00805464"/>
    <w:rsid w:val="00811475"/>
    <w:rsid w:val="00812507"/>
    <w:rsid w:val="0081296D"/>
    <w:rsid w:val="00814D60"/>
    <w:rsid w:val="00815AE4"/>
    <w:rsid w:val="00820F65"/>
    <w:rsid w:val="008220DA"/>
    <w:rsid w:val="008249AC"/>
    <w:rsid w:val="008368BA"/>
    <w:rsid w:val="00837BE4"/>
    <w:rsid w:val="0084194F"/>
    <w:rsid w:val="00843C37"/>
    <w:rsid w:val="00845F95"/>
    <w:rsid w:val="008471F0"/>
    <w:rsid w:val="00847A98"/>
    <w:rsid w:val="00850FDD"/>
    <w:rsid w:val="008527AB"/>
    <w:rsid w:val="00855C18"/>
    <w:rsid w:val="00866E42"/>
    <w:rsid w:val="008717AB"/>
    <w:rsid w:val="00871B89"/>
    <w:rsid w:val="008724F3"/>
    <w:rsid w:val="00884972"/>
    <w:rsid w:val="00885F56"/>
    <w:rsid w:val="00897BBF"/>
    <w:rsid w:val="008A21EB"/>
    <w:rsid w:val="008A71DC"/>
    <w:rsid w:val="008B061B"/>
    <w:rsid w:val="008B3435"/>
    <w:rsid w:val="008B3CD3"/>
    <w:rsid w:val="008B7C24"/>
    <w:rsid w:val="008C0DD1"/>
    <w:rsid w:val="008C4C86"/>
    <w:rsid w:val="008D40C1"/>
    <w:rsid w:val="008D5923"/>
    <w:rsid w:val="008D6093"/>
    <w:rsid w:val="008D6124"/>
    <w:rsid w:val="008E064E"/>
    <w:rsid w:val="008E780A"/>
    <w:rsid w:val="008F2E05"/>
    <w:rsid w:val="008F441C"/>
    <w:rsid w:val="008F56AC"/>
    <w:rsid w:val="008F589D"/>
    <w:rsid w:val="008F7017"/>
    <w:rsid w:val="00902663"/>
    <w:rsid w:val="00905AA2"/>
    <w:rsid w:val="009066CA"/>
    <w:rsid w:val="00907440"/>
    <w:rsid w:val="00910380"/>
    <w:rsid w:val="0091060A"/>
    <w:rsid w:val="009107CD"/>
    <w:rsid w:val="00911A05"/>
    <w:rsid w:val="00915471"/>
    <w:rsid w:val="0091640E"/>
    <w:rsid w:val="00916725"/>
    <w:rsid w:val="00923278"/>
    <w:rsid w:val="00923C38"/>
    <w:rsid w:val="00925E37"/>
    <w:rsid w:val="009277D4"/>
    <w:rsid w:val="00930C48"/>
    <w:rsid w:val="00936D7C"/>
    <w:rsid w:val="009375B6"/>
    <w:rsid w:val="009416BF"/>
    <w:rsid w:val="00942D9D"/>
    <w:rsid w:val="00943BBB"/>
    <w:rsid w:val="00947D71"/>
    <w:rsid w:val="00951B8A"/>
    <w:rsid w:val="00956B9C"/>
    <w:rsid w:val="00957F35"/>
    <w:rsid w:val="0096087E"/>
    <w:rsid w:val="00963997"/>
    <w:rsid w:val="0096468C"/>
    <w:rsid w:val="00966BDD"/>
    <w:rsid w:val="00966DD5"/>
    <w:rsid w:val="00973C39"/>
    <w:rsid w:val="00973F07"/>
    <w:rsid w:val="009749FA"/>
    <w:rsid w:val="0097765C"/>
    <w:rsid w:val="0098008C"/>
    <w:rsid w:val="009813F3"/>
    <w:rsid w:val="00981A75"/>
    <w:rsid w:val="00981BBB"/>
    <w:rsid w:val="00986ED6"/>
    <w:rsid w:val="00992C87"/>
    <w:rsid w:val="00997F7B"/>
    <w:rsid w:val="009A6B24"/>
    <w:rsid w:val="009B3E5F"/>
    <w:rsid w:val="009B4731"/>
    <w:rsid w:val="009B48B7"/>
    <w:rsid w:val="009C1A37"/>
    <w:rsid w:val="009C7B17"/>
    <w:rsid w:val="009D0DA3"/>
    <w:rsid w:val="009D627E"/>
    <w:rsid w:val="009E3C00"/>
    <w:rsid w:val="009F0404"/>
    <w:rsid w:val="009F20D6"/>
    <w:rsid w:val="009F4ED6"/>
    <w:rsid w:val="009F723F"/>
    <w:rsid w:val="00A00619"/>
    <w:rsid w:val="00A05CF6"/>
    <w:rsid w:val="00A06519"/>
    <w:rsid w:val="00A1238B"/>
    <w:rsid w:val="00A1386C"/>
    <w:rsid w:val="00A1503B"/>
    <w:rsid w:val="00A15B6E"/>
    <w:rsid w:val="00A20EA8"/>
    <w:rsid w:val="00A2174D"/>
    <w:rsid w:val="00A22F65"/>
    <w:rsid w:val="00A25A49"/>
    <w:rsid w:val="00A26FEE"/>
    <w:rsid w:val="00A30FE0"/>
    <w:rsid w:val="00A31A91"/>
    <w:rsid w:val="00A32070"/>
    <w:rsid w:val="00A339D5"/>
    <w:rsid w:val="00A33BC1"/>
    <w:rsid w:val="00A34612"/>
    <w:rsid w:val="00A43E3D"/>
    <w:rsid w:val="00A51039"/>
    <w:rsid w:val="00A520C9"/>
    <w:rsid w:val="00A5489B"/>
    <w:rsid w:val="00A557B3"/>
    <w:rsid w:val="00A57799"/>
    <w:rsid w:val="00A72D17"/>
    <w:rsid w:val="00A72DD4"/>
    <w:rsid w:val="00A8573F"/>
    <w:rsid w:val="00A87033"/>
    <w:rsid w:val="00A915F5"/>
    <w:rsid w:val="00AA0BEF"/>
    <w:rsid w:val="00AA3458"/>
    <w:rsid w:val="00AA3822"/>
    <w:rsid w:val="00AA4416"/>
    <w:rsid w:val="00AA4A29"/>
    <w:rsid w:val="00AA6541"/>
    <w:rsid w:val="00AB0CF7"/>
    <w:rsid w:val="00AB671C"/>
    <w:rsid w:val="00AB6753"/>
    <w:rsid w:val="00AB6E70"/>
    <w:rsid w:val="00AB77DA"/>
    <w:rsid w:val="00AC2DE5"/>
    <w:rsid w:val="00AC3F6B"/>
    <w:rsid w:val="00AD193C"/>
    <w:rsid w:val="00AD1945"/>
    <w:rsid w:val="00AD2F8D"/>
    <w:rsid w:val="00AD4632"/>
    <w:rsid w:val="00AD7AD4"/>
    <w:rsid w:val="00AE5AAC"/>
    <w:rsid w:val="00AF4504"/>
    <w:rsid w:val="00AF535E"/>
    <w:rsid w:val="00AF7CA5"/>
    <w:rsid w:val="00B036E8"/>
    <w:rsid w:val="00B05D5C"/>
    <w:rsid w:val="00B074D0"/>
    <w:rsid w:val="00B15647"/>
    <w:rsid w:val="00B20297"/>
    <w:rsid w:val="00B2039C"/>
    <w:rsid w:val="00B24AFA"/>
    <w:rsid w:val="00B26A62"/>
    <w:rsid w:val="00B30146"/>
    <w:rsid w:val="00B3129B"/>
    <w:rsid w:val="00B328E9"/>
    <w:rsid w:val="00B32BAD"/>
    <w:rsid w:val="00B3376D"/>
    <w:rsid w:val="00B34F5D"/>
    <w:rsid w:val="00B3601C"/>
    <w:rsid w:val="00B40A30"/>
    <w:rsid w:val="00B412CA"/>
    <w:rsid w:val="00B45600"/>
    <w:rsid w:val="00B511D7"/>
    <w:rsid w:val="00B51415"/>
    <w:rsid w:val="00B54612"/>
    <w:rsid w:val="00B550ED"/>
    <w:rsid w:val="00B6289A"/>
    <w:rsid w:val="00B630EF"/>
    <w:rsid w:val="00B66334"/>
    <w:rsid w:val="00B7056A"/>
    <w:rsid w:val="00B70F0F"/>
    <w:rsid w:val="00B86CD7"/>
    <w:rsid w:val="00B87A68"/>
    <w:rsid w:val="00B87BCA"/>
    <w:rsid w:val="00B90EC3"/>
    <w:rsid w:val="00B9252F"/>
    <w:rsid w:val="00B955D5"/>
    <w:rsid w:val="00B957DC"/>
    <w:rsid w:val="00B96E78"/>
    <w:rsid w:val="00B96F21"/>
    <w:rsid w:val="00BA1134"/>
    <w:rsid w:val="00BA1444"/>
    <w:rsid w:val="00BA77F9"/>
    <w:rsid w:val="00BB32B7"/>
    <w:rsid w:val="00BB7054"/>
    <w:rsid w:val="00BC0643"/>
    <w:rsid w:val="00BC2674"/>
    <w:rsid w:val="00BC485A"/>
    <w:rsid w:val="00BC5628"/>
    <w:rsid w:val="00BD0CB0"/>
    <w:rsid w:val="00BD1D7D"/>
    <w:rsid w:val="00BD263D"/>
    <w:rsid w:val="00BD4902"/>
    <w:rsid w:val="00BD6475"/>
    <w:rsid w:val="00BD68A0"/>
    <w:rsid w:val="00BD7ED9"/>
    <w:rsid w:val="00BD7FA5"/>
    <w:rsid w:val="00BE07B9"/>
    <w:rsid w:val="00BE30CD"/>
    <w:rsid w:val="00BE3E08"/>
    <w:rsid w:val="00BE4740"/>
    <w:rsid w:val="00BE5D74"/>
    <w:rsid w:val="00BE7219"/>
    <w:rsid w:val="00BF520A"/>
    <w:rsid w:val="00C03223"/>
    <w:rsid w:val="00C05EDE"/>
    <w:rsid w:val="00C10371"/>
    <w:rsid w:val="00C10864"/>
    <w:rsid w:val="00C11531"/>
    <w:rsid w:val="00C1498B"/>
    <w:rsid w:val="00C21527"/>
    <w:rsid w:val="00C220C9"/>
    <w:rsid w:val="00C226A5"/>
    <w:rsid w:val="00C24712"/>
    <w:rsid w:val="00C24794"/>
    <w:rsid w:val="00C279DA"/>
    <w:rsid w:val="00C31081"/>
    <w:rsid w:val="00C335AE"/>
    <w:rsid w:val="00C401CA"/>
    <w:rsid w:val="00C4037F"/>
    <w:rsid w:val="00C40E7B"/>
    <w:rsid w:val="00C44AFD"/>
    <w:rsid w:val="00C5447C"/>
    <w:rsid w:val="00C60C37"/>
    <w:rsid w:val="00C6416B"/>
    <w:rsid w:val="00C66296"/>
    <w:rsid w:val="00C665C8"/>
    <w:rsid w:val="00C676FD"/>
    <w:rsid w:val="00C71EF3"/>
    <w:rsid w:val="00C7462A"/>
    <w:rsid w:val="00C74B9A"/>
    <w:rsid w:val="00C83BFC"/>
    <w:rsid w:val="00C87FAC"/>
    <w:rsid w:val="00C96982"/>
    <w:rsid w:val="00CA0109"/>
    <w:rsid w:val="00CA20DB"/>
    <w:rsid w:val="00CA25B9"/>
    <w:rsid w:val="00CA3623"/>
    <w:rsid w:val="00CA7271"/>
    <w:rsid w:val="00CB03B2"/>
    <w:rsid w:val="00CB66E3"/>
    <w:rsid w:val="00CC20EB"/>
    <w:rsid w:val="00CC4AD4"/>
    <w:rsid w:val="00CC5982"/>
    <w:rsid w:val="00CC7299"/>
    <w:rsid w:val="00CC72DC"/>
    <w:rsid w:val="00CD14A0"/>
    <w:rsid w:val="00CD209B"/>
    <w:rsid w:val="00CD3CD0"/>
    <w:rsid w:val="00CD4AB2"/>
    <w:rsid w:val="00CD4E73"/>
    <w:rsid w:val="00CD587E"/>
    <w:rsid w:val="00CD62A4"/>
    <w:rsid w:val="00CD7577"/>
    <w:rsid w:val="00CD79FC"/>
    <w:rsid w:val="00CD7B00"/>
    <w:rsid w:val="00CE08F6"/>
    <w:rsid w:val="00CE1FEF"/>
    <w:rsid w:val="00CE448F"/>
    <w:rsid w:val="00CE508E"/>
    <w:rsid w:val="00CE5C1D"/>
    <w:rsid w:val="00CF275D"/>
    <w:rsid w:val="00CF2D81"/>
    <w:rsid w:val="00D00602"/>
    <w:rsid w:val="00D04635"/>
    <w:rsid w:val="00D104AB"/>
    <w:rsid w:val="00D158F8"/>
    <w:rsid w:val="00D16243"/>
    <w:rsid w:val="00D16CA5"/>
    <w:rsid w:val="00D17792"/>
    <w:rsid w:val="00D2077B"/>
    <w:rsid w:val="00D222E0"/>
    <w:rsid w:val="00D32FD7"/>
    <w:rsid w:val="00D3624B"/>
    <w:rsid w:val="00D4153B"/>
    <w:rsid w:val="00D44B7D"/>
    <w:rsid w:val="00D44CCF"/>
    <w:rsid w:val="00D465C5"/>
    <w:rsid w:val="00D469BA"/>
    <w:rsid w:val="00D46CA2"/>
    <w:rsid w:val="00D47135"/>
    <w:rsid w:val="00D47DFB"/>
    <w:rsid w:val="00D52737"/>
    <w:rsid w:val="00D52E0C"/>
    <w:rsid w:val="00D54BA6"/>
    <w:rsid w:val="00D56A67"/>
    <w:rsid w:val="00D61A35"/>
    <w:rsid w:val="00D66557"/>
    <w:rsid w:val="00D67682"/>
    <w:rsid w:val="00D67D9C"/>
    <w:rsid w:val="00D714E4"/>
    <w:rsid w:val="00D72893"/>
    <w:rsid w:val="00D73150"/>
    <w:rsid w:val="00D74A1B"/>
    <w:rsid w:val="00D75333"/>
    <w:rsid w:val="00D75400"/>
    <w:rsid w:val="00D7620A"/>
    <w:rsid w:val="00D81554"/>
    <w:rsid w:val="00D850E5"/>
    <w:rsid w:val="00D86936"/>
    <w:rsid w:val="00D93D30"/>
    <w:rsid w:val="00D93D3C"/>
    <w:rsid w:val="00D94B37"/>
    <w:rsid w:val="00D97F23"/>
    <w:rsid w:val="00DA0823"/>
    <w:rsid w:val="00DA0C9E"/>
    <w:rsid w:val="00DA1B53"/>
    <w:rsid w:val="00DA3E68"/>
    <w:rsid w:val="00DB1F47"/>
    <w:rsid w:val="00DB4E2B"/>
    <w:rsid w:val="00DC0633"/>
    <w:rsid w:val="00DC33E5"/>
    <w:rsid w:val="00DC65C2"/>
    <w:rsid w:val="00DC70BB"/>
    <w:rsid w:val="00DD1317"/>
    <w:rsid w:val="00DD32E0"/>
    <w:rsid w:val="00DD663E"/>
    <w:rsid w:val="00DD771F"/>
    <w:rsid w:val="00DE00F1"/>
    <w:rsid w:val="00DE26CF"/>
    <w:rsid w:val="00DE45AE"/>
    <w:rsid w:val="00DE4DFC"/>
    <w:rsid w:val="00DE6E81"/>
    <w:rsid w:val="00DE768D"/>
    <w:rsid w:val="00DE76C8"/>
    <w:rsid w:val="00DF00B9"/>
    <w:rsid w:val="00DF1FCC"/>
    <w:rsid w:val="00DF23DD"/>
    <w:rsid w:val="00DF2892"/>
    <w:rsid w:val="00E00678"/>
    <w:rsid w:val="00E019A7"/>
    <w:rsid w:val="00E03312"/>
    <w:rsid w:val="00E05C4B"/>
    <w:rsid w:val="00E0673D"/>
    <w:rsid w:val="00E10346"/>
    <w:rsid w:val="00E120D1"/>
    <w:rsid w:val="00E12208"/>
    <w:rsid w:val="00E20123"/>
    <w:rsid w:val="00E20786"/>
    <w:rsid w:val="00E21A72"/>
    <w:rsid w:val="00E220C9"/>
    <w:rsid w:val="00E23153"/>
    <w:rsid w:val="00E238D1"/>
    <w:rsid w:val="00E23B36"/>
    <w:rsid w:val="00E25841"/>
    <w:rsid w:val="00E313CD"/>
    <w:rsid w:val="00E36949"/>
    <w:rsid w:val="00E36EA4"/>
    <w:rsid w:val="00E415E6"/>
    <w:rsid w:val="00E429DF"/>
    <w:rsid w:val="00E4368E"/>
    <w:rsid w:val="00E46010"/>
    <w:rsid w:val="00E4787D"/>
    <w:rsid w:val="00E50058"/>
    <w:rsid w:val="00E502A0"/>
    <w:rsid w:val="00E53814"/>
    <w:rsid w:val="00E54284"/>
    <w:rsid w:val="00E6339D"/>
    <w:rsid w:val="00E64600"/>
    <w:rsid w:val="00E6584C"/>
    <w:rsid w:val="00E671E0"/>
    <w:rsid w:val="00E706F7"/>
    <w:rsid w:val="00E70975"/>
    <w:rsid w:val="00E71AA9"/>
    <w:rsid w:val="00E72F58"/>
    <w:rsid w:val="00E75E0A"/>
    <w:rsid w:val="00E76834"/>
    <w:rsid w:val="00E77C37"/>
    <w:rsid w:val="00E77C78"/>
    <w:rsid w:val="00E84590"/>
    <w:rsid w:val="00E90D7A"/>
    <w:rsid w:val="00E933AE"/>
    <w:rsid w:val="00E93736"/>
    <w:rsid w:val="00E93AE9"/>
    <w:rsid w:val="00E9460A"/>
    <w:rsid w:val="00E95BA8"/>
    <w:rsid w:val="00E96E7F"/>
    <w:rsid w:val="00E97321"/>
    <w:rsid w:val="00EA0D34"/>
    <w:rsid w:val="00EA2201"/>
    <w:rsid w:val="00EB0344"/>
    <w:rsid w:val="00EC1459"/>
    <w:rsid w:val="00EC4C9E"/>
    <w:rsid w:val="00EC4F50"/>
    <w:rsid w:val="00EC51A2"/>
    <w:rsid w:val="00EC6338"/>
    <w:rsid w:val="00EC7B8E"/>
    <w:rsid w:val="00ED09D3"/>
    <w:rsid w:val="00ED2EA3"/>
    <w:rsid w:val="00ED356E"/>
    <w:rsid w:val="00ED3B0E"/>
    <w:rsid w:val="00ED751B"/>
    <w:rsid w:val="00EE1B1C"/>
    <w:rsid w:val="00EE4744"/>
    <w:rsid w:val="00EE7293"/>
    <w:rsid w:val="00EF2549"/>
    <w:rsid w:val="00EF3F8C"/>
    <w:rsid w:val="00EF589F"/>
    <w:rsid w:val="00F00159"/>
    <w:rsid w:val="00F00F72"/>
    <w:rsid w:val="00F01269"/>
    <w:rsid w:val="00F01E13"/>
    <w:rsid w:val="00F14D0A"/>
    <w:rsid w:val="00F16BBE"/>
    <w:rsid w:val="00F16C57"/>
    <w:rsid w:val="00F21B38"/>
    <w:rsid w:val="00F22152"/>
    <w:rsid w:val="00F22A1C"/>
    <w:rsid w:val="00F22A35"/>
    <w:rsid w:val="00F24A55"/>
    <w:rsid w:val="00F2580B"/>
    <w:rsid w:val="00F2598C"/>
    <w:rsid w:val="00F27076"/>
    <w:rsid w:val="00F33300"/>
    <w:rsid w:val="00F3358B"/>
    <w:rsid w:val="00F33B76"/>
    <w:rsid w:val="00F34B03"/>
    <w:rsid w:val="00F458FF"/>
    <w:rsid w:val="00F46294"/>
    <w:rsid w:val="00F52131"/>
    <w:rsid w:val="00F5375A"/>
    <w:rsid w:val="00F53AAC"/>
    <w:rsid w:val="00F5477B"/>
    <w:rsid w:val="00F550B7"/>
    <w:rsid w:val="00F56ABF"/>
    <w:rsid w:val="00F56F50"/>
    <w:rsid w:val="00F62552"/>
    <w:rsid w:val="00F64AA7"/>
    <w:rsid w:val="00F653A1"/>
    <w:rsid w:val="00F66E30"/>
    <w:rsid w:val="00F72330"/>
    <w:rsid w:val="00F74396"/>
    <w:rsid w:val="00F76842"/>
    <w:rsid w:val="00F8046A"/>
    <w:rsid w:val="00F81ECF"/>
    <w:rsid w:val="00F830CA"/>
    <w:rsid w:val="00F8783A"/>
    <w:rsid w:val="00F87EB4"/>
    <w:rsid w:val="00FA3823"/>
    <w:rsid w:val="00FB0C34"/>
    <w:rsid w:val="00FB1B6B"/>
    <w:rsid w:val="00FB297E"/>
    <w:rsid w:val="00FB39DB"/>
    <w:rsid w:val="00FB7378"/>
    <w:rsid w:val="00FC0E31"/>
    <w:rsid w:val="00FC1C1A"/>
    <w:rsid w:val="00FC7600"/>
    <w:rsid w:val="00FD1B05"/>
    <w:rsid w:val="00FD259A"/>
    <w:rsid w:val="00FD2BFD"/>
    <w:rsid w:val="00FD2E57"/>
    <w:rsid w:val="00FD36C1"/>
    <w:rsid w:val="00FD4C43"/>
    <w:rsid w:val="00FD7CC8"/>
    <w:rsid w:val="00FE58AD"/>
    <w:rsid w:val="00FE77DF"/>
    <w:rsid w:val="00FF038F"/>
    <w:rsid w:val="00FF5A36"/>
    <w:rsid w:val="00FF638D"/>
    <w:rsid w:val="00FF6585"/>
    <w:rsid w:val="00FF69D9"/>
    <w:rsid w:val="00FF75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75B57A"/>
  <w15:chartTrackingRefBased/>
  <w15:docId w15:val="{D5DD47D4-5FE7-4119-896E-6773F37AE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130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A6013"/>
    <w:pPr>
      <w:keepNext/>
      <w:keepLines/>
      <w:spacing w:before="240"/>
      <w:outlineLvl w:val="0"/>
    </w:pPr>
    <w:rPr>
      <w:rFonts w:ascii="Arial" w:eastAsiaTheme="majorEastAsia" w:hAnsi="Arial" w:cstheme="majorBidi"/>
      <w:b/>
      <w:sz w:val="26"/>
      <w:szCs w:val="32"/>
    </w:rPr>
  </w:style>
  <w:style w:type="paragraph" w:styleId="Heading2">
    <w:name w:val="heading 2"/>
    <w:basedOn w:val="Normal"/>
    <w:next w:val="Normal"/>
    <w:link w:val="Heading2Char"/>
    <w:uiPriority w:val="9"/>
    <w:unhideWhenUsed/>
    <w:qFormat/>
    <w:rsid w:val="006A6013"/>
    <w:pPr>
      <w:keepNext/>
      <w:keepLines/>
      <w:spacing w:before="160" w:after="120"/>
      <w:outlineLvl w:val="1"/>
    </w:pPr>
    <w:rPr>
      <w:rFonts w:ascii="Arial" w:eastAsiaTheme="majorEastAsia" w:hAnsi="Arial" w:cstheme="majorBidi"/>
      <w:b/>
      <w:szCs w:val="26"/>
    </w:rPr>
  </w:style>
  <w:style w:type="paragraph" w:styleId="Heading3">
    <w:name w:val="heading 3"/>
    <w:basedOn w:val="Normal"/>
    <w:next w:val="Normal"/>
    <w:link w:val="Heading3Char"/>
    <w:uiPriority w:val="9"/>
    <w:unhideWhenUsed/>
    <w:qFormat/>
    <w:rsid w:val="0010236A"/>
    <w:pPr>
      <w:keepNext/>
      <w:keepLines/>
      <w:spacing w:before="160" w:after="120"/>
      <w:outlineLvl w:val="2"/>
    </w:pPr>
    <w:rPr>
      <w:rFonts w:eastAsiaTheme="majorEastAsia" w:cstheme="majorBidi"/>
    </w:rPr>
  </w:style>
  <w:style w:type="paragraph" w:styleId="Heading4">
    <w:name w:val="heading 4"/>
    <w:basedOn w:val="Normal"/>
    <w:next w:val="Normal"/>
    <w:link w:val="Heading4Char"/>
    <w:uiPriority w:val="9"/>
    <w:semiHidden/>
    <w:unhideWhenUsed/>
    <w:qFormat/>
    <w:rsid w:val="00FB737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76B01"/>
    <w:pPr>
      <w:spacing w:after="0" w:line="240" w:lineRule="auto"/>
    </w:pPr>
    <w:rPr>
      <w:rFonts w:eastAsiaTheme="minorEastAsia"/>
    </w:rPr>
  </w:style>
  <w:style w:type="character" w:customStyle="1" w:styleId="NoSpacingChar">
    <w:name w:val="No Spacing Char"/>
    <w:basedOn w:val="DefaultParagraphFont"/>
    <w:link w:val="NoSpacing"/>
    <w:uiPriority w:val="1"/>
    <w:rsid w:val="00076B01"/>
    <w:rPr>
      <w:rFonts w:eastAsiaTheme="minorEastAsia"/>
    </w:rPr>
  </w:style>
  <w:style w:type="character" w:styleId="PlaceholderText">
    <w:name w:val="Placeholder Text"/>
    <w:basedOn w:val="DefaultParagraphFont"/>
    <w:uiPriority w:val="99"/>
    <w:semiHidden/>
    <w:rsid w:val="00076B01"/>
    <w:rPr>
      <w:color w:val="808080"/>
    </w:rPr>
  </w:style>
  <w:style w:type="paragraph" w:styleId="Header">
    <w:name w:val="header"/>
    <w:aliases w:val="Chapter Name"/>
    <w:basedOn w:val="Normal"/>
    <w:link w:val="HeaderChar"/>
    <w:uiPriority w:val="99"/>
    <w:unhideWhenUsed/>
    <w:rsid w:val="00076B01"/>
    <w:pPr>
      <w:tabs>
        <w:tab w:val="center" w:pos="4680"/>
        <w:tab w:val="right" w:pos="9360"/>
      </w:tabs>
    </w:pPr>
  </w:style>
  <w:style w:type="character" w:customStyle="1" w:styleId="HeaderChar">
    <w:name w:val="Header Char"/>
    <w:aliases w:val="Chapter Name Char"/>
    <w:basedOn w:val="DefaultParagraphFont"/>
    <w:link w:val="Header"/>
    <w:uiPriority w:val="99"/>
    <w:rsid w:val="00076B01"/>
  </w:style>
  <w:style w:type="paragraph" w:styleId="Footer">
    <w:name w:val="footer"/>
    <w:basedOn w:val="Normal"/>
    <w:link w:val="FooterChar"/>
    <w:uiPriority w:val="99"/>
    <w:unhideWhenUsed/>
    <w:rsid w:val="00076B01"/>
    <w:pPr>
      <w:tabs>
        <w:tab w:val="center" w:pos="4680"/>
        <w:tab w:val="right" w:pos="9360"/>
      </w:tabs>
    </w:pPr>
  </w:style>
  <w:style w:type="character" w:customStyle="1" w:styleId="FooterChar">
    <w:name w:val="Footer Char"/>
    <w:basedOn w:val="DefaultParagraphFont"/>
    <w:link w:val="Footer"/>
    <w:uiPriority w:val="99"/>
    <w:rsid w:val="00076B01"/>
  </w:style>
  <w:style w:type="table" w:styleId="TableGrid">
    <w:name w:val="Table Grid"/>
    <w:basedOn w:val="TableNormal"/>
    <w:uiPriority w:val="39"/>
    <w:rsid w:val="00076B0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qFormat/>
    <w:rsid w:val="00676943"/>
    <w:pPr>
      <w:tabs>
        <w:tab w:val="left" w:pos="4410"/>
      </w:tabs>
      <w:jc w:val="center"/>
    </w:pPr>
    <w:rPr>
      <w:b/>
      <w:sz w:val="26"/>
      <w:szCs w:val="20"/>
    </w:rPr>
  </w:style>
  <w:style w:type="character" w:customStyle="1" w:styleId="TitleChar">
    <w:name w:val="Title Char"/>
    <w:basedOn w:val="DefaultParagraphFont"/>
    <w:link w:val="Title"/>
    <w:rsid w:val="00676943"/>
    <w:rPr>
      <w:rFonts w:ascii="Times New Roman" w:eastAsia="Times New Roman" w:hAnsi="Times New Roman" w:cs="Times New Roman"/>
      <w:b/>
      <w:sz w:val="26"/>
      <w:szCs w:val="20"/>
      <w:lang w:val="vi-VN"/>
    </w:rPr>
  </w:style>
  <w:style w:type="paragraph" w:customStyle="1" w:styleId="StyleSubtitleCover2TopNoborder">
    <w:name w:val="Style Subtitle Cover2 + Top: (No border)"/>
    <w:basedOn w:val="Normal"/>
    <w:rsid w:val="00076B01"/>
    <w:pPr>
      <w:keepNext/>
      <w:keepLines/>
      <w:spacing w:line="480" w:lineRule="atLeast"/>
      <w:jc w:val="right"/>
    </w:pPr>
    <w:rPr>
      <w:kern w:val="28"/>
      <w:sz w:val="32"/>
      <w:szCs w:val="20"/>
    </w:rPr>
  </w:style>
  <w:style w:type="paragraph" w:customStyle="1" w:styleId="tabletxt">
    <w:name w:val="tabletxt"/>
    <w:basedOn w:val="Normal"/>
    <w:rsid w:val="00076B01"/>
    <w:pPr>
      <w:autoSpaceDE w:val="0"/>
      <w:autoSpaceDN w:val="0"/>
      <w:adjustRightInd w:val="0"/>
      <w:spacing w:before="20" w:after="20"/>
    </w:pPr>
    <w:rPr>
      <w:rFonts w:cs="Arial"/>
      <w:sz w:val="20"/>
      <w:szCs w:val="20"/>
    </w:rPr>
  </w:style>
  <w:style w:type="paragraph" w:customStyle="1" w:styleId="Tabletext">
    <w:name w:val="Tabletext"/>
    <w:basedOn w:val="Normal"/>
    <w:rsid w:val="00076B01"/>
    <w:pPr>
      <w:keepLines/>
      <w:widowControl w:val="0"/>
      <w:spacing w:line="240" w:lineRule="atLeast"/>
    </w:pPr>
    <w:rPr>
      <w:rFonts w:ascii="Arial" w:hAnsi="Arial"/>
      <w:sz w:val="20"/>
      <w:szCs w:val="20"/>
    </w:rPr>
  </w:style>
  <w:style w:type="character" w:customStyle="1" w:styleId="Heading1Char">
    <w:name w:val="Heading 1 Char"/>
    <w:basedOn w:val="DefaultParagraphFont"/>
    <w:link w:val="Heading1"/>
    <w:uiPriority w:val="9"/>
    <w:rsid w:val="006A6013"/>
    <w:rPr>
      <w:rFonts w:ascii="Arial" w:eastAsiaTheme="majorEastAsia" w:hAnsi="Arial" w:cstheme="majorBidi"/>
      <w:b/>
      <w:sz w:val="26"/>
      <w:szCs w:val="32"/>
      <w:lang w:val="vi-VN"/>
    </w:rPr>
  </w:style>
  <w:style w:type="paragraph" w:styleId="TOCHeading">
    <w:name w:val="TOC Heading"/>
    <w:basedOn w:val="Heading1"/>
    <w:next w:val="Normal"/>
    <w:uiPriority w:val="39"/>
    <w:unhideWhenUsed/>
    <w:qFormat/>
    <w:rsid w:val="00F33300"/>
    <w:pPr>
      <w:outlineLvl w:val="9"/>
    </w:pPr>
  </w:style>
  <w:style w:type="character" w:customStyle="1" w:styleId="Heading2Char">
    <w:name w:val="Heading 2 Char"/>
    <w:basedOn w:val="DefaultParagraphFont"/>
    <w:link w:val="Heading2"/>
    <w:uiPriority w:val="9"/>
    <w:rsid w:val="006A6013"/>
    <w:rPr>
      <w:rFonts w:ascii="Arial" w:eastAsiaTheme="majorEastAsia" w:hAnsi="Arial" w:cstheme="majorBidi"/>
      <w:b/>
      <w:sz w:val="24"/>
      <w:szCs w:val="26"/>
      <w:lang w:val="vi-VN"/>
    </w:rPr>
  </w:style>
  <w:style w:type="table" w:styleId="TableGridLight">
    <w:name w:val="Grid Table Light"/>
    <w:basedOn w:val="TableNormal"/>
    <w:uiPriority w:val="40"/>
    <w:rsid w:val="007046C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aliases w:val="Norm,List Paragraph 1,List Paragraph1,Nga 3,Đoạn của Danh sách,List Paragraph11,Paragraph,List Paragraph111,List Paragraph2,Đoạn c𞹺Danh sách,Colorful List - Accent 11,List Paragraph21,List Paragraph1111,Ðoạn c𞹺Danh sách,Đoạn cDanh sách"/>
    <w:basedOn w:val="Normal"/>
    <w:link w:val="ListParagraphChar"/>
    <w:uiPriority w:val="34"/>
    <w:qFormat/>
    <w:rsid w:val="00083AE1"/>
    <w:pPr>
      <w:ind w:left="720"/>
      <w:contextualSpacing/>
    </w:pPr>
  </w:style>
  <w:style w:type="character" w:styleId="Hyperlink">
    <w:name w:val="Hyperlink"/>
    <w:basedOn w:val="DefaultParagraphFont"/>
    <w:uiPriority w:val="99"/>
    <w:unhideWhenUsed/>
    <w:rsid w:val="00A20EA8"/>
    <w:rPr>
      <w:color w:val="0563C1" w:themeColor="hyperlink"/>
      <w:u w:val="single"/>
    </w:rPr>
  </w:style>
  <w:style w:type="character" w:customStyle="1" w:styleId="UnresolvedMention1">
    <w:name w:val="Unresolved Mention1"/>
    <w:basedOn w:val="DefaultParagraphFont"/>
    <w:uiPriority w:val="99"/>
    <w:semiHidden/>
    <w:unhideWhenUsed/>
    <w:rsid w:val="00A20EA8"/>
    <w:rPr>
      <w:color w:val="605E5C"/>
      <w:shd w:val="clear" w:color="auto" w:fill="E1DFDD"/>
    </w:rPr>
  </w:style>
  <w:style w:type="character" w:customStyle="1" w:styleId="Heading3Char">
    <w:name w:val="Heading 3 Char"/>
    <w:basedOn w:val="DefaultParagraphFont"/>
    <w:link w:val="Heading3"/>
    <w:uiPriority w:val="9"/>
    <w:rsid w:val="0010236A"/>
    <w:rPr>
      <w:rFonts w:ascii="Times New Roman" w:eastAsiaTheme="majorEastAsia" w:hAnsi="Times New Roman" w:cstheme="majorBidi"/>
      <w:sz w:val="24"/>
      <w:szCs w:val="24"/>
      <w:lang w:val="vi-VN"/>
    </w:rPr>
  </w:style>
  <w:style w:type="paragraph" w:styleId="BalloonText">
    <w:name w:val="Balloon Text"/>
    <w:basedOn w:val="Normal"/>
    <w:link w:val="BalloonTextChar"/>
    <w:uiPriority w:val="99"/>
    <w:semiHidden/>
    <w:unhideWhenUsed/>
    <w:rsid w:val="00D52E0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2E0C"/>
    <w:rPr>
      <w:rFonts w:ascii="Segoe UI" w:hAnsi="Segoe UI" w:cs="Segoe UI"/>
      <w:sz w:val="18"/>
      <w:szCs w:val="18"/>
      <w:lang w:val="vi-VN"/>
    </w:rPr>
  </w:style>
  <w:style w:type="paragraph" w:styleId="TOC1">
    <w:name w:val="toc 1"/>
    <w:basedOn w:val="Normal"/>
    <w:next w:val="Normal"/>
    <w:autoRedefine/>
    <w:uiPriority w:val="39"/>
    <w:unhideWhenUsed/>
    <w:rsid w:val="006E29DC"/>
    <w:pPr>
      <w:spacing w:after="100"/>
    </w:pPr>
  </w:style>
  <w:style w:type="paragraph" w:styleId="TOC2">
    <w:name w:val="toc 2"/>
    <w:basedOn w:val="Normal"/>
    <w:next w:val="Normal"/>
    <w:autoRedefine/>
    <w:uiPriority w:val="39"/>
    <w:unhideWhenUsed/>
    <w:rsid w:val="006E29DC"/>
    <w:pPr>
      <w:spacing w:after="100"/>
      <w:ind w:left="220"/>
    </w:pPr>
  </w:style>
  <w:style w:type="paragraph" w:styleId="TOC3">
    <w:name w:val="toc 3"/>
    <w:basedOn w:val="Normal"/>
    <w:next w:val="Normal"/>
    <w:autoRedefine/>
    <w:uiPriority w:val="39"/>
    <w:unhideWhenUsed/>
    <w:rsid w:val="006E29DC"/>
    <w:pPr>
      <w:spacing w:after="100"/>
      <w:ind w:left="440"/>
    </w:pPr>
  </w:style>
  <w:style w:type="paragraph" w:customStyle="1" w:styleId="Instructions">
    <w:name w:val="Instructions"/>
    <w:basedOn w:val="Normal"/>
    <w:autoRedefine/>
    <w:rsid w:val="00682209"/>
    <w:pPr>
      <w:shd w:val="clear" w:color="auto" w:fill="FFFFFF"/>
    </w:pPr>
    <w:rPr>
      <w:i/>
      <w:color w:val="0000FF"/>
      <w:szCs w:val="20"/>
    </w:rPr>
  </w:style>
  <w:style w:type="table" w:styleId="PlainTable1">
    <w:name w:val="Plain Table 1"/>
    <w:basedOn w:val="TableNormal"/>
    <w:uiPriority w:val="41"/>
    <w:rsid w:val="00E706F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577DA1"/>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istParagraphChar">
    <w:name w:val="List Paragraph Char"/>
    <w:aliases w:val="Norm Char,List Paragraph 1 Char,List Paragraph1 Char,Nga 3 Char,Đoạn của Danh sách Char,List Paragraph11 Char,Paragraph Char,List Paragraph111 Char,List Paragraph2 Char,Đoạn c𞹺Danh sách Char,Colorful List - Accent 11 Char"/>
    <w:link w:val="ListParagraph"/>
    <w:uiPriority w:val="34"/>
    <w:qFormat/>
    <w:rsid w:val="00BE07B9"/>
    <w:rPr>
      <w:rFonts w:ascii="Times New Roman" w:hAnsi="Times New Roman"/>
      <w:sz w:val="24"/>
    </w:rPr>
  </w:style>
  <w:style w:type="paragraph" w:styleId="Caption">
    <w:name w:val="caption"/>
    <w:basedOn w:val="Normal"/>
    <w:next w:val="Normal"/>
    <w:uiPriority w:val="35"/>
    <w:unhideWhenUsed/>
    <w:qFormat/>
    <w:rsid w:val="00BE07B9"/>
    <w:rPr>
      <w:rFonts w:eastAsia="Calibri" w:cs="Arial"/>
      <w:b/>
      <w:bCs/>
      <w:sz w:val="20"/>
      <w:szCs w:val="20"/>
    </w:rPr>
  </w:style>
  <w:style w:type="character" w:customStyle="1" w:styleId="Heading4Char">
    <w:name w:val="Heading 4 Char"/>
    <w:basedOn w:val="DefaultParagraphFont"/>
    <w:link w:val="Heading4"/>
    <w:uiPriority w:val="9"/>
    <w:semiHidden/>
    <w:rsid w:val="00FB7378"/>
    <w:rPr>
      <w:rFonts w:asciiTheme="majorHAnsi" w:eastAsiaTheme="majorEastAsia" w:hAnsiTheme="majorHAnsi" w:cstheme="majorBidi"/>
      <w:i/>
      <w:iCs/>
      <w:color w:val="2F5496" w:themeColor="accent1" w:themeShade="BF"/>
      <w:sz w:val="24"/>
      <w:szCs w:val="24"/>
    </w:rPr>
  </w:style>
  <w:style w:type="paragraph" w:customStyle="1" w:styleId="Hnh">
    <w:name w:val="Hình"/>
    <w:basedOn w:val="Caption"/>
    <w:qFormat/>
    <w:rsid w:val="00FB7378"/>
    <w:pPr>
      <w:suppressAutoHyphens/>
      <w:spacing w:before="60" w:after="60" w:line="360" w:lineRule="auto"/>
      <w:jc w:val="center"/>
    </w:pPr>
    <w:rPr>
      <w:rFonts w:cs="Times New Roman"/>
      <w:b w:val="0"/>
      <w:i/>
      <w:color w:val="000000"/>
      <w:sz w:val="24"/>
      <w:szCs w:val="24"/>
      <w:lang w:eastAsia="zh-CN"/>
    </w:rPr>
  </w:style>
  <w:style w:type="character" w:styleId="Strong">
    <w:name w:val="Strong"/>
    <w:basedOn w:val="DefaultParagraphFont"/>
    <w:uiPriority w:val="22"/>
    <w:qFormat/>
    <w:rsid w:val="0070472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217626">
      <w:bodyDiv w:val="1"/>
      <w:marLeft w:val="0"/>
      <w:marRight w:val="0"/>
      <w:marTop w:val="0"/>
      <w:marBottom w:val="0"/>
      <w:divBdr>
        <w:top w:val="none" w:sz="0" w:space="0" w:color="auto"/>
        <w:left w:val="none" w:sz="0" w:space="0" w:color="auto"/>
        <w:bottom w:val="none" w:sz="0" w:space="0" w:color="auto"/>
        <w:right w:val="none" w:sz="0" w:space="0" w:color="auto"/>
      </w:divBdr>
    </w:div>
    <w:div w:id="325284575">
      <w:bodyDiv w:val="1"/>
      <w:marLeft w:val="0"/>
      <w:marRight w:val="0"/>
      <w:marTop w:val="0"/>
      <w:marBottom w:val="0"/>
      <w:divBdr>
        <w:top w:val="none" w:sz="0" w:space="0" w:color="auto"/>
        <w:left w:val="none" w:sz="0" w:space="0" w:color="auto"/>
        <w:bottom w:val="none" w:sz="0" w:space="0" w:color="auto"/>
        <w:right w:val="none" w:sz="0" w:space="0" w:color="auto"/>
      </w:divBdr>
    </w:div>
    <w:div w:id="684131074">
      <w:bodyDiv w:val="1"/>
      <w:marLeft w:val="0"/>
      <w:marRight w:val="0"/>
      <w:marTop w:val="0"/>
      <w:marBottom w:val="0"/>
      <w:divBdr>
        <w:top w:val="none" w:sz="0" w:space="0" w:color="auto"/>
        <w:left w:val="none" w:sz="0" w:space="0" w:color="auto"/>
        <w:bottom w:val="none" w:sz="0" w:space="0" w:color="auto"/>
        <w:right w:val="none" w:sz="0" w:space="0" w:color="auto"/>
      </w:divBdr>
    </w:div>
    <w:div w:id="1248613586">
      <w:bodyDiv w:val="1"/>
      <w:marLeft w:val="0"/>
      <w:marRight w:val="0"/>
      <w:marTop w:val="0"/>
      <w:marBottom w:val="0"/>
      <w:divBdr>
        <w:top w:val="none" w:sz="0" w:space="0" w:color="auto"/>
        <w:left w:val="none" w:sz="0" w:space="0" w:color="auto"/>
        <w:bottom w:val="none" w:sz="0" w:space="0" w:color="auto"/>
        <w:right w:val="none" w:sz="0" w:space="0" w:color="auto"/>
      </w:divBdr>
    </w:div>
    <w:div w:id="1253464878">
      <w:bodyDiv w:val="1"/>
      <w:marLeft w:val="0"/>
      <w:marRight w:val="0"/>
      <w:marTop w:val="0"/>
      <w:marBottom w:val="0"/>
      <w:divBdr>
        <w:top w:val="none" w:sz="0" w:space="0" w:color="auto"/>
        <w:left w:val="none" w:sz="0" w:space="0" w:color="auto"/>
        <w:bottom w:val="none" w:sz="0" w:space="0" w:color="auto"/>
        <w:right w:val="none" w:sz="0" w:space="0" w:color="auto"/>
      </w:divBdr>
    </w:div>
    <w:div w:id="1276980081">
      <w:bodyDiv w:val="1"/>
      <w:marLeft w:val="0"/>
      <w:marRight w:val="0"/>
      <w:marTop w:val="0"/>
      <w:marBottom w:val="0"/>
      <w:divBdr>
        <w:top w:val="none" w:sz="0" w:space="0" w:color="auto"/>
        <w:left w:val="none" w:sz="0" w:space="0" w:color="auto"/>
        <w:bottom w:val="none" w:sz="0" w:space="0" w:color="auto"/>
        <w:right w:val="none" w:sz="0" w:space="0" w:color="auto"/>
      </w:divBdr>
    </w:div>
    <w:div w:id="1669166632">
      <w:bodyDiv w:val="1"/>
      <w:marLeft w:val="0"/>
      <w:marRight w:val="0"/>
      <w:marTop w:val="0"/>
      <w:marBottom w:val="0"/>
      <w:divBdr>
        <w:top w:val="none" w:sz="0" w:space="0" w:color="auto"/>
        <w:left w:val="none" w:sz="0" w:space="0" w:color="auto"/>
        <w:bottom w:val="none" w:sz="0" w:space="0" w:color="auto"/>
        <w:right w:val="none" w:sz="0" w:space="0" w:color="auto"/>
      </w:divBdr>
    </w:div>
    <w:div w:id="1781295087">
      <w:bodyDiv w:val="1"/>
      <w:marLeft w:val="0"/>
      <w:marRight w:val="0"/>
      <w:marTop w:val="0"/>
      <w:marBottom w:val="0"/>
      <w:divBdr>
        <w:top w:val="none" w:sz="0" w:space="0" w:color="auto"/>
        <w:left w:val="none" w:sz="0" w:space="0" w:color="auto"/>
        <w:bottom w:val="none" w:sz="0" w:space="0" w:color="auto"/>
        <w:right w:val="none" w:sz="0" w:space="0" w:color="auto"/>
      </w:divBdr>
    </w:div>
    <w:div w:id="2057002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jp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package" Target="embeddings/Microsoft_Visio_Drawing1.vsdx"/><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package" Target="embeddings/Microsoft_Visio_Drawing.vsdx"/><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9.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package" Target="embeddings/Microsoft_Visio_Drawing2.vsdx"/><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emf"/><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D:\Working\VNPT%20IT\KTHT\Templates\KTHT_SAD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74C759E53587B4281A5A67F000F113D" ma:contentTypeVersion="11" ma:contentTypeDescription="Create a new document." ma:contentTypeScope="" ma:versionID="bbeab6e1a3f3f7a072f4feeac1f35d21">
  <xsd:schema xmlns:xsd="http://www.w3.org/2001/XMLSchema" xmlns:xs="http://www.w3.org/2001/XMLSchema" xmlns:p="http://schemas.microsoft.com/office/2006/metadata/properties" xmlns:ns3="961866a4-8656-4398-8b82-018cd62d2a12" xmlns:ns4="49e81907-8984-4a28-bb4f-08a1d1b47bc0" targetNamespace="http://schemas.microsoft.com/office/2006/metadata/properties" ma:root="true" ma:fieldsID="ac72eb3df78be52eab451dbcc37860da" ns3:_="" ns4:_="">
    <xsd:import namespace="961866a4-8656-4398-8b82-018cd62d2a12"/>
    <xsd:import namespace="49e81907-8984-4a28-bb4f-08a1d1b47bc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EventHashCode" minOccurs="0"/>
                <xsd:element ref="ns3:MediaServiceGenerationTime"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1866a4-8656-4398-8b82-018cd62d2a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e81907-8984-4a28-bb4f-08a1d1b47bc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52D136-B059-40E3-B5E6-F8F04706AE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1866a4-8656-4398-8b82-018cd62d2a12"/>
    <ds:schemaRef ds:uri="49e81907-8984-4a28-bb4f-08a1d1b47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0ED53D6-7E22-4F0A-B1DB-B074396EAF6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F9091BF-E02D-4F90-A834-C9DECE9E6B8B}">
  <ds:schemaRefs>
    <ds:schemaRef ds:uri="http://schemas.microsoft.com/sharepoint/v3/contenttype/forms"/>
  </ds:schemaRefs>
</ds:datastoreItem>
</file>

<file path=customXml/itemProps4.xml><?xml version="1.0" encoding="utf-8"?>
<ds:datastoreItem xmlns:ds="http://schemas.openxmlformats.org/officeDocument/2006/customXml" ds:itemID="{CE6A3DD3-3192-DB42-824E-7CCF3951E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KTHT_SAD_Template.dotx</Template>
  <TotalTime>2057</TotalTime>
  <Pages>30</Pages>
  <Words>4401</Words>
  <Characters>25091</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Nguyen</dc:creator>
  <cp:keywords/>
  <dc:description/>
  <cp:lastModifiedBy>Phạm Toàn</cp:lastModifiedBy>
  <cp:revision>899</cp:revision>
  <cp:lastPrinted>2019-11-28T08:33:00Z</cp:lastPrinted>
  <dcterms:created xsi:type="dcterms:W3CDTF">2019-11-28T08:22:00Z</dcterms:created>
  <dcterms:modified xsi:type="dcterms:W3CDTF">2021-04-09T08:59:00Z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0x010100D74C759E53587B4281A5A67F000F113D</vt:lpwstr>
  </property>
</Properties>
</file>